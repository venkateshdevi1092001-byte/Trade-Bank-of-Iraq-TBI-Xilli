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F9B26" w14:textId="77777777" w:rsidR="001010C0" w:rsidRPr="00F67F4E" w:rsidRDefault="001010C0" w:rsidP="009A4788">
      <w:pPr>
        <w:pStyle w:val="Heading1"/>
        <w:numPr>
          <w:ilvl w:val="0"/>
          <w:numId w:val="0"/>
        </w:numPr>
        <w:jc w:val="both"/>
        <w:rPr>
          <w:rFonts w:ascii="Calibri" w:hAnsi="Calibri" w:cs="Calibri"/>
        </w:rPr>
        <w:sectPr w:rsidR="001010C0" w:rsidRPr="00F67F4E" w:rsidSect="001010C0">
          <w:headerReference w:type="default" r:id="rId8"/>
          <w:footerReference w:type="default" r:id="rId9"/>
          <w:headerReference w:type="first" r:id="rId10"/>
          <w:pgSz w:w="11906" w:h="16838" w:code="9"/>
          <w:pgMar w:top="1440" w:right="1797" w:bottom="1440" w:left="1797" w:header="567" w:footer="567" w:gutter="0"/>
          <w:cols w:space="708"/>
          <w:titlePg/>
          <w:docGrid w:linePitch="360"/>
        </w:sectPr>
      </w:pPr>
      <w:bookmarkStart w:id="0" w:name="_Toc183344400"/>
      <w:bookmarkStart w:id="1" w:name="_Toc183344864"/>
    </w:p>
    <w:p w14:paraId="6F965533" w14:textId="40D213B9" w:rsidR="00C974D9" w:rsidRPr="00BC5A6D" w:rsidRDefault="00391C8B" w:rsidP="009A4788">
      <w:pPr>
        <w:jc w:val="both"/>
        <w:rPr>
          <w:rFonts w:ascii="Calibri" w:hAnsi="Calibri" w:cs="Calibri"/>
          <w:b/>
        </w:rPr>
      </w:pPr>
      <w:bookmarkStart w:id="2" w:name="_Toc183346295"/>
      <w:bookmarkStart w:id="3" w:name="_Toc183346363"/>
      <w:bookmarkStart w:id="4" w:name="_Toc183347211"/>
      <w:bookmarkStart w:id="5" w:name="_Toc183409518"/>
      <w:r>
        <w:rPr>
          <w:rFonts w:ascii="Calibri" w:hAnsi="Calibri" w:cs="Calibri"/>
          <w:noProof/>
          <w:lang w:val="en-US" w:eastAsia="en-US"/>
        </w:rPr>
        <mc:AlternateContent>
          <mc:Choice Requires="wps">
            <w:drawing>
              <wp:anchor distT="0" distB="0" distL="114300" distR="114300" simplePos="0" relativeHeight="251658240" behindDoc="0" locked="0" layoutInCell="1" allowOverlap="1" wp14:anchorId="0EE1B93C" wp14:editId="048BF869">
                <wp:simplePos x="0" y="0"/>
                <wp:positionH relativeFrom="column">
                  <wp:posOffset>-666642</wp:posOffset>
                </wp:positionH>
                <wp:positionV relativeFrom="paragraph">
                  <wp:posOffset>1560387</wp:posOffset>
                </wp:positionV>
                <wp:extent cx="6521570" cy="4572000"/>
                <wp:effectExtent l="0" t="0" r="0" b="0"/>
                <wp:wrapNone/>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1570" cy="457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C9682" w14:textId="7E6455C8" w:rsidR="006516B7" w:rsidRDefault="006516B7" w:rsidP="00854012">
                            <w:pPr>
                              <w:jc w:val="center"/>
                              <w:rPr>
                                <w:rFonts w:cs="Arial"/>
                                <w:b/>
                                <w:bCs/>
                                <w:color w:val="4179AC"/>
                                <w:sz w:val="40"/>
                                <w:szCs w:val="40"/>
                              </w:rPr>
                            </w:pPr>
                            <w:r w:rsidRPr="00CC06AC">
                              <w:rPr>
                                <w:noProof/>
                                <w:lang w:val="en-US" w:eastAsia="en-US"/>
                              </w:rPr>
                              <w:drawing>
                                <wp:inline distT="0" distB="0" distL="0" distR="0" wp14:anchorId="6A3BCD1E" wp14:editId="1338F4A8">
                                  <wp:extent cx="1371600" cy="952500"/>
                                  <wp:effectExtent l="0" t="0" r="0" b="0"/>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0939" cy="972874"/>
                                          </a:xfrm>
                                          <a:prstGeom prst="rect">
                                            <a:avLst/>
                                          </a:prstGeom>
                                        </pic:spPr>
                                      </pic:pic>
                                    </a:graphicData>
                                  </a:graphic>
                                </wp:inline>
                              </w:drawing>
                            </w:r>
                          </w:p>
                          <w:p w14:paraId="4E4EC952" w14:textId="2C608D84" w:rsidR="006516B7" w:rsidRPr="008F443C" w:rsidRDefault="006516B7" w:rsidP="00FB18E4">
                            <w:pPr>
                              <w:rPr>
                                <w:rFonts w:cs="Arial"/>
                                <w:b/>
                                <w:bCs/>
                                <w:color w:val="4179AC"/>
                                <w:sz w:val="36"/>
                                <w:szCs w:val="36"/>
                              </w:rPr>
                            </w:pPr>
                          </w:p>
                          <w:p w14:paraId="3F8E1C91" w14:textId="58942880" w:rsidR="006516B7" w:rsidRDefault="00CA2511" w:rsidP="00D00B6D">
                            <w:pPr>
                              <w:jc w:val="center"/>
                              <w:rPr>
                                <w:rFonts w:cs="Arial"/>
                                <w:b/>
                                <w:bCs/>
                                <w:color w:val="4179AC"/>
                                <w:sz w:val="32"/>
                                <w:szCs w:val="32"/>
                              </w:rPr>
                            </w:pPr>
                            <w:r>
                              <w:rPr>
                                <w:rFonts w:cs="Arial"/>
                                <w:b/>
                                <w:bCs/>
                                <w:color w:val="4179AC"/>
                                <w:sz w:val="32"/>
                                <w:szCs w:val="32"/>
                              </w:rPr>
                              <w:t>T</w:t>
                            </w:r>
                            <w:r w:rsidR="00E240EC">
                              <w:rPr>
                                <w:rFonts w:cs="Arial"/>
                                <w:b/>
                                <w:bCs/>
                                <w:color w:val="4179AC"/>
                                <w:sz w:val="32"/>
                                <w:szCs w:val="32"/>
                              </w:rPr>
                              <w:t>RADE BANK OF IRAQ</w:t>
                            </w:r>
                          </w:p>
                          <w:p w14:paraId="09AF1FD0" w14:textId="7B5F1B51" w:rsidR="00FB18E4" w:rsidRPr="00FB18E4" w:rsidRDefault="00FB18E4" w:rsidP="00FB18E4">
                            <w:pPr>
                              <w:jc w:val="center"/>
                              <w:rPr>
                                <w:rFonts w:cs="Arial"/>
                                <w:b/>
                                <w:bCs/>
                                <w:color w:val="4179AC"/>
                                <w:sz w:val="32"/>
                                <w:szCs w:val="32"/>
                              </w:rPr>
                            </w:pPr>
                            <w:r>
                              <w:rPr>
                                <w:rFonts w:cs="Arial"/>
                                <w:b/>
                                <w:bCs/>
                                <w:color w:val="4179AC"/>
                                <w:sz w:val="32"/>
                                <w:szCs w:val="32"/>
                              </w:rPr>
                              <w:t xml:space="preserve">COLLATERAL </w:t>
                            </w:r>
                          </w:p>
                          <w:p w14:paraId="1E641DEB" w14:textId="77777777" w:rsidR="00FB18E4" w:rsidRDefault="00FB18E4" w:rsidP="00FB18E4">
                            <w:pPr>
                              <w:jc w:val="center"/>
                              <w:rPr>
                                <w:rFonts w:cs="Arial"/>
                                <w:b/>
                                <w:bCs/>
                                <w:color w:val="4179AC"/>
                                <w:sz w:val="36"/>
                                <w:szCs w:val="36"/>
                              </w:rPr>
                            </w:pPr>
                            <w:r w:rsidRPr="008F443C">
                              <w:rPr>
                                <w:rFonts w:cs="Arial"/>
                                <w:b/>
                                <w:bCs/>
                                <w:color w:val="4179AC"/>
                                <w:sz w:val="36"/>
                                <w:szCs w:val="36"/>
                              </w:rPr>
                              <w:t>Functional Specification</w:t>
                            </w:r>
                            <w:r>
                              <w:rPr>
                                <w:rFonts w:cs="Arial"/>
                                <w:b/>
                                <w:bCs/>
                                <w:color w:val="4179AC"/>
                                <w:sz w:val="36"/>
                                <w:szCs w:val="36"/>
                              </w:rPr>
                              <w:t xml:space="preserve"> Document</w:t>
                            </w:r>
                          </w:p>
                          <w:p w14:paraId="4984E0C1" w14:textId="77777777" w:rsidR="00FB18E4" w:rsidRDefault="00FB18E4" w:rsidP="00D00B6D">
                            <w:pPr>
                              <w:jc w:val="center"/>
                              <w:rPr>
                                <w:rFonts w:cs="Arial"/>
                                <w:b/>
                                <w:bCs/>
                                <w:color w:val="4179AC"/>
                                <w:sz w:val="32"/>
                                <w:szCs w:val="32"/>
                              </w:rPr>
                            </w:pPr>
                          </w:p>
                          <w:p w14:paraId="4B47B7E3" w14:textId="77777777" w:rsidR="006516B7" w:rsidRPr="008F443C" w:rsidRDefault="006516B7" w:rsidP="00854012">
                            <w:pPr>
                              <w:jc w:val="center"/>
                              <w:rPr>
                                <w:rFonts w:cs="Arial"/>
                                <w:b/>
                                <w:bCs/>
                                <w:color w:val="4179AC"/>
                                <w:sz w:val="32"/>
                                <w:szCs w:val="32"/>
                              </w:rPr>
                            </w:pPr>
                          </w:p>
                          <w:p w14:paraId="19665E1A" w14:textId="77777777" w:rsidR="006516B7" w:rsidRPr="00E95ACC" w:rsidRDefault="006516B7" w:rsidP="00E95ACC">
                            <w:pPr>
                              <w:jc w:val="center"/>
                              <w:rPr>
                                <w:rFonts w:ascii="Arial Black" w:hAnsi="Arial Black" w:cs="Arial Bold"/>
                                <w:b/>
                                <w:bCs/>
                                <w:color w:val="005294"/>
                                <w:sz w:val="48"/>
                                <w:szCs w:val="48"/>
                              </w:rPr>
                            </w:pPr>
                          </w:p>
                          <w:p w14:paraId="0734CEBC" w14:textId="77777777" w:rsidR="006516B7" w:rsidRPr="00563243" w:rsidRDefault="006516B7" w:rsidP="00F31AD7">
                            <w:pPr>
                              <w:jc w:val="center"/>
                              <w:rPr>
                                <w:rFonts w:ascii="Arial Black" w:hAnsi="Arial Black" w:cs="Arial"/>
                                <w:b/>
                                <w:bCs/>
                                <w:color w:val="8DB1C7"/>
                                <w:sz w:val="48"/>
                                <w:szCs w:val="48"/>
                              </w:rPr>
                            </w:pPr>
                          </w:p>
                          <w:p w14:paraId="0FEBBA1F" w14:textId="77777777" w:rsidR="006516B7" w:rsidRDefault="006516B7" w:rsidP="001010C0">
                            <w:pPr>
                              <w:rPr>
                                <w:rFonts w:cs="Arial"/>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E1B93C" id="_x0000_t202" coordsize="21600,21600" o:spt="202" path="m,l,21600r21600,l21600,xe">
                <v:stroke joinstyle="miter"/>
                <v:path gradientshapeok="t" o:connecttype="rect"/>
              </v:shapetype>
              <v:shape id="Text Box 2" o:spid="_x0000_s1026" type="#_x0000_t202" style="position:absolute;left:0;text-align:left;margin-left:-52.5pt;margin-top:122.85pt;width:513.5pt;height:5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" filled="f" stroked="f">
                <v:textbox>
                  <w:txbxContent>
                    <w:p w14:paraId="6A7C9682" w14:textId="7E6455C8" w:rsidR="006516B7" w:rsidRDefault="006516B7" w:rsidP="00854012">
                      <w:pPr>
                        <w:jc w:val="center"/>
                        <w:rPr>
                          <w:rFonts w:cs="Arial"/>
                          <w:b/>
                          <w:bCs/>
                          <w:color w:val="4179AC"/>
                          <w:sz w:val="40"/>
                          <w:szCs w:val="40"/>
                        </w:rPr>
                      </w:pPr>
                      <w:r w:rsidRPr="00CC06AC">
                        <w:rPr>
                          <w:noProof/>
                          <w:lang w:val="en-US" w:eastAsia="en-US"/>
                        </w:rPr>
                        <w:drawing>
                          <wp:inline distT="0" distB="0" distL="0" distR="0" wp14:anchorId="6A3BCD1E" wp14:editId="1338F4A8">
                            <wp:extent cx="1371600" cy="952500"/>
                            <wp:effectExtent l="0" t="0" r="0" b="0"/>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0939" cy="972874"/>
                                    </a:xfrm>
                                    <a:prstGeom prst="rect">
                                      <a:avLst/>
                                    </a:prstGeom>
                                  </pic:spPr>
                                </pic:pic>
                              </a:graphicData>
                            </a:graphic>
                          </wp:inline>
                        </w:drawing>
                      </w:r>
                    </w:p>
                    <w:p w14:paraId="4E4EC952" w14:textId="2C608D84" w:rsidR="006516B7" w:rsidRPr="008F443C" w:rsidRDefault="006516B7" w:rsidP="00FB18E4">
                      <w:pPr>
                        <w:rPr>
                          <w:rFonts w:cs="Arial"/>
                          <w:b/>
                          <w:bCs/>
                          <w:color w:val="4179AC"/>
                          <w:sz w:val="36"/>
                          <w:szCs w:val="36"/>
                        </w:rPr>
                      </w:pPr>
                    </w:p>
                    <w:p w14:paraId="3F8E1C91" w14:textId="58942880" w:rsidR="006516B7" w:rsidRDefault="00CA2511" w:rsidP="00D00B6D">
                      <w:pPr>
                        <w:jc w:val="center"/>
                        <w:rPr>
                          <w:rFonts w:cs="Arial"/>
                          <w:b/>
                          <w:bCs/>
                          <w:color w:val="4179AC"/>
                          <w:sz w:val="32"/>
                          <w:szCs w:val="32"/>
                        </w:rPr>
                      </w:pPr>
                      <w:r>
                        <w:rPr>
                          <w:rFonts w:cs="Arial"/>
                          <w:b/>
                          <w:bCs/>
                          <w:color w:val="4179AC"/>
                          <w:sz w:val="32"/>
                          <w:szCs w:val="32"/>
                        </w:rPr>
                        <w:t>T</w:t>
                      </w:r>
                      <w:r w:rsidR="00E240EC">
                        <w:rPr>
                          <w:rFonts w:cs="Arial"/>
                          <w:b/>
                          <w:bCs/>
                          <w:color w:val="4179AC"/>
                          <w:sz w:val="32"/>
                          <w:szCs w:val="32"/>
                        </w:rPr>
                        <w:t>RADE BANK OF IRAQ</w:t>
                      </w:r>
                    </w:p>
                    <w:p w14:paraId="09AF1FD0" w14:textId="7B5F1B51" w:rsidR="00FB18E4" w:rsidRPr="00FB18E4" w:rsidRDefault="00FB18E4" w:rsidP="00FB18E4">
                      <w:pPr>
                        <w:jc w:val="center"/>
                        <w:rPr>
                          <w:rFonts w:cs="Arial"/>
                          <w:b/>
                          <w:bCs/>
                          <w:color w:val="4179AC"/>
                          <w:sz w:val="32"/>
                          <w:szCs w:val="32"/>
                        </w:rPr>
                      </w:pPr>
                      <w:r>
                        <w:rPr>
                          <w:rFonts w:cs="Arial"/>
                          <w:b/>
                          <w:bCs/>
                          <w:color w:val="4179AC"/>
                          <w:sz w:val="32"/>
                          <w:szCs w:val="32"/>
                        </w:rPr>
                        <w:t xml:space="preserve">COLLATERAL </w:t>
                      </w:r>
                    </w:p>
                    <w:p w14:paraId="1E641DEB" w14:textId="77777777" w:rsidR="00FB18E4" w:rsidRDefault="00FB18E4" w:rsidP="00FB18E4">
                      <w:pPr>
                        <w:jc w:val="center"/>
                        <w:rPr>
                          <w:rFonts w:cs="Arial"/>
                          <w:b/>
                          <w:bCs/>
                          <w:color w:val="4179AC"/>
                          <w:sz w:val="36"/>
                          <w:szCs w:val="36"/>
                        </w:rPr>
                      </w:pPr>
                      <w:r w:rsidRPr="008F443C">
                        <w:rPr>
                          <w:rFonts w:cs="Arial"/>
                          <w:b/>
                          <w:bCs/>
                          <w:color w:val="4179AC"/>
                          <w:sz w:val="36"/>
                          <w:szCs w:val="36"/>
                        </w:rPr>
                        <w:t>Functional Specification</w:t>
                      </w:r>
                      <w:r>
                        <w:rPr>
                          <w:rFonts w:cs="Arial"/>
                          <w:b/>
                          <w:bCs/>
                          <w:color w:val="4179AC"/>
                          <w:sz w:val="36"/>
                          <w:szCs w:val="36"/>
                        </w:rPr>
                        <w:t xml:space="preserve"> Document</w:t>
                      </w:r>
                    </w:p>
                    <w:p w14:paraId="4984E0C1" w14:textId="77777777" w:rsidR="00FB18E4" w:rsidRDefault="00FB18E4" w:rsidP="00D00B6D">
                      <w:pPr>
                        <w:jc w:val="center"/>
                        <w:rPr>
                          <w:rFonts w:cs="Arial"/>
                          <w:b/>
                          <w:bCs/>
                          <w:color w:val="4179AC"/>
                          <w:sz w:val="32"/>
                          <w:szCs w:val="32"/>
                        </w:rPr>
                      </w:pPr>
                    </w:p>
                    <w:p w14:paraId="4B47B7E3" w14:textId="77777777" w:rsidR="006516B7" w:rsidRPr="008F443C" w:rsidRDefault="006516B7" w:rsidP="00854012">
                      <w:pPr>
                        <w:jc w:val="center"/>
                        <w:rPr>
                          <w:rFonts w:cs="Arial"/>
                          <w:b/>
                          <w:bCs/>
                          <w:color w:val="4179AC"/>
                          <w:sz w:val="32"/>
                          <w:szCs w:val="32"/>
                        </w:rPr>
                      </w:pPr>
                    </w:p>
                    <w:p w14:paraId="19665E1A" w14:textId="77777777" w:rsidR="006516B7" w:rsidRPr="00E95ACC" w:rsidRDefault="006516B7" w:rsidP="00E95ACC">
                      <w:pPr>
                        <w:jc w:val="center"/>
                        <w:rPr>
                          <w:rFonts w:ascii="Arial Black" w:hAnsi="Arial Black" w:cs="Arial Bold"/>
                          <w:b/>
                          <w:bCs/>
                          <w:color w:val="005294"/>
                          <w:sz w:val="48"/>
                          <w:szCs w:val="48"/>
                        </w:rPr>
                      </w:pPr>
                    </w:p>
                    <w:p w14:paraId="0734CEBC" w14:textId="77777777" w:rsidR="006516B7" w:rsidRPr="00563243" w:rsidRDefault="006516B7" w:rsidP="00F31AD7">
                      <w:pPr>
                        <w:jc w:val="center"/>
                        <w:rPr>
                          <w:rFonts w:ascii="Arial Black" w:hAnsi="Arial Black" w:cs="Arial"/>
                          <w:b/>
                          <w:bCs/>
                          <w:color w:val="8DB1C7"/>
                          <w:sz w:val="48"/>
                          <w:szCs w:val="48"/>
                        </w:rPr>
                      </w:pPr>
                    </w:p>
                    <w:p w14:paraId="0FEBBA1F" w14:textId="77777777" w:rsidR="006516B7" w:rsidRDefault="006516B7" w:rsidP="001010C0">
                      <w:pPr>
                        <w:rPr>
                          <w:rFonts w:cs="Arial"/>
                          <w:sz w:val="52"/>
                          <w:szCs w:val="52"/>
                        </w:rPr>
                      </w:pPr>
                    </w:p>
                  </w:txbxContent>
                </v:textbox>
              </v:shape>
            </w:pict>
          </mc:Fallback>
        </mc:AlternateContent>
      </w:r>
      <w:r w:rsidR="001010C0" w:rsidRPr="00F67F4E">
        <w:rPr>
          <w:rFonts w:ascii="Calibri" w:hAnsi="Calibri" w:cs="Calibri"/>
        </w:rPr>
        <w:br w:type="page"/>
      </w:r>
      <w:bookmarkStart w:id="6" w:name="_Toc183344121"/>
      <w:bookmarkStart w:id="7" w:name="_Toc183344268"/>
      <w:bookmarkStart w:id="8" w:name="_Toc183344331"/>
      <w:bookmarkStart w:id="9" w:name="_Toc183344401"/>
      <w:bookmarkStart w:id="10" w:name="_Toc183344865"/>
      <w:bookmarkStart w:id="11" w:name="_Toc183346297"/>
      <w:bookmarkStart w:id="12" w:name="_Toc183346365"/>
      <w:bookmarkStart w:id="13" w:name="_Toc183347212"/>
      <w:bookmarkStart w:id="14" w:name="_Toc183409519"/>
      <w:bookmarkStart w:id="15" w:name="_Toc176694082"/>
      <w:bookmarkEnd w:id="0"/>
      <w:bookmarkEnd w:id="1"/>
      <w:bookmarkEnd w:id="2"/>
      <w:bookmarkEnd w:id="3"/>
      <w:r w:rsidR="00BC5A6D" w:rsidRPr="00BC5A6D">
        <w:rPr>
          <w:rFonts w:ascii="Calibri" w:hAnsi="Calibri" w:cs="Calibri"/>
          <w:b/>
        </w:rPr>
        <w:lastRenderedPageBreak/>
        <w:t>Amen</w:t>
      </w:r>
      <w:r w:rsidR="00C974D9" w:rsidRPr="00BC5A6D">
        <w:rPr>
          <w:rFonts w:ascii="Calibri" w:hAnsi="Calibri" w:cs="Calibri"/>
          <w:b/>
        </w:rPr>
        <w:t>dment History</w:t>
      </w:r>
      <w:bookmarkEnd w:id="6"/>
      <w:bookmarkEnd w:id="7"/>
      <w:bookmarkEnd w:id="8"/>
      <w:bookmarkEnd w:id="9"/>
      <w:bookmarkEnd w:id="10"/>
      <w:bookmarkEnd w:id="11"/>
      <w:bookmarkEnd w:id="12"/>
      <w:r w:rsidR="00BC5A6D" w:rsidRPr="00BC5A6D">
        <w:rPr>
          <w:rFonts w:ascii="Calibri" w:hAnsi="Calibri" w:cs="Calibri"/>
          <w:b/>
        </w:rPr>
        <w:t>:</w:t>
      </w:r>
    </w:p>
    <w:tbl>
      <w:tblPr>
        <w:tblW w:w="83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840"/>
        <w:gridCol w:w="1495"/>
        <w:gridCol w:w="1625"/>
        <w:gridCol w:w="1153"/>
        <w:gridCol w:w="3224"/>
      </w:tblGrid>
      <w:tr w:rsidR="00C974D9" w:rsidRPr="00F67F4E" w14:paraId="03E3F24B" w14:textId="77777777" w:rsidTr="00CA2511">
        <w:trPr>
          <w:trHeight w:val="413"/>
        </w:trPr>
        <w:tc>
          <w:tcPr>
            <w:tcW w:w="840" w:type="dxa"/>
            <w:shd w:val="clear" w:color="auto" w:fill="B9CFDD"/>
            <w:vAlign w:val="center"/>
          </w:tcPr>
          <w:p w14:paraId="754F6642" w14:textId="77777777" w:rsidR="00C974D9" w:rsidRPr="00F67F4E" w:rsidRDefault="00C974D9" w:rsidP="00CA2511">
            <w:pPr>
              <w:pStyle w:val="BoldBlueDark"/>
              <w:jc w:val="center"/>
              <w:rPr>
                <w:rFonts w:ascii="Calibri" w:hAnsi="Calibri" w:cs="Calibri"/>
              </w:rPr>
            </w:pPr>
            <w:r w:rsidRPr="00F67F4E">
              <w:rPr>
                <w:rFonts w:ascii="Calibri" w:hAnsi="Calibri" w:cs="Calibri"/>
              </w:rPr>
              <w:t>Version</w:t>
            </w:r>
          </w:p>
        </w:tc>
        <w:tc>
          <w:tcPr>
            <w:tcW w:w="1495" w:type="dxa"/>
            <w:shd w:val="clear" w:color="auto" w:fill="B9CFDD"/>
            <w:vAlign w:val="center"/>
          </w:tcPr>
          <w:p w14:paraId="0212DF00" w14:textId="77777777" w:rsidR="00C974D9" w:rsidRPr="00F67F4E" w:rsidRDefault="00C974D9" w:rsidP="00CA2511">
            <w:pPr>
              <w:pStyle w:val="BoldBlueDark"/>
              <w:jc w:val="center"/>
              <w:rPr>
                <w:rFonts w:ascii="Calibri" w:hAnsi="Calibri" w:cs="Calibri"/>
              </w:rPr>
            </w:pPr>
            <w:r w:rsidRPr="00F67F4E">
              <w:rPr>
                <w:rFonts w:ascii="Calibri" w:hAnsi="Calibri" w:cs="Calibri"/>
              </w:rPr>
              <w:t>Date</w:t>
            </w:r>
          </w:p>
        </w:tc>
        <w:tc>
          <w:tcPr>
            <w:tcW w:w="1625" w:type="dxa"/>
            <w:shd w:val="clear" w:color="auto" w:fill="B9CFDD"/>
            <w:vAlign w:val="center"/>
          </w:tcPr>
          <w:p w14:paraId="2901C191" w14:textId="77777777" w:rsidR="00C974D9" w:rsidRPr="00F67F4E" w:rsidRDefault="00C974D9" w:rsidP="00CA2511">
            <w:pPr>
              <w:pStyle w:val="BoldBlueDark"/>
              <w:jc w:val="center"/>
              <w:rPr>
                <w:rFonts w:ascii="Calibri" w:hAnsi="Calibri" w:cs="Calibri"/>
              </w:rPr>
            </w:pPr>
            <w:r w:rsidRPr="00F67F4E">
              <w:rPr>
                <w:rFonts w:ascii="Calibri" w:hAnsi="Calibri" w:cs="Calibri"/>
              </w:rPr>
              <w:t>Author / Changed By</w:t>
            </w:r>
          </w:p>
        </w:tc>
        <w:tc>
          <w:tcPr>
            <w:tcW w:w="1153" w:type="dxa"/>
            <w:shd w:val="clear" w:color="auto" w:fill="B9CFDD"/>
            <w:vAlign w:val="center"/>
          </w:tcPr>
          <w:p w14:paraId="436BA4DB" w14:textId="77777777" w:rsidR="00C974D9" w:rsidRPr="00F67F4E" w:rsidRDefault="00C974D9" w:rsidP="00CA2511">
            <w:pPr>
              <w:pStyle w:val="BoldBlueDark"/>
              <w:jc w:val="center"/>
              <w:rPr>
                <w:rFonts w:ascii="Calibri" w:hAnsi="Calibri" w:cs="Calibri"/>
              </w:rPr>
            </w:pPr>
            <w:r w:rsidRPr="00F67F4E">
              <w:rPr>
                <w:rFonts w:ascii="Calibri" w:hAnsi="Calibri" w:cs="Calibri"/>
              </w:rPr>
              <w:t>Status</w:t>
            </w:r>
          </w:p>
        </w:tc>
        <w:tc>
          <w:tcPr>
            <w:tcW w:w="3224" w:type="dxa"/>
            <w:shd w:val="clear" w:color="auto" w:fill="B9CFDD"/>
            <w:vAlign w:val="center"/>
          </w:tcPr>
          <w:p w14:paraId="13A0337D" w14:textId="77777777" w:rsidR="00C974D9" w:rsidRPr="00F67F4E" w:rsidRDefault="00C974D9" w:rsidP="00CA2511">
            <w:pPr>
              <w:pStyle w:val="BoldBlueDark"/>
              <w:jc w:val="center"/>
              <w:rPr>
                <w:rFonts w:ascii="Calibri" w:hAnsi="Calibri" w:cs="Calibri"/>
              </w:rPr>
            </w:pPr>
            <w:r w:rsidRPr="00F67F4E">
              <w:rPr>
                <w:rFonts w:ascii="Calibri" w:hAnsi="Calibri" w:cs="Calibri"/>
              </w:rPr>
              <w:t>Change Description</w:t>
            </w:r>
          </w:p>
        </w:tc>
      </w:tr>
      <w:tr w:rsidR="00C974D9" w:rsidRPr="00F67F4E" w14:paraId="53E97400" w14:textId="77777777" w:rsidTr="00CA2511">
        <w:tc>
          <w:tcPr>
            <w:tcW w:w="840" w:type="dxa"/>
            <w:vAlign w:val="center"/>
          </w:tcPr>
          <w:p w14:paraId="5AD2DD58" w14:textId="77777777" w:rsidR="00C974D9" w:rsidRPr="00F67F4E" w:rsidRDefault="00801834" w:rsidP="009A4788">
            <w:pPr>
              <w:jc w:val="both"/>
              <w:rPr>
                <w:rFonts w:ascii="Calibri" w:hAnsi="Calibri" w:cs="Calibri"/>
                <w:sz w:val="22"/>
                <w:szCs w:val="22"/>
              </w:rPr>
            </w:pPr>
            <w:r>
              <w:rPr>
                <w:rFonts w:ascii="Calibri" w:hAnsi="Calibri" w:cs="Calibri"/>
                <w:sz w:val="22"/>
                <w:szCs w:val="22"/>
              </w:rPr>
              <w:t>1.0</w:t>
            </w:r>
          </w:p>
        </w:tc>
        <w:tc>
          <w:tcPr>
            <w:tcW w:w="1495" w:type="dxa"/>
            <w:vAlign w:val="center"/>
          </w:tcPr>
          <w:p w14:paraId="6682585A" w14:textId="564FE7BF" w:rsidR="00C974D9" w:rsidRPr="00F67F4E" w:rsidRDefault="00E240EC" w:rsidP="00E240EC">
            <w:pPr>
              <w:jc w:val="both"/>
              <w:rPr>
                <w:rFonts w:ascii="Calibri" w:hAnsi="Calibri" w:cs="Calibri"/>
                <w:sz w:val="22"/>
                <w:szCs w:val="22"/>
              </w:rPr>
            </w:pPr>
            <w:r>
              <w:rPr>
                <w:rFonts w:ascii="Calibri" w:hAnsi="Calibri" w:cs="Calibri"/>
                <w:sz w:val="22"/>
                <w:szCs w:val="22"/>
              </w:rPr>
              <w:t>05</w:t>
            </w:r>
            <w:r w:rsidR="00CA2511">
              <w:rPr>
                <w:rFonts w:ascii="Calibri" w:hAnsi="Calibri" w:cs="Calibri"/>
                <w:sz w:val="22"/>
                <w:szCs w:val="22"/>
              </w:rPr>
              <w:t>-</w:t>
            </w:r>
            <w:r>
              <w:rPr>
                <w:rFonts w:ascii="Calibri" w:hAnsi="Calibri" w:cs="Calibri"/>
                <w:sz w:val="22"/>
                <w:szCs w:val="22"/>
              </w:rPr>
              <w:t>Jan</w:t>
            </w:r>
            <w:r w:rsidR="00CA2511">
              <w:rPr>
                <w:rFonts w:ascii="Calibri" w:hAnsi="Calibri" w:cs="Calibri"/>
                <w:sz w:val="22"/>
                <w:szCs w:val="22"/>
              </w:rPr>
              <w:t>-202</w:t>
            </w:r>
            <w:r>
              <w:rPr>
                <w:rFonts w:ascii="Calibri" w:hAnsi="Calibri" w:cs="Calibri"/>
                <w:sz w:val="22"/>
                <w:szCs w:val="22"/>
              </w:rPr>
              <w:t>2</w:t>
            </w:r>
          </w:p>
        </w:tc>
        <w:tc>
          <w:tcPr>
            <w:tcW w:w="1625" w:type="dxa"/>
            <w:vAlign w:val="center"/>
          </w:tcPr>
          <w:p w14:paraId="3184574D" w14:textId="04FEE8D3" w:rsidR="00C974D9" w:rsidRPr="00F67F4E" w:rsidRDefault="00CA2511" w:rsidP="009A4788">
            <w:pPr>
              <w:jc w:val="both"/>
              <w:rPr>
                <w:rFonts w:ascii="Calibri" w:hAnsi="Calibri" w:cs="Calibri"/>
                <w:sz w:val="22"/>
                <w:szCs w:val="22"/>
              </w:rPr>
            </w:pPr>
            <w:r>
              <w:rPr>
                <w:rFonts w:ascii="Calibri" w:hAnsi="Calibri" w:cs="Calibri"/>
                <w:sz w:val="22"/>
                <w:szCs w:val="22"/>
              </w:rPr>
              <w:t>Nauman Hussain</w:t>
            </w:r>
          </w:p>
        </w:tc>
        <w:tc>
          <w:tcPr>
            <w:tcW w:w="1153" w:type="dxa"/>
            <w:vAlign w:val="center"/>
          </w:tcPr>
          <w:p w14:paraId="3D160050" w14:textId="77777777" w:rsidR="00C974D9" w:rsidRPr="00F67F4E" w:rsidRDefault="00801834" w:rsidP="009A4788">
            <w:pPr>
              <w:jc w:val="both"/>
              <w:rPr>
                <w:rFonts w:ascii="Calibri" w:hAnsi="Calibri" w:cs="Calibri"/>
                <w:sz w:val="22"/>
                <w:szCs w:val="22"/>
              </w:rPr>
            </w:pPr>
            <w:r>
              <w:rPr>
                <w:rFonts w:ascii="Calibri" w:hAnsi="Calibri" w:cs="Calibri"/>
                <w:sz w:val="22"/>
                <w:szCs w:val="22"/>
              </w:rPr>
              <w:t>Initial</w:t>
            </w:r>
          </w:p>
        </w:tc>
        <w:tc>
          <w:tcPr>
            <w:tcW w:w="3224" w:type="dxa"/>
            <w:vAlign w:val="center"/>
          </w:tcPr>
          <w:p w14:paraId="1016C0A7" w14:textId="77777777" w:rsidR="00C974D9" w:rsidRPr="00F67F4E" w:rsidRDefault="00C974D9" w:rsidP="009A4788">
            <w:pPr>
              <w:jc w:val="both"/>
              <w:rPr>
                <w:rFonts w:ascii="Calibri" w:hAnsi="Calibri" w:cs="Calibri"/>
                <w:sz w:val="22"/>
                <w:szCs w:val="22"/>
              </w:rPr>
            </w:pPr>
          </w:p>
        </w:tc>
      </w:tr>
      <w:tr w:rsidR="00C974D9" w:rsidRPr="00F67F4E" w14:paraId="15717932" w14:textId="77777777" w:rsidTr="00CA2511">
        <w:tc>
          <w:tcPr>
            <w:tcW w:w="840" w:type="dxa"/>
          </w:tcPr>
          <w:p w14:paraId="3E13F9B8" w14:textId="6C1334CE" w:rsidR="00C974D9" w:rsidRPr="00F67F4E" w:rsidRDefault="00C974D9" w:rsidP="009A4788">
            <w:pPr>
              <w:jc w:val="both"/>
              <w:rPr>
                <w:rFonts w:ascii="Calibri" w:hAnsi="Calibri" w:cs="Calibri"/>
                <w:sz w:val="22"/>
                <w:szCs w:val="22"/>
              </w:rPr>
            </w:pPr>
          </w:p>
        </w:tc>
        <w:tc>
          <w:tcPr>
            <w:tcW w:w="1495" w:type="dxa"/>
          </w:tcPr>
          <w:p w14:paraId="1F5FD9E4" w14:textId="0F3E8223" w:rsidR="00C974D9" w:rsidRPr="00F67F4E" w:rsidRDefault="00C974D9" w:rsidP="009A4788">
            <w:pPr>
              <w:jc w:val="both"/>
              <w:rPr>
                <w:rFonts w:ascii="Calibri" w:hAnsi="Calibri" w:cs="Calibri"/>
                <w:sz w:val="22"/>
                <w:szCs w:val="22"/>
              </w:rPr>
            </w:pPr>
          </w:p>
        </w:tc>
        <w:tc>
          <w:tcPr>
            <w:tcW w:w="1625" w:type="dxa"/>
          </w:tcPr>
          <w:p w14:paraId="3B36D5B2" w14:textId="116C9FE3" w:rsidR="00C974D9" w:rsidRPr="00F67F4E" w:rsidRDefault="00C974D9" w:rsidP="009A4788">
            <w:pPr>
              <w:jc w:val="both"/>
              <w:rPr>
                <w:rFonts w:ascii="Calibri" w:hAnsi="Calibri" w:cs="Calibri"/>
                <w:sz w:val="22"/>
                <w:szCs w:val="22"/>
              </w:rPr>
            </w:pPr>
          </w:p>
        </w:tc>
        <w:tc>
          <w:tcPr>
            <w:tcW w:w="1153" w:type="dxa"/>
          </w:tcPr>
          <w:p w14:paraId="41B0EDA6" w14:textId="40E0F6E6" w:rsidR="00C974D9" w:rsidRPr="00F67F4E" w:rsidRDefault="00C974D9" w:rsidP="009A4788">
            <w:pPr>
              <w:jc w:val="both"/>
              <w:rPr>
                <w:rFonts w:ascii="Calibri" w:hAnsi="Calibri" w:cs="Calibri"/>
                <w:sz w:val="22"/>
                <w:szCs w:val="22"/>
              </w:rPr>
            </w:pPr>
          </w:p>
        </w:tc>
        <w:tc>
          <w:tcPr>
            <w:tcW w:w="3224" w:type="dxa"/>
          </w:tcPr>
          <w:p w14:paraId="3B99C6EE" w14:textId="423686DF" w:rsidR="00C974D9" w:rsidRPr="00F67F4E" w:rsidRDefault="00C974D9" w:rsidP="009A4788">
            <w:pPr>
              <w:jc w:val="both"/>
              <w:rPr>
                <w:rFonts w:ascii="Calibri" w:hAnsi="Calibri" w:cs="Calibri"/>
                <w:sz w:val="22"/>
                <w:szCs w:val="22"/>
              </w:rPr>
            </w:pPr>
          </w:p>
        </w:tc>
      </w:tr>
    </w:tbl>
    <w:p w14:paraId="3D4339BF" w14:textId="12A2ADB9" w:rsidR="00FC7ED1" w:rsidRDefault="004808B2" w:rsidP="004808B2">
      <w:pPr>
        <w:pStyle w:val="TOC"/>
        <w:tabs>
          <w:tab w:val="left" w:pos="2685"/>
        </w:tabs>
        <w:jc w:val="both"/>
        <w:rPr>
          <w:rFonts w:ascii="Calibri" w:hAnsi="Calibri" w:cs="Calibri"/>
        </w:rPr>
      </w:pPr>
      <w:r>
        <w:rPr>
          <w:rFonts w:ascii="Calibri" w:hAnsi="Calibri" w:cs="Calibri"/>
        </w:rPr>
        <w:tab/>
      </w:r>
    </w:p>
    <w:p w14:paraId="05EF4324" w14:textId="41691933" w:rsidR="004808B2" w:rsidRDefault="004808B2" w:rsidP="004808B2">
      <w:pPr>
        <w:pStyle w:val="TOC"/>
        <w:tabs>
          <w:tab w:val="left" w:pos="2685"/>
        </w:tabs>
        <w:jc w:val="both"/>
        <w:rPr>
          <w:rFonts w:ascii="Calibri" w:hAnsi="Calibri" w:cs="Calibri"/>
        </w:rPr>
      </w:pPr>
    </w:p>
    <w:p w14:paraId="77F88115" w14:textId="1AECDAB4" w:rsidR="004808B2" w:rsidRDefault="004808B2" w:rsidP="004808B2">
      <w:pPr>
        <w:pStyle w:val="TOC"/>
        <w:tabs>
          <w:tab w:val="left" w:pos="2685"/>
        </w:tabs>
        <w:jc w:val="both"/>
        <w:rPr>
          <w:rFonts w:ascii="Calibri" w:hAnsi="Calibri" w:cs="Calibri"/>
        </w:rPr>
      </w:pPr>
    </w:p>
    <w:p w14:paraId="0B8EFE31" w14:textId="0C288F6C" w:rsidR="004808B2" w:rsidRDefault="004808B2" w:rsidP="004808B2">
      <w:pPr>
        <w:pStyle w:val="TOC"/>
        <w:tabs>
          <w:tab w:val="left" w:pos="2685"/>
        </w:tabs>
        <w:jc w:val="both"/>
        <w:rPr>
          <w:rFonts w:ascii="Calibri" w:hAnsi="Calibri" w:cs="Calibri"/>
        </w:rPr>
      </w:pPr>
    </w:p>
    <w:p w14:paraId="0B12EC7E" w14:textId="522753F2" w:rsidR="004808B2" w:rsidRDefault="004808B2" w:rsidP="004808B2">
      <w:pPr>
        <w:pStyle w:val="TOC"/>
        <w:tabs>
          <w:tab w:val="left" w:pos="2685"/>
        </w:tabs>
        <w:jc w:val="both"/>
        <w:rPr>
          <w:rFonts w:ascii="Calibri" w:hAnsi="Calibri" w:cs="Calibri"/>
        </w:rPr>
      </w:pPr>
    </w:p>
    <w:p w14:paraId="49CC462D" w14:textId="4DBA4EE7" w:rsidR="004808B2" w:rsidRDefault="004808B2" w:rsidP="004808B2">
      <w:pPr>
        <w:pStyle w:val="TOC"/>
        <w:tabs>
          <w:tab w:val="left" w:pos="2685"/>
        </w:tabs>
        <w:jc w:val="both"/>
        <w:rPr>
          <w:rFonts w:ascii="Calibri" w:hAnsi="Calibri" w:cs="Calibri"/>
        </w:rPr>
      </w:pPr>
    </w:p>
    <w:p w14:paraId="7F71D206" w14:textId="2ABF1F7A" w:rsidR="004808B2" w:rsidRDefault="004808B2" w:rsidP="004808B2">
      <w:pPr>
        <w:pStyle w:val="TOC"/>
        <w:tabs>
          <w:tab w:val="left" w:pos="2685"/>
        </w:tabs>
        <w:jc w:val="both"/>
        <w:rPr>
          <w:rFonts w:ascii="Calibri" w:hAnsi="Calibri" w:cs="Calibri"/>
        </w:rPr>
      </w:pPr>
    </w:p>
    <w:p w14:paraId="0127605E" w14:textId="56814738" w:rsidR="004808B2" w:rsidRDefault="004808B2" w:rsidP="004808B2">
      <w:pPr>
        <w:pStyle w:val="TOC"/>
        <w:tabs>
          <w:tab w:val="left" w:pos="2685"/>
        </w:tabs>
        <w:jc w:val="both"/>
        <w:rPr>
          <w:rFonts w:ascii="Calibri" w:hAnsi="Calibri" w:cs="Calibri"/>
        </w:rPr>
      </w:pPr>
    </w:p>
    <w:p w14:paraId="38961E63" w14:textId="24FEF00B" w:rsidR="004808B2" w:rsidRDefault="004808B2" w:rsidP="004808B2">
      <w:pPr>
        <w:pStyle w:val="TOC"/>
        <w:tabs>
          <w:tab w:val="left" w:pos="2685"/>
        </w:tabs>
        <w:jc w:val="both"/>
        <w:rPr>
          <w:rFonts w:ascii="Calibri" w:hAnsi="Calibri" w:cs="Calibri"/>
        </w:rPr>
      </w:pPr>
    </w:p>
    <w:p w14:paraId="634B898C" w14:textId="34E638CD" w:rsidR="004808B2" w:rsidRDefault="004808B2" w:rsidP="004808B2">
      <w:pPr>
        <w:pStyle w:val="TOC"/>
        <w:tabs>
          <w:tab w:val="left" w:pos="2685"/>
        </w:tabs>
        <w:jc w:val="both"/>
        <w:rPr>
          <w:rFonts w:ascii="Calibri" w:hAnsi="Calibri" w:cs="Calibri"/>
        </w:rPr>
      </w:pPr>
    </w:p>
    <w:p w14:paraId="7F1DEF1B" w14:textId="36A9FB7C" w:rsidR="004808B2" w:rsidRDefault="004808B2" w:rsidP="004808B2">
      <w:pPr>
        <w:pStyle w:val="TOC"/>
        <w:tabs>
          <w:tab w:val="left" w:pos="2685"/>
        </w:tabs>
        <w:jc w:val="both"/>
        <w:rPr>
          <w:rFonts w:ascii="Calibri" w:hAnsi="Calibri" w:cs="Calibri"/>
        </w:rPr>
      </w:pPr>
    </w:p>
    <w:p w14:paraId="3221A2AF" w14:textId="03488E2C" w:rsidR="004808B2" w:rsidRDefault="004808B2" w:rsidP="004808B2">
      <w:pPr>
        <w:pStyle w:val="TOC"/>
        <w:tabs>
          <w:tab w:val="left" w:pos="2685"/>
        </w:tabs>
        <w:jc w:val="both"/>
        <w:rPr>
          <w:rFonts w:ascii="Calibri" w:hAnsi="Calibri" w:cs="Calibri"/>
        </w:rPr>
      </w:pPr>
    </w:p>
    <w:p w14:paraId="1182ED4D" w14:textId="08EED0B8" w:rsidR="004808B2" w:rsidRDefault="004808B2" w:rsidP="004808B2">
      <w:pPr>
        <w:pStyle w:val="TOC"/>
        <w:tabs>
          <w:tab w:val="left" w:pos="2685"/>
        </w:tabs>
        <w:jc w:val="both"/>
        <w:rPr>
          <w:rFonts w:ascii="Calibri" w:hAnsi="Calibri" w:cs="Calibri"/>
        </w:rPr>
      </w:pPr>
    </w:p>
    <w:p w14:paraId="4CC9CB74" w14:textId="296BB17D" w:rsidR="004808B2" w:rsidRDefault="004808B2" w:rsidP="004808B2">
      <w:pPr>
        <w:pStyle w:val="TOC"/>
        <w:tabs>
          <w:tab w:val="left" w:pos="2685"/>
        </w:tabs>
        <w:jc w:val="both"/>
        <w:rPr>
          <w:rFonts w:ascii="Calibri" w:hAnsi="Calibri" w:cs="Calibri"/>
        </w:rPr>
      </w:pPr>
    </w:p>
    <w:p w14:paraId="2384BFDC" w14:textId="0DAE7434" w:rsidR="004808B2" w:rsidRDefault="004808B2" w:rsidP="004808B2">
      <w:pPr>
        <w:pStyle w:val="TOC"/>
        <w:tabs>
          <w:tab w:val="left" w:pos="2685"/>
        </w:tabs>
        <w:jc w:val="both"/>
        <w:rPr>
          <w:rFonts w:ascii="Calibri" w:hAnsi="Calibri" w:cs="Calibri"/>
        </w:rPr>
      </w:pPr>
    </w:p>
    <w:p w14:paraId="78AC9999" w14:textId="02DF0A2E" w:rsidR="004808B2" w:rsidRDefault="004808B2" w:rsidP="004808B2">
      <w:pPr>
        <w:pStyle w:val="TOC"/>
        <w:tabs>
          <w:tab w:val="left" w:pos="2685"/>
        </w:tabs>
        <w:jc w:val="both"/>
        <w:rPr>
          <w:rFonts w:ascii="Calibri" w:hAnsi="Calibri" w:cs="Calibri"/>
        </w:rPr>
      </w:pPr>
    </w:p>
    <w:p w14:paraId="419648B9" w14:textId="76CDF58A" w:rsidR="004808B2" w:rsidRDefault="004808B2" w:rsidP="004808B2">
      <w:pPr>
        <w:pStyle w:val="TOC"/>
        <w:tabs>
          <w:tab w:val="left" w:pos="2685"/>
        </w:tabs>
        <w:jc w:val="both"/>
        <w:rPr>
          <w:rFonts w:ascii="Calibri" w:hAnsi="Calibri" w:cs="Calibri"/>
        </w:rPr>
      </w:pPr>
    </w:p>
    <w:p w14:paraId="56519B2E" w14:textId="3FFFD087" w:rsidR="004808B2" w:rsidRDefault="004808B2" w:rsidP="004808B2">
      <w:pPr>
        <w:pStyle w:val="TOC"/>
        <w:tabs>
          <w:tab w:val="left" w:pos="2685"/>
        </w:tabs>
        <w:jc w:val="both"/>
        <w:rPr>
          <w:rFonts w:ascii="Calibri" w:hAnsi="Calibri" w:cs="Calibri"/>
        </w:rPr>
      </w:pPr>
    </w:p>
    <w:p w14:paraId="53EFA3E8" w14:textId="55BB0C51" w:rsidR="004808B2" w:rsidRDefault="004808B2" w:rsidP="004808B2">
      <w:pPr>
        <w:pStyle w:val="TOC"/>
        <w:tabs>
          <w:tab w:val="left" w:pos="2685"/>
        </w:tabs>
        <w:jc w:val="both"/>
        <w:rPr>
          <w:rFonts w:ascii="Calibri" w:hAnsi="Calibri" w:cs="Calibri"/>
        </w:rPr>
      </w:pPr>
    </w:p>
    <w:p w14:paraId="03D46A5A" w14:textId="45CC1FA1" w:rsidR="004808B2" w:rsidRDefault="004808B2" w:rsidP="004808B2">
      <w:pPr>
        <w:pStyle w:val="TOC"/>
        <w:tabs>
          <w:tab w:val="left" w:pos="2685"/>
        </w:tabs>
        <w:jc w:val="both"/>
        <w:rPr>
          <w:rFonts w:ascii="Calibri" w:hAnsi="Calibri" w:cs="Calibri"/>
        </w:rPr>
      </w:pPr>
    </w:p>
    <w:p w14:paraId="42E63A1B" w14:textId="3B772ECB" w:rsidR="004808B2" w:rsidRDefault="004808B2" w:rsidP="004808B2">
      <w:pPr>
        <w:pStyle w:val="TOC"/>
        <w:tabs>
          <w:tab w:val="left" w:pos="2685"/>
        </w:tabs>
        <w:jc w:val="both"/>
        <w:rPr>
          <w:rFonts w:ascii="Calibri" w:hAnsi="Calibri" w:cs="Calibri"/>
        </w:rPr>
      </w:pPr>
    </w:p>
    <w:p w14:paraId="664AFEE1" w14:textId="291086C2" w:rsidR="004808B2" w:rsidRDefault="004808B2" w:rsidP="004808B2">
      <w:pPr>
        <w:pStyle w:val="TOC"/>
        <w:tabs>
          <w:tab w:val="left" w:pos="2685"/>
        </w:tabs>
        <w:jc w:val="both"/>
        <w:rPr>
          <w:rFonts w:ascii="Calibri" w:hAnsi="Calibri" w:cs="Calibri"/>
        </w:rPr>
      </w:pPr>
    </w:p>
    <w:p w14:paraId="7A0E80B0" w14:textId="51A4EBFD" w:rsidR="004808B2" w:rsidRDefault="004808B2" w:rsidP="004808B2">
      <w:pPr>
        <w:pStyle w:val="TOC"/>
        <w:tabs>
          <w:tab w:val="left" w:pos="2685"/>
        </w:tabs>
        <w:jc w:val="both"/>
        <w:rPr>
          <w:rFonts w:ascii="Calibri" w:hAnsi="Calibri" w:cs="Calibri"/>
        </w:rPr>
      </w:pPr>
    </w:p>
    <w:p w14:paraId="3EFE3555" w14:textId="51B7F1A0" w:rsidR="004808B2" w:rsidRDefault="004808B2" w:rsidP="004808B2">
      <w:pPr>
        <w:pStyle w:val="TOC"/>
        <w:tabs>
          <w:tab w:val="left" w:pos="2685"/>
        </w:tabs>
        <w:jc w:val="both"/>
        <w:rPr>
          <w:rFonts w:ascii="Calibri" w:hAnsi="Calibri" w:cs="Calibri"/>
        </w:rPr>
      </w:pPr>
    </w:p>
    <w:p w14:paraId="18BD7340" w14:textId="77777777" w:rsidR="004808B2" w:rsidRDefault="004808B2" w:rsidP="004808B2">
      <w:pPr>
        <w:pStyle w:val="TOC"/>
        <w:tabs>
          <w:tab w:val="left" w:pos="2685"/>
        </w:tabs>
        <w:jc w:val="both"/>
        <w:rPr>
          <w:rFonts w:ascii="Calibri" w:hAnsi="Calibri" w:cs="Calibri"/>
        </w:rPr>
      </w:pPr>
    </w:p>
    <w:p w14:paraId="570B3245" w14:textId="77777777" w:rsidR="00607BB8" w:rsidRPr="00D20203" w:rsidRDefault="005C6B56" w:rsidP="005C6B56">
      <w:pPr>
        <w:pStyle w:val="TOCHeading"/>
        <w:jc w:val="center"/>
        <w:rPr>
          <w:rFonts w:ascii="Arial" w:hAnsi="Arial" w:cs="Arial"/>
        </w:rPr>
      </w:pPr>
      <w:bookmarkStart w:id="16" w:name="_Toc492379747"/>
      <w:bookmarkStart w:id="17" w:name="_Toc492379961"/>
      <w:r>
        <w:rPr>
          <w:rFonts w:ascii="Arial" w:hAnsi="Arial" w:cs="Arial"/>
        </w:rPr>
        <w:lastRenderedPageBreak/>
        <w:t xml:space="preserve">Table of </w:t>
      </w:r>
      <w:r w:rsidR="00607BB8" w:rsidRPr="00D20203">
        <w:rPr>
          <w:rFonts w:ascii="Arial" w:hAnsi="Arial" w:cs="Arial"/>
        </w:rPr>
        <w:t>Contents</w:t>
      </w:r>
    </w:p>
    <w:p w14:paraId="2E345DCF" w14:textId="43E487B8" w:rsidR="001D3331" w:rsidRDefault="00607BB8">
      <w:pPr>
        <w:pStyle w:val="TOC1"/>
        <w:rPr>
          <w:rFonts w:asciiTheme="minorHAnsi" w:eastAsiaTheme="minorEastAsia" w:hAnsiTheme="minorHAnsi" w:cstheme="minorBidi"/>
          <w:b w:val="0"/>
          <w:color w:val="auto"/>
          <w:lang w:val="en-US" w:eastAsia="en-US"/>
        </w:rPr>
      </w:pPr>
      <w:r w:rsidRPr="005C6B56">
        <w:rPr>
          <w:rFonts w:asciiTheme="minorHAnsi" w:hAnsiTheme="minorHAnsi" w:cs="Arial"/>
        </w:rPr>
        <w:fldChar w:fldCharType="begin"/>
      </w:r>
      <w:r w:rsidRPr="005C6B56">
        <w:rPr>
          <w:rFonts w:asciiTheme="minorHAnsi" w:hAnsiTheme="minorHAnsi" w:cs="Arial"/>
        </w:rPr>
        <w:instrText xml:space="preserve"> TOC \o "1-5" \h \z \u </w:instrText>
      </w:r>
      <w:r w:rsidRPr="005C6B56">
        <w:rPr>
          <w:rFonts w:asciiTheme="minorHAnsi" w:hAnsiTheme="minorHAnsi" w:cs="Arial"/>
        </w:rPr>
        <w:fldChar w:fldCharType="separate"/>
      </w:r>
      <w:hyperlink w:anchor="_Toc92284934" w:history="1">
        <w:r w:rsidR="001D3331" w:rsidRPr="00A54DEF">
          <w:rPr>
            <w:rStyle w:val="Hyperlink"/>
            <w:rFonts w:ascii="Arial Bold" w:hAnsi="Arial Bold" w:cs="Arial Bold"/>
            <w:bCs/>
            <w:kern w:val="32"/>
          </w:rPr>
          <w:t>1.</w:t>
        </w:r>
        <w:r w:rsidR="001D3331">
          <w:rPr>
            <w:rFonts w:asciiTheme="minorHAnsi" w:eastAsiaTheme="minorEastAsia" w:hAnsiTheme="minorHAnsi" w:cstheme="minorBidi"/>
            <w:b w:val="0"/>
            <w:color w:val="auto"/>
            <w:lang w:val="en-US" w:eastAsia="en-US"/>
          </w:rPr>
          <w:tab/>
        </w:r>
        <w:r w:rsidR="001D3331" w:rsidRPr="00A54DEF">
          <w:rPr>
            <w:rStyle w:val="Hyperlink"/>
            <w:rFonts w:ascii="Arial Bold" w:hAnsi="Arial Bold" w:cs="Arial Bold"/>
            <w:bCs/>
            <w:kern w:val="32"/>
          </w:rPr>
          <w:t>Background</w:t>
        </w:r>
        <w:r w:rsidR="001D3331">
          <w:rPr>
            <w:webHidden/>
          </w:rPr>
          <w:tab/>
        </w:r>
        <w:r w:rsidR="001D3331">
          <w:rPr>
            <w:webHidden/>
          </w:rPr>
          <w:fldChar w:fldCharType="begin"/>
        </w:r>
        <w:r w:rsidR="001D3331">
          <w:rPr>
            <w:webHidden/>
          </w:rPr>
          <w:instrText xml:space="preserve"> PAGEREF _Toc92284934 \h </w:instrText>
        </w:r>
        <w:r w:rsidR="001D3331">
          <w:rPr>
            <w:webHidden/>
          </w:rPr>
        </w:r>
        <w:r w:rsidR="001D3331">
          <w:rPr>
            <w:webHidden/>
          </w:rPr>
          <w:fldChar w:fldCharType="separate"/>
        </w:r>
        <w:r w:rsidR="001D3331">
          <w:rPr>
            <w:webHidden/>
          </w:rPr>
          <w:t>3</w:t>
        </w:r>
        <w:r w:rsidR="001D3331">
          <w:rPr>
            <w:webHidden/>
          </w:rPr>
          <w:fldChar w:fldCharType="end"/>
        </w:r>
      </w:hyperlink>
    </w:p>
    <w:p w14:paraId="29FFABDC" w14:textId="309DD288"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35" w:history="1">
        <w:r w:rsidRPr="00A54DEF">
          <w:rPr>
            <w:rStyle w:val="Hyperlink"/>
            <w:rFonts w:ascii="Arial Bold" w:hAnsi="Arial Bold" w:cs="Arial Bold"/>
            <w:b/>
            <w:bCs/>
            <w:iCs/>
            <w:noProof/>
          </w:rPr>
          <w:t>1.1</w:t>
        </w:r>
        <w:r>
          <w:rPr>
            <w:rFonts w:asciiTheme="minorHAnsi" w:eastAsiaTheme="minorEastAsia" w:hAnsiTheme="minorHAnsi" w:cstheme="minorBidi"/>
            <w:noProof/>
            <w:color w:val="auto"/>
            <w:sz w:val="22"/>
            <w:szCs w:val="22"/>
            <w:lang w:val="en-US" w:eastAsia="en-US"/>
          </w:rPr>
          <w:tab/>
        </w:r>
        <w:r w:rsidRPr="00A54DEF">
          <w:rPr>
            <w:rStyle w:val="Hyperlink"/>
            <w:rFonts w:ascii="Arial Bold" w:hAnsi="Arial Bold" w:cs="Arial Bold"/>
            <w:b/>
            <w:bCs/>
            <w:iCs/>
            <w:noProof/>
          </w:rPr>
          <w:t>Introduction</w:t>
        </w:r>
        <w:r>
          <w:rPr>
            <w:noProof/>
            <w:webHidden/>
          </w:rPr>
          <w:tab/>
        </w:r>
        <w:r>
          <w:rPr>
            <w:noProof/>
            <w:webHidden/>
          </w:rPr>
          <w:fldChar w:fldCharType="begin"/>
        </w:r>
        <w:r>
          <w:rPr>
            <w:noProof/>
            <w:webHidden/>
          </w:rPr>
          <w:instrText xml:space="preserve"> PAGEREF _Toc92284935 \h </w:instrText>
        </w:r>
        <w:r>
          <w:rPr>
            <w:noProof/>
            <w:webHidden/>
          </w:rPr>
        </w:r>
        <w:r>
          <w:rPr>
            <w:noProof/>
            <w:webHidden/>
          </w:rPr>
          <w:fldChar w:fldCharType="separate"/>
        </w:r>
        <w:r>
          <w:rPr>
            <w:noProof/>
            <w:webHidden/>
          </w:rPr>
          <w:t>4</w:t>
        </w:r>
        <w:r>
          <w:rPr>
            <w:noProof/>
            <w:webHidden/>
          </w:rPr>
          <w:fldChar w:fldCharType="end"/>
        </w:r>
      </w:hyperlink>
    </w:p>
    <w:p w14:paraId="5070F2B5" w14:textId="2149B86E"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36" w:history="1">
        <w:r w:rsidRPr="00A54DEF">
          <w:rPr>
            <w:rStyle w:val="Hyperlink"/>
            <w:rFonts w:ascii="Arial Bold" w:hAnsi="Arial Bold" w:cs="Arial Bold"/>
            <w:b/>
            <w:bCs/>
            <w:iCs/>
            <w:noProof/>
          </w:rPr>
          <w:t>1.2</w:t>
        </w:r>
        <w:r>
          <w:rPr>
            <w:rFonts w:asciiTheme="minorHAnsi" w:eastAsiaTheme="minorEastAsia" w:hAnsiTheme="minorHAnsi" w:cstheme="minorBidi"/>
            <w:noProof/>
            <w:color w:val="auto"/>
            <w:sz w:val="22"/>
            <w:szCs w:val="22"/>
            <w:lang w:val="en-US" w:eastAsia="en-US"/>
          </w:rPr>
          <w:tab/>
        </w:r>
        <w:r w:rsidRPr="00A54DEF">
          <w:rPr>
            <w:rStyle w:val="Hyperlink"/>
            <w:rFonts w:ascii="Arial Bold" w:hAnsi="Arial Bold" w:cs="Arial Bold"/>
            <w:b/>
            <w:bCs/>
            <w:iCs/>
            <w:noProof/>
          </w:rPr>
          <w:t>Reference Documents</w:t>
        </w:r>
        <w:r>
          <w:rPr>
            <w:noProof/>
            <w:webHidden/>
          </w:rPr>
          <w:tab/>
        </w:r>
        <w:r>
          <w:rPr>
            <w:noProof/>
            <w:webHidden/>
          </w:rPr>
          <w:fldChar w:fldCharType="begin"/>
        </w:r>
        <w:r>
          <w:rPr>
            <w:noProof/>
            <w:webHidden/>
          </w:rPr>
          <w:instrText xml:space="preserve"> PAGEREF _Toc92284936 \h </w:instrText>
        </w:r>
        <w:r>
          <w:rPr>
            <w:noProof/>
            <w:webHidden/>
          </w:rPr>
        </w:r>
        <w:r>
          <w:rPr>
            <w:noProof/>
            <w:webHidden/>
          </w:rPr>
          <w:fldChar w:fldCharType="separate"/>
        </w:r>
        <w:r>
          <w:rPr>
            <w:noProof/>
            <w:webHidden/>
          </w:rPr>
          <w:t>4</w:t>
        </w:r>
        <w:r>
          <w:rPr>
            <w:noProof/>
            <w:webHidden/>
          </w:rPr>
          <w:fldChar w:fldCharType="end"/>
        </w:r>
      </w:hyperlink>
    </w:p>
    <w:p w14:paraId="181BF727" w14:textId="581745D3" w:rsidR="001D3331" w:rsidRDefault="001D3331">
      <w:pPr>
        <w:pStyle w:val="TOC1"/>
        <w:rPr>
          <w:rFonts w:asciiTheme="minorHAnsi" w:eastAsiaTheme="minorEastAsia" w:hAnsiTheme="minorHAnsi" w:cstheme="minorBidi"/>
          <w:b w:val="0"/>
          <w:color w:val="auto"/>
          <w:lang w:val="en-US" w:eastAsia="en-US"/>
        </w:rPr>
      </w:pPr>
      <w:hyperlink w:anchor="_Toc92284937" w:history="1">
        <w:r w:rsidRPr="00A54DEF">
          <w:rPr>
            <w:rStyle w:val="Hyperlink"/>
          </w:rPr>
          <w:t>2.</w:t>
        </w:r>
        <w:r>
          <w:rPr>
            <w:rFonts w:asciiTheme="minorHAnsi" w:eastAsiaTheme="minorEastAsia" w:hAnsiTheme="minorHAnsi" w:cstheme="minorBidi"/>
            <w:b w:val="0"/>
            <w:color w:val="auto"/>
            <w:lang w:val="en-US" w:eastAsia="en-US"/>
          </w:rPr>
          <w:tab/>
        </w:r>
        <w:r w:rsidRPr="00A54DEF">
          <w:rPr>
            <w:rStyle w:val="Hyperlink"/>
          </w:rPr>
          <w:t>Acronyms</w:t>
        </w:r>
        <w:r>
          <w:rPr>
            <w:webHidden/>
          </w:rPr>
          <w:tab/>
        </w:r>
        <w:r>
          <w:rPr>
            <w:webHidden/>
          </w:rPr>
          <w:fldChar w:fldCharType="begin"/>
        </w:r>
        <w:r>
          <w:rPr>
            <w:webHidden/>
          </w:rPr>
          <w:instrText xml:space="preserve"> PAGEREF _Toc92284937 \h </w:instrText>
        </w:r>
        <w:r>
          <w:rPr>
            <w:webHidden/>
          </w:rPr>
        </w:r>
        <w:r>
          <w:rPr>
            <w:webHidden/>
          </w:rPr>
          <w:fldChar w:fldCharType="separate"/>
        </w:r>
        <w:r>
          <w:rPr>
            <w:webHidden/>
          </w:rPr>
          <w:t>4</w:t>
        </w:r>
        <w:r>
          <w:rPr>
            <w:webHidden/>
          </w:rPr>
          <w:fldChar w:fldCharType="end"/>
        </w:r>
      </w:hyperlink>
    </w:p>
    <w:p w14:paraId="03E54E24" w14:textId="63444C88" w:rsidR="001D3331" w:rsidRDefault="001D3331">
      <w:pPr>
        <w:pStyle w:val="TOC1"/>
        <w:rPr>
          <w:rFonts w:asciiTheme="minorHAnsi" w:eastAsiaTheme="minorEastAsia" w:hAnsiTheme="minorHAnsi" w:cstheme="minorBidi"/>
          <w:b w:val="0"/>
          <w:color w:val="auto"/>
          <w:lang w:val="en-US" w:eastAsia="en-US"/>
        </w:rPr>
      </w:pPr>
      <w:hyperlink w:anchor="_Toc92284938" w:history="1">
        <w:r w:rsidRPr="00A54DEF">
          <w:rPr>
            <w:rStyle w:val="Hyperlink"/>
            <w:rFonts w:ascii="Arial Bold" w:hAnsi="Arial Bold" w:cs="Arial Bold"/>
            <w:bCs/>
            <w:kern w:val="32"/>
          </w:rPr>
          <w:t>3.</w:t>
        </w:r>
        <w:r>
          <w:rPr>
            <w:rFonts w:asciiTheme="minorHAnsi" w:eastAsiaTheme="minorEastAsia" w:hAnsiTheme="minorHAnsi" w:cstheme="minorBidi"/>
            <w:b w:val="0"/>
            <w:color w:val="auto"/>
            <w:lang w:val="en-US" w:eastAsia="en-US"/>
          </w:rPr>
          <w:tab/>
        </w:r>
        <w:r w:rsidRPr="00A54DEF">
          <w:rPr>
            <w:rStyle w:val="Hyperlink"/>
            <w:rFonts w:ascii="Arial Bold" w:hAnsi="Arial Bold" w:cs="Arial Bold"/>
            <w:bCs/>
            <w:kern w:val="32"/>
          </w:rPr>
          <w:t>Functional Overview</w:t>
        </w:r>
        <w:r>
          <w:rPr>
            <w:webHidden/>
          </w:rPr>
          <w:tab/>
        </w:r>
        <w:r>
          <w:rPr>
            <w:webHidden/>
          </w:rPr>
          <w:fldChar w:fldCharType="begin"/>
        </w:r>
        <w:r>
          <w:rPr>
            <w:webHidden/>
          </w:rPr>
          <w:instrText xml:space="preserve"> PAGEREF _Toc92284938 \h </w:instrText>
        </w:r>
        <w:r>
          <w:rPr>
            <w:webHidden/>
          </w:rPr>
        </w:r>
        <w:r>
          <w:rPr>
            <w:webHidden/>
          </w:rPr>
          <w:fldChar w:fldCharType="separate"/>
        </w:r>
        <w:r>
          <w:rPr>
            <w:webHidden/>
          </w:rPr>
          <w:t>4</w:t>
        </w:r>
        <w:r>
          <w:rPr>
            <w:webHidden/>
          </w:rPr>
          <w:fldChar w:fldCharType="end"/>
        </w:r>
      </w:hyperlink>
    </w:p>
    <w:p w14:paraId="0EF36CAF" w14:textId="35A84EB6" w:rsidR="001D3331" w:rsidRDefault="001D3331">
      <w:pPr>
        <w:pStyle w:val="TOC1"/>
        <w:rPr>
          <w:rFonts w:asciiTheme="minorHAnsi" w:eastAsiaTheme="minorEastAsia" w:hAnsiTheme="minorHAnsi" w:cstheme="minorBidi"/>
          <w:b w:val="0"/>
          <w:color w:val="auto"/>
          <w:lang w:val="en-US" w:eastAsia="en-US"/>
        </w:rPr>
      </w:pPr>
      <w:hyperlink w:anchor="_Toc92284939" w:history="1">
        <w:r w:rsidRPr="00A54DEF">
          <w:rPr>
            <w:rStyle w:val="Hyperlink"/>
          </w:rPr>
          <w:t>4.</w:t>
        </w:r>
        <w:r>
          <w:rPr>
            <w:rFonts w:asciiTheme="minorHAnsi" w:eastAsiaTheme="minorEastAsia" w:hAnsiTheme="minorHAnsi" w:cstheme="minorBidi"/>
            <w:b w:val="0"/>
            <w:color w:val="auto"/>
            <w:lang w:val="en-US" w:eastAsia="en-US"/>
          </w:rPr>
          <w:tab/>
        </w:r>
        <w:r w:rsidRPr="00A54DEF">
          <w:rPr>
            <w:rStyle w:val="Hyperlink"/>
          </w:rPr>
          <w:t>Existing Functionality</w:t>
        </w:r>
        <w:r>
          <w:rPr>
            <w:webHidden/>
          </w:rPr>
          <w:tab/>
        </w:r>
        <w:r>
          <w:rPr>
            <w:webHidden/>
          </w:rPr>
          <w:fldChar w:fldCharType="begin"/>
        </w:r>
        <w:r>
          <w:rPr>
            <w:webHidden/>
          </w:rPr>
          <w:instrText xml:space="preserve"> PAGEREF _Toc92284939 \h </w:instrText>
        </w:r>
        <w:r>
          <w:rPr>
            <w:webHidden/>
          </w:rPr>
        </w:r>
        <w:r>
          <w:rPr>
            <w:webHidden/>
          </w:rPr>
          <w:fldChar w:fldCharType="separate"/>
        </w:r>
        <w:r>
          <w:rPr>
            <w:webHidden/>
          </w:rPr>
          <w:t>5</w:t>
        </w:r>
        <w:r>
          <w:rPr>
            <w:webHidden/>
          </w:rPr>
          <w:fldChar w:fldCharType="end"/>
        </w:r>
      </w:hyperlink>
    </w:p>
    <w:p w14:paraId="2B9D327E" w14:textId="4E0EE537" w:rsidR="001D3331" w:rsidRDefault="001D3331">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84940" w:history="1">
        <w:r w:rsidRPr="00A54DEF">
          <w:rPr>
            <w:rStyle w:val="Hyperlink"/>
            <w:noProof/>
          </w:rPr>
          <w:t>4.1.1</w:t>
        </w:r>
        <w:r>
          <w:rPr>
            <w:rFonts w:asciiTheme="minorHAnsi" w:eastAsiaTheme="minorEastAsia" w:hAnsiTheme="minorHAnsi" w:cstheme="minorBidi"/>
            <w:noProof/>
            <w:color w:val="auto"/>
            <w:sz w:val="22"/>
            <w:szCs w:val="22"/>
            <w:lang w:val="en-US" w:eastAsia="en-US"/>
          </w:rPr>
          <w:tab/>
        </w:r>
        <w:r w:rsidRPr="00A54DEF">
          <w:rPr>
            <w:rStyle w:val="Hyperlink"/>
            <w:noProof/>
          </w:rPr>
          <w:t>Existing Workflow</w:t>
        </w:r>
        <w:r>
          <w:rPr>
            <w:noProof/>
            <w:webHidden/>
          </w:rPr>
          <w:tab/>
        </w:r>
        <w:r>
          <w:rPr>
            <w:noProof/>
            <w:webHidden/>
          </w:rPr>
          <w:fldChar w:fldCharType="begin"/>
        </w:r>
        <w:r>
          <w:rPr>
            <w:noProof/>
            <w:webHidden/>
          </w:rPr>
          <w:instrText xml:space="preserve"> PAGEREF _Toc92284940 \h </w:instrText>
        </w:r>
        <w:r>
          <w:rPr>
            <w:noProof/>
            <w:webHidden/>
          </w:rPr>
        </w:r>
        <w:r>
          <w:rPr>
            <w:noProof/>
            <w:webHidden/>
          </w:rPr>
          <w:fldChar w:fldCharType="separate"/>
        </w:r>
        <w:r>
          <w:rPr>
            <w:noProof/>
            <w:webHidden/>
          </w:rPr>
          <w:t>5</w:t>
        </w:r>
        <w:r>
          <w:rPr>
            <w:noProof/>
            <w:webHidden/>
          </w:rPr>
          <w:fldChar w:fldCharType="end"/>
        </w:r>
      </w:hyperlink>
    </w:p>
    <w:p w14:paraId="48A6D919" w14:textId="61B2FC15" w:rsidR="001D3331" w:rsidRDefault="001D3331">
      <w:pPr>
        <w:pStyle w:val="TOC1"/>
        <w:rPr>
          <w:rFonts w:asciiTheme="minorHAnsi" w:eastAsiaTheme="minorEastAsia" w:hAnsiTheme="minorHAnsi" w:cstheme="minorBidi"/>
          <w:b w:val="0"/>
          <w:color w:val="auto"/>
          <w:lang w:val="en-US" w:eastAsia="en-US"/>
        </w:rPr>
      </w:pPr>
      <w:hyperlink w:anchor="_Toc92284941" w:history="1">
        <w:r w:rsidRPr="00A54DEF">
          <w:rPr>
            <w:rStyle w:val="Hyperlink"/>
            <w:rFonts w:ascii="Arial Bold" w:hAnsi="Arial Bold" w:cs="Arial Bold"/>
            <w:bCs/>
            <w:kern w:val="32"/>
          </w:rPr>
          <w:t>5.</w:t>
        </w:r>
        <w:r>
          <w:rPr>
            <w:rFonts w:asciiTheme="minorHAnsi" w:eastAsiaTheme="minorEastAsia" w:hAnsiTheme="minorHAnsi" w:cstheme="minorBidi"/>
            <w:b w:val="0"/>
            <w:color w:val="auto"/>
            <w:lang w:val="en-US" w:eastAsia="en-US"/>
          </w:rPr>
          <w:tab/>
        </w:r>
        <w:r w:rsidRPr="00A54DEF">
          <w:rPr>
            <w:rStyle w:val="Hyperlink"/>
            <w:rFonts w:ascii="Arial Bold" w:hAnsi="Arial Bold" w:cs="Arial Bold"/>
            <w:bCs/>
            <w:kern w:val="32"/>
          </w:rPr>
          <w:t>Workflow Description</w:t>
        </w:r>
        <w:r>
          <w:rPr>
            <w:webHidden/>
          </w:rPr>
          <w:tab/>
        </w:r>
        <w:r>
          <w:rPr>
            <w:webHidden/>
          </w:rPr>
          <w:fldChar w:fldCharType="begin"/>
        </w:r>
        <w:r>
          <w:rPr>
            <w:webHidden/>
          </w:rPr>
          <w:instrText xml:space="preserve"> PAGEREF _Toc92284941 \h </w:instrText>
        </w:r>
        <w:r>
          <w:rPr>
            <w:webHidden/>
          </w:rPr>
        </w:r>
        <w:r>
          <w:rPr>
            <w:webHidden/>
          </w:rPr>
          <w:fldChar w:fldCharType="separate"/>
        </w:r>
        <w:r>
          <w:rPr>
            <w:webHidden/>
          </w:rPr>
          <w:t>5</w:t>
        </w:r>
        <w:r>
          <w:rPr>
            <w:webHidden/>
          </w:rPr>
          <w:fldChar w:fldCharType="end"/>
        </w:r>
      </w:hyperlink>
    </w:p>
    <w:p w14:paraId="43E37F4E" w14:textId="1DCC3ED3"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2" w:history="1">
        <w:r w:rsidRPr="00A54DEF">
          <w:rPr>
            <w:rStyle w:val="Hyperlink"/>
            <w:noProof/>
          </w:rPr>
          <w:t>5.1</w:t>
        </w:r>
        <w:r>
          <w:rPr>
            <w:rFonts w:asciiTheme="minorHAnsi" w:eastAsiaTheme="minorEastAsia" w:hAnsiTheme="minorHAnsi" w:cstheme="minorBidi"/>
            <w:noProof/>
            <w:color w:val="auto"/>
            <w:sz w:val="22"/>
            <w:szCs w:val="22"/>
            <w:lang w:val="en-US" w:eastAsia="en-US"/>
          </w:rPr>
          <w:tab/>
        </w:r>
        <w:r w:rsidRPr="00A54DEF">
          <w:rPr>
            <w:rStyle w:val="Hyperlink"/>
            <w:noProof/>
          </w:rPr>
          <w:t>COLLATERAL PARAMETER</w:t>
        </w:r>
        <w:r>
          <w:rPr>
            <w:noProof/>
            <w:webHidden/>
          </w:rPr>
          <w:tab/>
        </w:r>
        <w:r>
          <w:rPr>
            <w:noProof/>
            <w:webHidden/>
          </w:rPr>
          <w:fldChar w:fldCharType="begin"/>
        </w:r>
        <w:r>
          <w:rPr>
            <w:noProof/>
            <w:webHidden/>
          </w:rPr>
          <w:instrText xml:space="preserve"> PAGEREF _Toc92284942 \h </w:instrText>
        </w:r>
        <w:r>
          <w:rPr>
            <w:noProof/>
            <w:webHidden/>
          </w:rPr>
        </w:r>
        <w:r>
          <w:rPr>
            <w:noProof/>
            <w:webHidden/>
          </w:rPr>
          <w:fldChar w:fldCharType="separate"/>
        </w:r>
        <w:r>
          <w:rPr>
            <w:noProof/>
            <w:webHidden/>
          </w:rPr>
          <w:t>5</w:t>
        </w:r>
        <w:r>
          <w:rPr>
            <w:noProof/>
            <w:webHidden/>
          </w:rPr>
          <w:fldChar w:fldCharType="end"/>
        </w:r>
      </w:hyperlink>
    </w:p>
    <w:p w14:paraId="0997AA68" w14:textId="1517BB66"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3" w:history="1">
        <w:r w:rsidRPr="00A54DEF">
          <w:rPr>
            <w:rStyle w:val="Hyperlink"/>
            <w:rFonts w:eastAsia="Calibri"/>
            <w:noProof/>
          </w:rPr>
          <w:t>5.2</w:t>
        </w:r>
        <w:r>
          <w:rPr>
            <w:rFonts w:asciiTheme="minorHAnsi" w:eastAsiaTheme="minorEastAsia" w:hAnsiTheme="minorHAnsi" w:cstheme="minorBidi"/>
            <w:noProof/>
            <w:color w:val="auto"/>
            <w:sz w:val="22"/>
            <w:szCs w:val="22"/>
            <w:lang w:val="en-US" w:eastAsia="en-US"/>
          </w:rPr>
          <w:tab/>
        </w:r>
        <w:r w:rsidRPr="00A54DEF">
          <w:rPr>
            <w:rStyle w:val="Hyperlink"/>
            <w:rFonts w:eastAsia="Calibri"/>
            <w:noProof/>
          </w:rPr>
          <w:t>COLLATERAL TYPE</w:t>
        </w:r>
        <w:r>
          <w:rPr>
            <w:noProof/>
            <w:webHidden/>
          </w:rPr>
          <w:tab/>
        </w:r>
        <w:r>
          <w:rPr>
            <w:noProof/>
            <w:webHidden/>
          </w:rPr>
          <w:fldChar w:fldCharType="begin"/>
        </w:r>
        <w:r>
          <w:rPr>
            <w:noProof/>
            <w:webHidden/>
          </w:rPr>
          <w:instrText xml:space="preserve"> PAGEREF _Toc92284943 \h </w:instrText>
        </w:r>
        <w:r>
          <w:rPr>
            <w:noProof/>
            <w:webHidden/>
          </w:rPr>
        </w:r>
        <w:r>
          <w:rPr>
            <w:noProof/>
            <w:webHidden/>
          </w:rPr>
          <w:fldChar w:fldCharType="separate"/>
        </w:r>
        <w:r>
          <w:rPr>
            <w:noProof/>
            <w:webHidden/>
          </w:rPr>
          <w:t>7</w:t>
        </w:r>
        <w:r>
          <w:rPr>
            <w:noProof/>
            <w:webHidden/>
          </w:rPr>
          <w:fldChar w:fldCharType="end"/>
        </w:r>
      </w:hyperlink>
    </w:p>
    <w:p w14:paraId="1A710DCF" w14:textId="054B5ECC"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4" w:history="1">
        <w:r w:rsidRPr="00A54DEF">
          <w:rPr>
            <w:rStyle w:val="Hyperlink"/>
            <w:rFonts w:eastAsia="Calibri"/>
            <w:noProof/>
          </w:rPr>
          <w:t>5.3</w:t>
        </w:r>
        <w:r>
          <w:rPr>
            <w:rFonts w:asciiTheme="minorHAnsi" w:eastAsiaTheme="minorEastAsia" w:hAnsiTheme="minorHAnsi" w:cstheme="minorBidi"/>
            <w:noProof/>
            <w:color w:val="auto"/>
            <w:sz w:val="22"/>
            <w:szCs w:val="22"/>
            <w:lang w:val="en-US" w:eastAsia="en-US"/>
          </w:rPr>
          <w:tab/>
        </w:r>
        <w:r w:rsidRPr="00A54DEF">
          <w:rPr>
            <w:rStyle w:val="Hyperlink"/>
            <w:rFonts w:eastAsia="Calibri"/>
            <w:noProof/>
          </w:rPr>
          <w:t>COLLATERAL CODE</w:t>
        </w:r>
        <w:r>
          <w:rPr>
            <w:noProof/>
            <w:webHidden/>
          </w:rPr>
          <w:tab/>
        </w:r>
        <w:r>
          <w:rPr>
            <w:noProof/>
            <w:webHidden/>
          </w:rPr>
          <w:fldChar w:fldCharType="begin"/>
        </w:r>
        <w:r>
          <w:rPr>
            <w:noProof/>
            <w:webHidden/>
          </w:rPr>
          <w:instrText xml:space="preserve"> PAGEREF _Toc92284944 \h </w:instrText>
        </w:r>
        <w:r>
          <w:rPr>
            <w:noProof/>
            <w:webHidden/>
          </w:rPr>
        </w:r>
        <w:r>
          <w:rPr>
            <w:noProof/>
            <w:webHidden/>
          </w:rPr>
          <w:fldChar w:fldCharType="separate"/>
        </w:r>
        <w:r>
          <w:rPr>
            <w:noProof/>
            <w:webHidden/>
          </w:rPr>
          <w:t>9</w:t>
        </w:r>
        <w:r>
          <w:rPr>
            <w:noProof/>
            <w:webHidden/>
          </w:rPr>
          <w:fldChar w:fldCharType="end"/>
        </w:r>
      </w:hyperlink>
    </w:p>
    <w:p w14:paraId="7E2B703F" w14:textId="6772508D"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5" w:history="1">
        <w:r w:rsidRPr="00A54DEF">
          <w:rPr>
            <w:rStyle w:val="Hyperlink"/>
            <w:noProof/>
          </w:rPr>
          <w:t>5.4</w:t>
        </w:r>
        <w:r>
          <w:rPr>
            <w:rFonts w:asciiTheme="minorHAnsi" w:eastAsiaTheme="minorEastAsia" w:hAnsiTheme="minorHAnsi" w:cstheme="minorBidi"/>
            <w:noProof/>
            <w:color w:val="auto"/>
            <w:sz w:val="22"/>
            <w:szCs w:val="22"/>
            <w:lang w:val="en-US" w:eastAsia="en-US"/>
          </w:rPr>
          <w:tab/>
        </w:r>
        <w:r w:rsidRPr="00A54DEF">
          <w:rPr>
            <w:rStyle w:val="Hyperlink"/>
            <w:noProof/>
          </w:rPr>
          <w:t>COLLATERAL AND LIMITS</w:t>
        </w:r>
        <w:r>
          <w:rPr>
            <w:noProof/>
            <w:webHidden/>
          </w:rPr>
          <w:tab/>
        </w:r>
        <w:r>
          <w:rPr>
            <w:noProof/>
            <w:webHidden/>
          </w:rPr>
          <w:fldChar w:fldCharType="begin"/>
        </w:r>
        <w:r>
          <w:rPr>
            <w:noProof/>
            <w:webHidden/>
          </w:rPr>
          <w:instrText xml:space="preserve"> PAGEREF _Toc92284945 \h </w:instrText>
        </w:r>
        <w:r>
          <w:rPr>
            <w:noProof/>
            <w:webHidden/>
          </w:rPr>
        </w:r>
        <w:r>
          <w:rPr>
            <w:noProof/>
            <w:webHidden/>
          </w:rPr>
          <w:fldChar w:fldCharType="separate"/>
        </w:r>
        <w:r>
          <w:rPr>
            <w:noProof/>
            <w:webHidden/>
          </w:rPr>
          <w:t>9</w:t>
        </w:r>
        <w:r>
          <w:rPr>
            <w:noProof/>
            <w:webHidden/>
          </w:rPr>
          <w:fldChar w:fldCharType="end"/>
        </w:r>
      </w:hyperlink>
    </w:p>
    <w:p w14:paraId="637E2DFA" w14:textId="451575FE"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6" w:history="1">
        <w:r w:rsidRPr="00A54DEF">
          <w:rPr>
            <w:rStyle w:val="Hyperlink"/>
            <w:noProof/>
          </w:rPr>
          <w:t>5.5</w:t>
        </w:r>
        <w:r>
          <w:rPr>
            <w:rFonts w:asciiTheme="minorHAnsi" w:eastAsiaTheme="minorEastAsia" w:hAnsiTheme="minorHAnsi" w:cstheme="minorBidi"/>
            <w:noProof/>
            <w:color w:val="auto"/>
            <w:sz w:val="22"/>
            <w:szCs w:val="22"/>
            <w:lang w:val="en-US" w:eastAsia="en-US"/>
          </w:rPr>
          <w:tab/>
        </w:r>
        <w:r w:rsidRPr="00A54DEF">
          <w:rPr>
            <w:rStyle w:val="Hyperlink"/>
            <w:noProof/>
          </w:rPr>
          <w:t>COLLATERAL DEAL PROCESSING OVERVIEW</w:t>
        </w:r>
        <w:r>
          <w:rPr>
            <w:noProof/>
            <w:webHidden/>
          </w:rPr>
          <w:tab/>
        </w:r>
        <w:r>
          <w:rPr>
            <w:noProof/>
            <w:webHidden/>
          </w:rPr>
          <w:fldChar w:fldCharType="begin"/>
        </w:r>
        <w:r>
          <w:rPr>
            <w:noProof/>
            <w:webHidden/>
          </w:rPr>
          <w:instrText xml:space="preserve"> PAGEREF _Toc92284946 \h </w:instrText>
        </w:r>
        <w:r>
          <w:rPr>
            <w:noProof/>
            <w:webHidden/>
          </w:rPr>
        </w:r>
        <w:r>
          <w:rPr>
            <w:noProof/>
            <w:webHidden/>
          </w:rPr>
          <w:fldChar w:fldCharType="separate"/>
        </w:r>
        <w:r>
          <w:rPr>
            <w:noProof/>
            <w:webHidden/>
          </w:rPr>
          <w:t>12</w:t>
        </w:r>
        <w:r>
          <w:rPr>
            <w:noProof/>
            <w:webHidden/>
          </w:rPr>
          <w:fldChar w:fldCharType="end"/>
        </w:r>
      </w:hyperlink>
    </w:p>
    <w:p w14:paraId="7AB6AADB" w14:textId="1E307858"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7" w:history="1">
        <w:r w:rsidRPr="00A54DEF">
          <w:rPr>
            <w:rStyle w:val="Hyperlink"/>
            <w:rFonts w:eastAsia="Calibri"/>
            <w:noProof/>
            <w:lang w:val="en-US" w:eastAsia="en-US"/>
          </w:rPr>
          <w:t>5.6</w:t>
        </w:r>
        <w:r>
          <w:rPr>
            <w:rFonts w:asciiTheme="minorHAnsi" w:eastAsiaTheme="minorEastAsia" w:hAnsiTheme="minorHAnsi" w:cstheme="minorBidi"/>
            <w:noProof/>
            <w:color w:val="auto"/>
            <w:sz w:val="22"/>
            <w:szCs w:val="22"/>
            <w:lang w:val="en-US" w:eastAsia="en-US"/>
          </w:rPr>
          <w:tab/>
        </w:r>
        <w:r w:rsidRPr="00A54DEF">
          <w:rPr>
            <w:rStyle w:val="Hyperlink"/>
            <w:rFonts w:eastAsia="Calibri"/>
            <w:noProof/>
            <w:lang w:val="en-US" w:eastAsia="en-US"/>
          </w:rPr>
          <w:t>COLLATERAL RIGHT</w:t>
        </w:r>
        <w:r>
          <w:rPr>
            <w:noProof/>
            <w:webHidden/>
          </w:rPr>
          <w:tab/>
        </w:r>
        <w:r>
          <w:rPr>
            <w:noProof/>
            <w:webHidden/>
          </w:rPr>
          <w:fldChar w:fldCharType="begin"/>
        </w:r>
        <w:r>
          <w:rPr>
            <w:noProof/>
            <w:webHidden/>
          </w:rPr>
          <w:instrText xml:space="preserve"> PAGEREF _Toc92284947 \h </w:instrText>
        </w:r>
        <w:r>
          <w:rPr>
            <w:noProof/>
            <w:webHidden/>
          </w:rPr>
        </w:r>
        <w:r>
          <w:rPr>
            <w:noProof/>
            <w:webHidden/>
          </w:rPr>
          <w:fldChar w:fldCharType="separate"/>
        </w:r>
        <w:r>
          <w:rPr>
            <w:noProof/>
            <w:webHidden/>
          </w:rPr>
          <w:t>12</w:t>
        </w:r>
        <w:r>
          <w:rPr>
            <w:noProof/>
            <w:webHidden/>
          </w:rPr>
          <w:fldChar w:fldCharType="end"/>
        </w:r>
      </w:hyperlink>
    </w:p>
    <w:p w14:paraId="4CC587FF" w14:textId="6DC89904"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8" w:history="1">
        <w:r w:rsidRPr="00A54DEF">
          <w:rPr>
            <w:rStyle w:val="Hyperlink"/>
            <w:noProof/>
            <w:lang w:val="en-US" w:eastAsia="en-US"/>
          </w:rPr>
          <w:t>5.7</w:t>
        </w:r>
        <w:r>
          <w:rPr>
            <w:rFonts w:asciiTheme="minorHAnsi" w:eastAsiaTheme="minorEastAsia" w:hAnsiTheme="minorHAnsi" w:cstheme="minorBidi"/>
            <w:noProof/>
            <w:color w:val="auto"/>
            <w:sz w:val="22"/>
            <w:szCs w:val="22"/>
            <w:lang w:val="en-US" w:eastAsia="en-US"/>
          </w:rPr>
          <w:tab/>
        </w:r>
        <w:r w:rsidRPr="00A54DEF">
          <w:rPr>
            <w:rStyle w:val="Hyperlink"/>
            <w:noProof/>
            <w:lang w:val="en-US" w:eastAsia="en-US"/>
          </w:rPr>
          <w:t>LIMIT LEVEL</w:t>
        </w:r>
        <w:r>
          <w:rPr>
            <w:noProof/>
            <w:webHidden/>
          </w:rPr>
          <w:tab/>
        </w:r>
        <w:r>
          <w:rPr>
            <w:noProof/>
            <w:webHidden/>
          </w:rPr>
          <w:fldChar w:fldCharType="begin"/>
        </w:r>
        <w:r>
          <w:rPr>
            <w:noProof/>
            <w:webHidden/>
          </w:rPr>
          <w:instrText xml:space="preserve"> PAGEREF _Toc92284948 \h </w:instrText>
        </w:r>
        <w:r>
          <w:rPr>
            <w:noProof/>
            <w:webHidden/>
          </w:rPr>
        </w:r>
        <w:r>
          <w:rPr>
            <w:noProof/>
            <w:webHidden/>
          </w:rPr>
          <w:fldChar w:fldCharType="separate"/>
        </w:r>
        <w:r>
          <w:rPr>
            <w:noProof/>
            <w:webHidden/>
          </w:rPr>
          <w:t>13</w:t>
        </w:r>
        <w:r>
          <w:rPr>
            <w:noProof/>
            <w:webHidden/>
          </w:rPr>
          <w:fldChar w:fldCharType="end"/>
        </w:r>
      </w:hyperlink>
    </w:p>
    <w:p w14:paraId="50FF25F7" w14:textId="637DA74C"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49" w:history="1">
        <w:r w:rsidRPr="00A54DEF">
          <w:rPr>
            <w:rStyle w:val="Hyperlink"/>
            <w:rFonts w:eastAsia="Calibri"/>
            <w:noProof/>
            <w:lang w:val="en-US" w:eastAsia="en-US"/>
          </w:rPr>
          <w:t>5.8</w:t>
        </w:r>
        <w:r>
          <w:rPr>
            <w:rFonts w:asciiTheme="minorHAnsi" w:eastAsiaTheme="minorEastAsia" w:hAnsiTheme="minorHAnsi" w:cstheme="minorBidi"/>
            <w:noProof/>
            <w:color w:val="auto"/>
            <w:sz w:val="22"/>
            <w:szCs w:val="22"/>
            <w:lang w:val="en-US" w:eastAsia="en-US"/>
          </w:rPr>
          <w:tab/>
        </w:r>
        <w:r w:rsidRPr="00A54DEF">
          <w:rPr>
            <w:rStyle w:val="Hyperlink"/>
            <w:rFonts w:eastAsia="Calibri"/>
            <w:noProof/>
            <w:lang w:val="en-US" w:eastAsia="en-US"/>
          </w:rPr>
          <w:t>CUSTOMER LEVEL</w:t>
        </w:r>
        <w:r>
          <w:rPr>
            <w:noProof/>
            <w:webHidden/>
          </w:rPr>
          <w:tab/>
        </w:r>
        <w:r>
          <w:rPr>
            <w:noProof/>
            <w:webHidden/>
          </w:rPr>
          <w:fldChar w:fldCharType="begin"/>
        </w:r>
        <w:r>
          <w:rPr>
            <w:noProof/>
            <w:webHidden/>
          </w:rPr>
          <w:instrText xml:space="preserve"> PAGEREF _Toc92284949 \h </w:instrText>
        </w:r>
        <w:r>
          <w:rPr>
            <w:noProof/>
            <w:webHidden/>
          </w:rPr>
        </w:r>
        <w:r>
          <w:rPr>
            <w:noProof/>
            <w:webHidden/>
          </w:rPr>
          <w:fldChar w:fldCharType="separate"/>
        </w:r>
        <w:r>
          <w:rPr>
            <w:noProof/>
            <w:webHidden/>
          </w:rPr>
          <w:t>14</w:t>
        </w:r>
        <w:r>
          <w:rPr>
            <w:noProof/>
            <w:webHidden/>
          </w:rPr>
          <w:fldChar w:fldCharType="end"/>
        </w:r>
      </w:hyperlink>
    </w:p>
    <w:p w14:paraId="676056E2" w14:textId="7DBCCF7C" w:rsidR="001D3331" w:rsidRDefault="001D3331">
      <w:pPr>
        <w:pStyle w:val="TOC2"/>
        <w:tabs>
          <w:tab w:val="left" w:pos="1000"/>
          <w:tab w:val="right" w:leader="dot" w:pos="8302"/>
        </w:tabs>
        <w:rPr>
          <w:rFonts w:asciiTheme="minorHAnsi" w:eastAsiaTheme="minorEastAsia" w:hAnsiTheme="minorHAnsi" w:cstheme="minorBidi"/>
          <w:noProof/>
          <w:color w:val="auto"/>
          <w:sz w:val="22"/>
          <w:szCs w:val="22"/>
          <w:lang w:val="en-US" w:eastAsia="en-US"/>
        </w:rPr>
      </w:pPr>
      <w:hyperlink w:anchor="_Toc92284950" w:history="1">
        <w:r w:rsidRPr="00A54DEF">
          <w:rPr>
            <w:rStyle w:val="Hyperlink"/>
            <w:noProof/>
          </w:rPr>
          <w:t>5.9</w:t>
        </w:r>
        <w:r>
          <w:rPr>
            <w:rFonts w:asciiTheme="minorHAnsi" w:eastAsiaTheme="minorEastAsia" w:hAnsiTheme="minorHAnsi" w:cstheme="minorBidi"/>
            <w:noProof/>
            <w:color w:val="auto"/>
            <w:sz w:val="22"/>
            <w:szCs w:val="22"/>
            <w:lang w:val="en-US" w:eastAsia="en-US"/>
          </w:rPr>
          <w:tab/>
        </w:r>
        <w:r w:rsidRPr="00A54DEF">
          <w:rPr>
            <w:rStyle w:val="Hyperlink"/>
            <w:noProof/>
          </w:rPr>
          <w:t>COLLATERAL</w:t>
        </w:r>
        <w:r>
          <w:rPr>
            <w:noProof/>
            <w:webHidden/>
          </w:rPr>
          <w:tab/>
        </w:r>
        <w:r>
          <w:rPr>
            <w:noProof/>
            <w:webHidden/>
          </w:rPr>
          <w:fldChar w:fldCharType="begin"/>
        </w:r>
        <w:r>
          <w:rPr>
            <w:noProof/>
            <w:webHidden/>
          </w:rPr>
          <w:instrText xml:space="preserve"> PAGEREF _Toc92284950 \h </w:instrText>
        </w:r>
        <w:r>
          <w:rPr>
            <w:noProof/>
            <w:webHidden/>
          </w:rPr>
        </w:r>
        <w:r>
          <w:rPr>
            <w:noProof/>
            <w:webHidden/>
          </w:rPr>
          <w:fldChar w:fldCharType="separate"/>
        </w:r>
        <w:r>
          <w:rPr>
            <w:noProof/>
            <w:webHidden/>
          </w:rPr>
          <w:t>15</w:t>
        </w:r>
        <w:r>
          <w:rPr>
            <w:noProof/>
            <w:webHidden/>
          </w:rPr>
          <w:fldChar w:fldCharType="end"/>
        </w:r>
      </w:hyperlink>
    </w:p>
    <w:p w14:paraId="75F21A5A" w14:textId="230584D8" w:rsidR="001D3331" w:rsidRDefault="001D3331">
      <w:pPr>
        <w:pStyle w:val="TOC1"/>
        <w:rPr>
          <w:rFonts w:asciiTheme="minorHAnsi" w:eastAsiaTheme="minorEastAsia" w:hAnsiTheme="minorHAnsi" w:cstheme="minorBidi"/>
          <w:b w:val="0"/>
          <w:color w:val="auto"/>
          <w:lang w:val="en-US" w:eastAsia="en-US"/>
        </w:rPr>
      </w:pPr>
      <w:hyperlink w:anchor="_Toc92284951" w:history="1">
        <w:r w:rsidRPr="00A54DEF">
          <w:rPr>
            <w:rStyle w:val="Hyperlink"/>
          </w:rPr>
          <w:t>6.</w:t>
        </w:r>
        <w:r>
          <w:rPr>
            <w:rFonts w:asciiTheme="minorHAnsi" w:eastAsiaTheme="minorEastAsia" w:hAnsiTheme="minorHAnsi" w:cstheme="minorBidi"/>
            <w:b w:val="0"/>
            <w:color w:val="auto"/>
            <w:lang w:val="en-US" w:eastAsia="en-US"/>
          </w:rPr>
          <w:tab/>
        </w:r>
        <w:r w:rsidRPr="00A54DEF">
          <w:rPr>
            <w:rStyle w:val="Hyperlink"/>
          </w:rPr>
          <w:t>Assumptions &amp; Exclusions</w:t>
        </w:r>
        <w:r>
          <w:rPr>
            <w:webHidden/>
          </w:rPr>
          <w:tab/>
        </w:r>
        <w:r>
          <w:rPr>
            <w:webHidden/>
          </w:rPr>
          <w:fldChar w:fldCharType="begin"/>
        </w:r>
        <w:r>
          <w:rPr>
            <w:webHidden/>
          </w:rPr>
          <w:instrText xml:space="preserve"> PAGEREF _Toc92284951 \h </w:instrText>
        </w:r>
        <w:r>
          <w:rPr>
            <w:webHidden/>
          </w:rPr>
        </w:r>
        <w:r>
          <w:rPr>
            <w:webHidden/>
          </w:rPr>
          <w:fldChar w:fldCharType="separate"/>
        </w:r>
        <w:r>
          <w:rPr>
            <w:webHidden/>
          </w:rPr>
          <w:t>16</w:t>
        </w:r>
        <w:r>
          <w:rPr>
            <w:webHidden/>
          </w:rPr>
          <w:fldChar w:fldCharType="end"/>
        </w:r>
      </w:hyperlink>
    </w:p>
    <w:p w14:paraId="63E9F15E" w14:textId="634F4674" w:rsidR="001D3331" w:rsidRDefault="001D3331">
      <w:pPr>
        <w:pStyle w:val="TOC1"/>
        <w:rPr>
          <w:rFonts w:asciiTheme="minorHAnsi" w:eastAsiaTheme="minorEastAsia" w:hAnsiTheme="minorHAnsi" w:cstheme="minorBidi"/>
          <w:b w:val="0"/>
          <w:color w:val="auto"/>
          <w:lang w:val="en-US" w:eastAsia="en-US"/>
        </w:rPr>
      </w:pPr>
      <w:hyperlink w:anchor="_Toc92284952" w:history="1">
        <w:r w:rsidRPr="00A54DEF">
          <w:rPr>
            <w:rStyle w:val="Hyperlink"/>
          </w:rPr>
          <w:t>7.</w:t>
        </w:r>
        <w:r>
          <w:rPr>
            <w:rFonts w:asciiTheme="minorHAnsi" w:eastAsiaTheme="minorEastAsia" w:hAnsiTheme="minorHAnsi" w:cstheme="minorBidi"/>
            <w:b w:val="0"/>
            <w:color w:val="auto"/>
            <w:lang w:val="en-US" w:eastAsia="en-US"/>
          </w:rPr>
          <w:tab/>
        </w:r>
        <w:r w:rsidRPr="00A54DEF">
          <w:rPr>
            <w:rStyle w:val="Hyperlink"/>
          </w:rPr>
          <w:t>Reporting (Enquires and COB Reports)</w:t>
        </w:r>
        <w:r>
          <w:rPr>
            <w:webHidden/>
          </w:rPr>
          <w:tab/>
        </w:r>
        <w:r>
          <w:rPr>
            <w:webHidden/>
          </w:rPr>
          <w:fldChar w:fldCharType="begin"/>
        </w:r>
        <w:r>
          <w:rPr>
            <w:webHidden/>
          </w:rPr>
          <w:instrText xml:space="preserve"> PAGEREF _Toc92284952 \h </w:instrText>
        </w:r>
        <w:r>
          <w:rPr>
            <w:webHidden/>
          </w:rPr>
        </w:r>
        <w:r>
          <w:rPr>
            <w:webHidden/>
          </w:rPr>
          <w:fldChar w:fldCharType="separate"/>
        </w:r>
        <w:r>
          <w:rPr>
            <w:webHidden/>
          </w:rPr>
          <w:t>16</w:t>
        </w:r>
        <w:r>
          <w:rPr>
            <w:webHidden/>
          </w:rPr>
          <w:fldChar w:fldCharType="end"/>
        </w:r>
      </w:hyperlink>
    </w:p>
    <w:p w14:paraId="54C95D12" w14:textId="50ECF9B4" w:rsidR="00390620" w:rsidRDefault="00607BB8" w:rsidP="009A4788">
      <w:pPr>
        <w:jc w:val="both"/>
        <w:rPr>
          <w:rFonts w:asciiTheme="minorHAnsi" w:hAnsiTheme="minorHAnsi" w:cs="Arial"/>
          <w:b/>
          <w:noProof/>
          <w:color w:val="005294"/>
          <w:sz w:val="22"/>
          <w:szCs w:val="22"/>
        </w:rPr>
      </w:pPr>
      <w:r w:rsidRPr="005C6B56">
        <w:rPr>
          <w:rFonts w:asciiTheme="minorHAnsi" w:hAnsiTheme="minorHAnsi" w:cs="Arial"/>
          <w:b/>
          <w:noProof/>
          <w:color w:val="005294"/>
          <w:sz w:val="22"/>
          <w:szCs w:val="22"/>
        </w:rPr>
        <w:fldChar w:fldCharType="end"/>
      </w:r>
    </w:p>
    <w:p w14:paraId="7934560D" w14:textId="14EEE3F6" w:rsidR="004808B2" w:rsidRDefault="004808B2" w:rsidP="009A4788">
      <w:pPr>
        <w:jc w:val="both"/>
        <w:rPr>
          <w:rFonts w:asciiTheme="minorHAnsi" w:hAnsiTheme="minorHAnsi" w:cs="Arial"/>
          <w:b/>
          <w:noProof/>
          <w:color w:val="005294"/>
          <w:sz w:val="22"/>
          <w:szCs w:val="22"/>
        </w:rPr>
      </w:pPr>
    </w:p>
    <w:p w14:paraId="2BAC181B" w14:textId="44452D1D" w:rsidR="004808B2" w:rsidRDefault="004808B2" w:rsidP="009A4788">
      <w:pPr>
        <w:jc w:val="both"/>
        <w:rPr>
          <w:rFonts w:asciiTheme="minorHAnsi" w:hAnsiTheme="minorHAnsi" w:cs="Arial"/>
          <w:b/>
          <w:noProof/>
          <w:color w:val="005294"/>
          <w:sz w:val="22"/>
          <w:szCs w:val="22"/>
        </w:rPr>
      </w:pPr>
    </w:p>
    <w:p w14:paraId="2CE08EAC" w14:textId="5C6AFCC3" w:rsidR="004808B2" w:rsidRDefault="004808B2" w:rsidP="009A4788">
      <w:pPr>
        <w:jc w:val="both"/>
        <w:rPr>
          <w:rFonts w:asciiTheme="minorHAnsi" w:hAnsiTheme="minorHAnsi" w:cs="Arial"/>
          <w:b/>
          <w:noProof/>
          <w:color w:val="005294"/>
          <w:sz w:val="22"/>
          <w:szCs w:val="22"/>
        </w:rPr>
      </w:pPr>
    </w:p>
    <w:p w14:paraId="0F6FAB6C" w14:textId="3C661243" w:rsidR="004808B2" w:rsidRDefault="004808B2" w:rsidP="009A4788">
      <w:pPr>
        <w:jc w:val="both"/>
        <w:rPr>
          <w:rFonts w:asciiTheme="minorHAnsi" w:hAnsiTheme="minorHAnsi" w:cs="Arial"/>
          <w:b/>
          <w:noProof/>
          <w:color w:val="005294"/>
          <w:sz w:val="22"/>
          <w:szCs w:val="22"/>
        </w:rPr>
      </w:pPr>
    </w:p>
    <w:p w14:paraId="32D7615E" w14:textId="58AC0C97" w:rsidR="004808B2" w:rsidRDefault="004808B2" w:rsidP="009A4788">
      <w:pPr>
        <w:jc w:val="both"/>
        <w:rPr>
          <w:rFonts w:asciiTheme="minorHAnsi" w:hAnsiTheme="minorHAnsi" w:cs="Arial"/>
          <w:b/>
          <w:noProof/>
          <w:color w:val="005294"/>
          <w:sz w:val="22"/>
          <w:szCs w:val="22"/>
        </w:rPr>
      </w:pPr>
    </w:p>
    <w:p w14:paraId="5B6BD053" w14:textId="46E438BF" w:rsidR="004808B2" w:rsidRDefault="004808B2" w:rsidP="009A4788">
      <w:pPr>
        <w:jc w:val="both"/>
        <w:rPr>
          <w:rFonts w:asciiTheme="minorHAnsi" w:hAnsiTheme="minorHAnsi" w:cs="Arial"/>
          <w:b/>
          <w:noProof/>
          <w:color w:val="005294"/>
          <w:sz w:val="22"/>
          <w:szCs w:val="22"/>
        </w:rPr>
      </w:pPr>
    </w:p>
    <w:p w14:paraId="3C61D280" w14:textId="734EC52D" w:rsidR="004808B2" w:rsidRDefault="004808B2" w:rsidP="009A4788">
      <w:pPr>
        <w:jc w:val="both"/>
        <w:rPr>
          <w:rFonts w:asciiTheme="minorHAnsi" w:hAnsiTheme="minorHAnsi" w:cs="Arial"/>
          <w:b/>
          <w:noProof/>
          <w:color w:val="005294"/>
          <w:sz w:val="22"/>
          <w:szCs w:val="22"/>
        </w:rPr>
      </w:pPr>
    </w:p>
    <w:p w14:paraId="2FEF44E9" w14:textId="0328DE75" w:rsidR="001D3331" w:rsidRDefault="001D3331" w:rsidP="009A4788">
      <w:pPr>
        <w:jc w:val="both"/>
        <w:rPr>
          <w:rFonts w:asciiTheme="minorHAnsi" w:hAnsiTheme="minorHAnsi" w:cs="Arial"/>
          <w:b/>
          <w:noProof/>
          <w:color w:val="005294"/>
          <w:sz w:val="22"/>
          <w:szCs w:val="22"/>
        </w:rPr>
      </w:pPr>
    </w:p>
    <w:p w14:paraId="51EAD59E" w14:textId="3911E133" w:rsidR="001D3331" w:rsidRDefault="001D3331" w:rsidP="009A4788">
      <w:pPr>
        <w:jc w:val="both"/>
        <w:rPr>
          <w:rFonts w:asciiTheme="minorHAnsi" w:hAnsiTheme="minorHAnsi" w:cs="Arial"/>
          <w:b/>
          <w:noProof/>
          <w:color w:val="005294"/>
          <w:sz w:val="22"/>
          <w:szCs w:val="22"/>
        </w:rPr>
      </w:pPr>
    </w:p>
    <w:p w14:paraId="7DF920FD" w14:textId="77777777" w:rsidR="001D3331" w:rsidRDefault="001D3331" w:rsidP="009A4788">
      <w:pPr>
        <w:jc w:val="both"/>
        <w:rPr>
          <w:rFonts w:asciiTheme="minorHAnsi" w:hAnsiTheme="minorHAnsi" w:cs="Arial"/>
          <w:b/>
          <w:noProof/>
          <w:color w:val="005294"/>
          <w:sz w:val="22"/>
          <w:szCs w:val="22"/>
        </w:rPr>
      </w:pPr>
    </w:p>
    <w:p w14:paraId="7540FCC9" w14:textId="47E35645" w:rsidR="004D0CE6" w:rsidRDefault="004D0CE6" w:rsidP="009A4788">
      <w:pPr>
        <w:jc w:val="both"/>
        <w:rPr>
          <w:rFonts w:asciiTheme="minorHAnsi" w:hAnsiTheme="minorHAnsi" w:cs="Arial"/>
          <w:b/>
          <w:noProof/>
          <w:color w:val="005294"/>
          <w:sz w:val="22"/>
          <w:szCs w:val="22"/>
        </w:rPr>
      </w:pPr>
    </w:p>
    <w:p w14:paraId="13D0D189" w14:textId="7DB2A0CC" w:rsidR="00EA3DCA" w:rsidRPr="00FC7ED1" w:rsidRDefault="00EA3DCA" w:rsidP="00EA3DCA">
      <w:pPr>
        <w:keepNext/>
        <w:numPr>
          <w:ilvl w:val="0"/>
          <w:numId w:val="4"/>
        </w:numPr>
        <w:spacing w:before="240" w:after="240" w:line="276" w:lineRule="auto"/>
        <w:outlineLvl w:val="0"/>
        <w:rPr>
          <w:rFonts w:ascii="Arial Bold" w:hAnsi="Arial Bold" w:cs="Arial Bold"/>
          <w:b/>
          <w:bCs/>
          <w:color w:val="005294"/>
          <w:kern w:val="32"/>
          <w:sz w:val="32"/>
          <w:szCs w:val="32"/>
        </w:rPr>
      </w:pPr>
      <w:bookmarkStart w:id="18" w:name="_Toc492387974"/>
      <w:bookmarkStart w:id="19" w:name="_Toc492394350"/>
      <w:bookmarkStart w:id="20" w:name="_Toc492394683"/>
      <w:bookmarkStart w:id="21" w:name="_Toc492394702"/>
      <w:bookmarkStart w:id="22" w:name="_Toc492394727"/>
      <w:bookmarkStart w:id="23" w:name="_Toc492476509"/>
      <w:bookmarkStart w:id="24" w:name="_Toc492476668"/>
      <w:bookmarkStart w:id="25" w:name="_Toc492476769"/>
      <w:bookmarkStart w:id="26" w:name="_Toc492476805"/>
      <w:bookmarkStart w:id="27" w:name="_Toc492477160"/>
      <w:bookmarkStart w:id="28" w:name="_Toc92284934"/>
      <w:bookmarkEnd w:id="16"/>
      <w:bookmarkEnd w:id="17"/>
      <w:r w:rsidRPr="00FC7ED1">
        <w:rPr>
          <w:rFonts w:ascii="Arial Bold" w:hAnsi="Arial Bold" w:cs="Arial Bold"/>
          <w:b/>
          <w:bCs/>
          <w:color w:val="005294"/>
          <w:kern w:val="32"/>
          <w:sz w:val="32"/>
          <w:szCs w:val="32"/>
        </w:rPr>
        <w:lastRenderedPageBreak/>
        <w:t>Background</w:t>
      </w:r>
      <w:bookmarkEnd w:id="18"/>
      <w:bookmarkEnd w:id="19"/>
      <w:bookmarkEnd w:id="20"/>
      <w:bookmarkEnd w:id="21"/>
      <w:bookmarkEnd w:id="22"/>
      <w:bookmarkEnd w:id="23"/>
      <w:bookmarkEnd w:id="24"/>
      <w:bookmarkEnd w:id="25"/>
      <w:bookmarkEnd w:id="26"/>
      <w:bookmarkEnd w:id="27"/>
      <w:bookmarkEnd w:id="28"/>
      <w:r w:rsidR="008A1140">
        <w:rPr>
          <w:rFonts w:ascii="Arial Bold" w:hAnsi="Arial Bold" w:cs="Arial Bold"/>
          <w:b/>
          <w:bCs/>
          <w:color w:val="005294"/>
          <w:kern w:val="32"/>
          <w:sz w:val="32"/>
          <w:szCs w:val="32"/>
        </w:rPr>
        <w:t xml:space="preserve"> </w:t>
      </w:r>
    </w:p>
    <w:p w14:paraId="22E660E3" w14:textId="362C320F" w:rsidR="00390620" w:rsidRPr="00EA3DCA" w:rsidRDefault="00EA3DCA" w:rsidP="00EA3DCA">
      <w:pPr>
        <w:pStyle w:val="BodyText"/>
      </w:pPr>
      <w:r w:rsidRPr="00FC7ED1">
        <w:t xml:space="preserve"> </w:t>
      </w:r>
    </w:p>
    <w:p w14:paraId="6012DA2C" w14:textId="474219DA" w:rsidR="008A1140" w:rsidRDefault="008A1140" w:rsidP="009A4788">
      <w:pPr>
        <w:keepNext/>
        <w:numPr>
          <w:ilvl w:val="1"/>
          <w:numId w:val="4"/>
        </w:numPr>
        <w:tabs>
          <w:tab w:val="clear" w:pos="1296"/>
          <w:tab w:val="num" w:pos="360"/>
        </w:tabs>
        <w:spacing w:before="240" w:after="240" w:line="276" w:lineRule="auto"/>
        <w:ind w:left="0" w:firstLine="0"/>
        <w:jc w:val="both"/>
        <w:outlineLvl w:val="1"/>
        <w:rPr>
          <w:rFonts w:ascii="Arial Bold" w:hAnsi="Arial Bold" w:cs="Arial Bold"/>
          <w:b/>
          <w:bCs/>
          <w:iCs/>
          <w:color w:val="24889C"/>
          <w:sz w:val="28"/>
          <w:szCs w:val="28"/>
        </w:rPr>
      </w:pPr>
      <w:bookmarkStart w:id="29" w:name="_Toc492379749"/>
      <w:bookmarkStart w:id="30" w:name="_Toc492387976"/>
      <w:bookmarkStart w:id="31" w:name="_Toc492394352"/>
      <w:bookmarkStart w:id="32" w:name="_Toc492394685"/>
      <w:bookmarkStart w:id="33" w:name="_Toc492394704"/>
      <w:bookmarkStart w:id="34" w:name="_Toc492394729"/>
      <w:bookmarkStart w:id="35" w:name="_Toc492476511"/>
      <w:bookmarkStart w:id="36" w:name="_Toc492476670"/>
      <w:bookmarkStart w:id="37" w:name="_Toc492476771"/>
      <w:bookmarkStart w:id="38" w:name="_Toc492476807"/>
      <w:bookmarkStart w:id="39" w:name="_Toc492477162"/>
      <w:bookmarkStart w:id="40" w:name="_Toc92284935"/>
      <w:r>
        <w:rPr>
          <w:rFonts w:ascii="Arial Bold" w:hAnsi="Arial Bold" w:cs="Arial Bold"/>
          <w:b/>
          <w:bCs/>
          <w:iCs/>
          <w:color w:val="24889C"/>
          <w:sz w:val="28"/>
          <w:szCs w:val="28"/>
        </w:rPr>
        <w:t>Introduction</w:t>
      </w:r>
      <w:bookmarkEnd w:id="40"/>
    </w:p>
    <w:p w14:paraId="4BD46519" w14:textId="5B33CA47" w:rsidR="004D0CE6" w:rsidRPr="00470202" w:rsidRDefault="004D0CE6" w:rsidP="00470202">
      <w:pPr>
        <w:pStyle w:val="BodyText"/>
        <w:spacing w:line="276" w:lineRule="auto"/>
        <w:jc w:val="both"/>
        <w:rPr>
          <w:rFonts w:ascii="Calibri" w:hAnsi="Calibri" w:cs="Calibri"/>
          <w:iCs/>
          <w:sz w:val="22"/>
          <w:szCs w:val="22"/>
        </w:rPr>
      </w:pPr>
      <w:r w:rsidRPr="00470202">
        <w:rPr>
          <w:rFonts w:ascii="Calibri" w:hAnsi="Calibri" w:cs="Calibri"/>
          <w:iCs/>
          <w:sz w:val="22"/>
          <w:szCs w:val="22"/>
        </w:rPr>
        <w:t xml:space="preserve">This Functional Specification Document (Hereafter FSD), will be covering the requirement and need of the Collateral Management functionality required for </w:t>
      </w:r>
      <w:r w:rsidR="00387A42">
        <w:rPr>
          <w:rFonts w:ascii="Calibri" w:hAnsi="Calibri" w:cs="Calibri"/>
          <w:iCs/>
          <w:sz w:val="22"/>
          <w:szCs w:val="22"/>
        </w:rPr>
        <w:t>Trade Bank of Iraq</w:t>
      </w:r>
      <w:r w:rsidRPr="00470202">
        <w:rPr>
          <w:rFonts w:ascii="Calibri" w:hAnsi="Calibri" w:cs="Calibri"/>
          <w:iCs/>
          <w:sz w:val="22"/>
          <w:szCs w:val="22"/>
        </w:rPr>
        <w:t xml:space="preserve"> (Hereafter </w:t>
      </w:r>
      <w:r w:rsidR="00387A42">
        <w:rPr>
          <w:rFonts w:ascii="Calibri" w:hAnsi="Calibri" w:cs="Calibri"/>
          <w:iCs/>
          <w:sz w:val="22"/>
          <w:szCs w:val="22"/>
        </w:rPr>
        <w:t>TBI</w:t>
      </w:r>
      <w:r w:rsidRPr="00470202">
        <w:rPr>
          <w:rFonts w:ascii="Calibri" w:hAnsi="Calibri" w:cs="Calibri"/>
          <w:iCs/>
          <w:sz w:val="22"/>
          <w:szCs w:val="22"/>
        </w:rPr>
        <w:t xml:space="preserve">). Furthermore, this document is to cover only the collateral aspect covered through T24. </w:t>
      </w:r>
    </w:p>
    <w:p w14:paraId="7B1F9FE1" w14:textId="48CF9EFB" w:rsidR="00FC7ED1" w:rsidRPr="00FC7ED1" w:rsidRDefault="00FC7ED1" w:rsidP="009A4788">
      <w:pPr>
        <w:keepNext/>
        <w:numPr>
          <w:ilvl w:val="1"/>
          <w:numId w:val="4"/>
        </w:numPr>
        <w:tabs>
          <w:tab w:val="clear" w:pos="1296"/>
          <w:tab w:val="num" w:pos="360"/>
        </w:tabs>
        <w:spacing w:before="240" w:after="240" w:line="276" w:lineRule="auto"/>
        <w:ind w:left="0" w:firstLine="0"/>
        <w:jc w:val="both"/>
        <w:outlineLvl w:val="1"/>
        <w:rPr>
          <w:rFonts w:ascii="Arial Bold" w:hAnsi="Arial Bold" w:cs="Arial Bold"/>
          <w:b/>
          <w:bCs/>
          <w:iCs/>
          <w:color w:val="24889C"/>
          <w:sz w:val="28"/>
          <w:szCs w:val="28"/>
        </w:rPr>
      </w:pPr>
      <w:bookmarkStart w:id="41" w:name="_Toc92284936"/>
      <w:r w:rsidRPr="00FC7ED1">
        <w:rPr>
          <w:rFonts w:ascii="Arial Bold" w:hAnsi="Arial Bold" w:cs="Arial Bold"/>
          <w:b/>
          <w:bCs/>
          <w:iCs/>
          <w:color w:val="24889C"/>
          <w:sz w:val="28"/>
          <w:szCs w:val="28"/>
        </w:rPr>
        <w:t>Reference Documents</w:t>
      </w:r>
      <w:bookmarkEnd w:id="29"/>
      <w:bookmarkEnd w:id="30"/>
      <w:bookmarkEnd w:id="31"/>
      <w:bookmarkEnd w:id="32"/>
      <w:bookmarkEnd w:id="33"/>
      <w:bookmarkEnd w:id="34"/>
      <w:bookmarkEnd w:id="35"/>
      <w:bookmarkEnd w:id="36"/>
      <w:bookmarkEnd w:id="37"/>
      <w:bookmarkEnd w:id="38"/>
      <w:bookmarkEnd w:id="39"/>
      <w:bookmarkEnd w:id="41"/>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10"/>
        <w:gridCol w:w="3277"/>
        <w:gridCol w:w="2215"/>
      </w:tblGrid>
      <w:tr w:rsidR="00FC7ED1" w:rsidRPr="00FC7ED1" w14:paraId="287A7E91" w14:textId="77777777" w:rsidTr="00007E64">
        <w:trPr>
          <w:trHeight w:val="397"/>
        </w:trPr>
        <w:tc>
          <w:tcPr>
            <w:tcW w:w="2852" w:type="dxa"/>
            <w:shd w:val="clear" w:color="auto" w:fill="B9CFDD"/>
          </w:tcPr>
          <w:p w14:paraId="07457C85" w14:textId="77777777" w:rsidR="00FC7ED1" w:rsidRPr="00FC7ED1" w:rsidRDefault="00FC7ED1" w:rsidP="00681141">
            <w:pPr>
              <w:jc w:val="center"/>
              <w:rPr>
                <w:rFonts w:ascii="Calibri" w:hAnsi="Calibri" w:cs="Calibri"/>
                <w:b/>
                <w:color w:val="005294"/>
              </w:rPr>
            </w:pPr>
            <w:r w:rsidRPr="00FC7ED1">
              <w:rPr>
                <w:rFonts w:ascii="Calibri" w:hAnsi="Calibri" w:cs="Calibri"/>
                <w:b/>
                <w:color w:val="005294"/>
              </w:rPr>
              <w:t>Reference  Document</w:t>
            </w:r>
          </w:p>
        </w:tc>
        <w:tc>
          <w:tcPr>
            <w:tcW w:w="3314" w:type="dxa"/>
            <w:shd w:val="clear" w:color="auto" w:fill="B9CFDD"/>
          </w:tcPr>
          <w:p w14:paraId="0FC69E83" w14:textId="77777777" w:rsidR="00FC7ED1" w:rsidRPr="00FC7ED1" w:rsidRDefault="00FC7ED1" w:rsidP="00681141">
            <w:pPr>
              <w:jc w:val="center"/>
              <w:rPr>
                <w:rFonts w:ascii="Calibri" w:hAnsi="Calibri" w:cs="Calibri"/>
                <w:b/>
                <w:color w:val="005294"/>
              </w:rPr>
            </w:pPr>
            <w:r w:rsidRPr="00FC7ED1">
              <w:rPr>
                <w:rFonts w:ascii="Calibri" w:hAnsi="Calibri" w:cs="Calibri"/>
                <w:b/>
                <w:color w:val="005294"/>
              </w:rPr>
              <w:t>Description/Path</w:t>
            </w:r>
          </w:p>
        </w:tc>
        <w:tc>
          <w:tcPr>
            <w:tcW w:w="2245" w:type="dxa"/>
            <w:shd w:val="clear" w:color="auto" w:fill="B9CFDD"/>
          </w:tcPr>
          <w:p w14:paraId="51BBB0CD" w14:textId="77777777" w:rsidR="00FC7ED1" w:rsidRPr="00FC7ED1" w:rsidRDefault="00FC7ED1" w:rsidP="00681141">
            <w:pPr>
              <w:jc w:val="center"/>
              <w:rPr>
                <w:rFonts w:ascii="Calibri" w:hAnsi="Calibri" w:cs="Calibri"/>
                <w:b/>
                <w:color w:val="005294"/>
              </w:rPr>
            </w:pPr>
            <w:r w:rsidRPr="00FC7ED1">
              <w:rPr>
                <w:rFonts w:ascii="Calibri" w:hAnsi="Calibri" w:cs="Calibri"/>
                <w:b/>
                <w:color w:val="005294"/>
              </w:rPr>
              <w:t>Author, Company</w:t>
            </w:r>
          </w:p>
        </w:tc>
      </w:tr>
      <w:tr w:rsidR="00FC7ED1" w:rsidRPr="00FC7ED1" w14:paraId="1D5FB16F" w14:textId="77777777" w:rsidTr="00007E64">
        <w:trPr>
          <w:trHeight w:val="729"/>
        </w:trPr>
        <w:tc>
          <w:tcPr>
            <w:tcW w:w="2852" w:type="dxa"/>
          </w:tcPr>
          <w:p w14:paraId="7E564F32" w14:textId="77777777" w:rsidR="00FC7ED1" w:rsidRPr="00FC7ED1" w:rsidRDefault="00FC7ED1" w:rsidP="009A4788">
            <w:pPr>
              <w:jc w:val="both"/>
              <w:rPr>
                <w:rFonts w:ascii="Calibri" w:hAnsi="Calibri" w:cs="Calibri"/>
              </w:rPr>
            </w:pPr>
            <w:r w:rsidRPr="00FC7ED1">
              <w:rPr>
                <w:rFonts w:ascii="Calibri" w:hAnsi="Calibri" w:cs="Calibri"/>
              </w:rPr>
              <w:t xml:space="preserve">BPR and Gap Analysis </w:t>
            </w:r>
          </w:p>
        </w:tc>
        <w:tc>
          <w:tcPr>
            <w:tcW w:w="3314" w:type="dxa"/>
          </w:tcPr>
          <w:p w14:paraId="50293F27" w14:textId="6777F7EF" w:rsidR="00FC7ED1" w:rsidRPr="00FC7ED1" w:rsidRDefault="00387A42" w:rsidP="00681141">
            <w:pPr>
              <w:jc w:val="center"/>
              <w:rPr>
                <w:rFonts w:ascii="Calibri" w:hAnsi="Calibri" w:cs="Calibri"/>
              </w:rPr>
            </w:pPr>
            <w:r>
              <w:rPr>
                <w:rFonts w:ascii="Calibri" w:hAnsi="Calibri" w:cs="Calibri"/>
              </w:rPr>
              <w:object w:dxaOrig="1520" w:dyaOrig="987" w14:anchorId="006F8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6pt;height:49.35pt" o:ole="">
                  <v:imagedata r:id="rId12" o:title=""/>
                </v:shape>
                <o:OLEObject Type="Embed" ProgID="Excel.Sheet.12" ShapeID="_x0000_i1039" DrawAspect="Icon" ObjectID="_1702902543" r:id="rId13"/>
              </w:object>
            </w:r>
          </w:p>
        </w:tc>
        <w:tc>
          <w:tcPr>
            <w:tcW w:w="2245" w:type="dxa"/>
          </w:tcPr>
          <w:p w14:paraId="59689D19" w14:textId="77777777" w:rsidR="00FC7ED1" w:rsidRPr="00FC7ED1" w:rsidRDefault="00FC7ED1" w:rsidP="009A4788">
            <w:pPr>
              <w:jc w:val="both"/>
              <w:rPr>
                <w:rFonts w:ascii="Calibri" w:hAnsi="Calibri" w:cs="Calibri"/>
              </w:rPr>
            </w:pPr>
          </w:p>
        </w:tc>
      </w:tr>
    </w:tbl>
    <w:p w14:paraId="7B26B1A2" w14:textId="77777777" w:rsidR="00FC7ED1" w:rsidRPr="00FC7ED1" w:rsidRDefault="00FC7ED1" w:rsidP="009A4788">
      <w:pPr>
        <w:spacing w:before="0" w:after="200" w:line="276" w:lineRule="auto"/>
        <w:jc w:val="both"/>
        <w:rPr>
          <w:rFonts w:ascii="Calibri" w:eastAsia="Calibri" w:hAnsi="Calibri"/>
          <w:sz w:val="22"/>
          <w:szCs w:val="22"/>
        </w:rPr>
      </w:pPr>
    </w:p>
    <w:p w14:paraId="3073DC00" w14:textId="05E82711" w:rsidR="004D0CE6" w:rsidRDefault="004D0CE6" w:rsidP="004D0CE6">
      <w:pPr>
        <w:pStyle w:val="Heading1"/>
      </w:pPr>
      <w:bookmarkStart w:id="42" w:name="_Toc19152553"/>
      <w:bookmarkStart w:id="43" w:name="_Toc492379750"/>
      <w:bookmarkStart w:id="44" w:name="_Toc492379964"/>
      <w:bookmarkStart w:id="45" w:name="_Toc492387977"/>
      <w:bookmarkStart w:id="46" w:name="_Toc492394353"/>
      <w:bookmarkStart w:id="47" w:name="_Toc492394686"/>
      <w:bookmarkStart w:id="48" w:name="_Toc492394705"/>
      <w:bookmarkStart w:id="49" w:name="_Toc492394730"/>
      <w:bookmarkStart w:id="50" w:name="_Toc492476512"/>
      <w:bookmarkStart w:id="51" w:name="_Toc492476671"/>
      <w:bookmarkStart w:id="52" w:name="_Toc492476772"/>
      <w:bookmarkStart w:id="53" w:name="_Toc492476808"/>
      <w:bookmarkStart w:id="54" w:name="_Toc492477163"/>
      <w:bookmarkStart w:id="55" w:name="_Toc92284937"/>
      <w:r w:rsidRPr="00F317D5">
        <w:t>Acronyms</w:t>
      </w:r>
      <w:bookmarkEnd w:id="42"/>
      <w:bookmarkEnd w:id="55"/>
    </w:p>
    <w:tbl>
      <w:tblPr>
        <w:tblStyle w:val="TableGrid"/>
        <w:tblW w:w="8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490"/>
      </w:tblGrid>
      <w:tr w:rsidR="004D0CE6" w:rsidRPr="00420FA4" w14:paraId="3C665DC7" w14:textId="77777777" w:rsidTr="00DF03D2">
        <w:tc>
          <w:tcPr>
            <w:tcW w:w="2065" w:type="dxa"/>
          </w:tcPr>
          <w:p w14:paraId="67CBA8FD" w14:textId="77777777" w:rsidR="004D0CE6" w:rsidRPr="008C57AC" w:rsidRDefault="004D0CE6" w:rsidP="00DF03D2">
            <w:pPr>
              <w:jc w:val="center"/>
              <w:rPr>
                <w:rStyle w:val="BoldBlueLight"/>
                <w:rFonts w:cs="Arial"/>
                <w:b w:val="0"/>
                <w:bCs w:val="0"/>
                <w:color w:val="003E75"/>
                <w:kern w:val="32"/>
                <w:szCs w:val="18"/>
              </w:rPr>
            </w:pPr>
            <w:r w:rsidRPr="008C57AC">
              <w:rPr>
                <w:rStyle w:val="BoldBlueLight"/>
                <w:rFonts w:cs="Arial"/>
                <w:color w:val="003E75"/>
                <w:szCs w:val="18"/>
              </w:rPr>
              <w:t>Acronym</w:t>
            </w:r>
          </w:p>
        </w:tc>
        <w:tc>
          <w:tcPr>
            <w:tcW w:w="6490" w:type="dxa"/>
          </w:tcPr>
          <w:p w14:paraId="0B1EEC92" w14:textId="77777777" w:rsidR="004D0CE6" w:rsidRPr="008C57AC" w:rsidRDefault="004D0CE6" w:rsidP="00DF03D2">
            <w:pPr>
              <w:jc w:val="center"/>
              <w:rPr>
                <w:rStyle w:val="BoldBlueLight"/>
                <w:rFonts w:cs="Arial"/>
                <w:szCs w:val="18"/>
              </w:rPr>
            </w:pPr>
            <w:r w:rsidRPr="008C57AC">
              <w:rPr>
                <w:rStyle w:val="BoldBlueLight"/>
                <w:rFonts w:cs="Arial"/>
                <w:color w:val="003E75"/>
                <w:szCs w:val="18"/>
              </w:rPr>
              <w:t>Description</w:t>
            </w:r>
          </w:p>
        </w:tc>
      </w:tr>
      <w:tr w:rsidR="004D0CE6" w:rsidRPr="00420FA4" w14:paraId="47A36211" w14:textId="77777777" w:rsidTr="00DF03D2">
        <w:tc>
          <w:tcPr>
            <w:tcW w:w="2065" w:type="dxa"/>
          </w:tcPr>
          <w:p w14:paraId="3E2872BC" w14:textId="6A5521EB" w:rsidR="004D0CE6" w:rsidRPr="00420FA4" w:rsidRDefault="004D0CE6" w:rsidP="00DF03D2">
            <w:pPr>
              <w:rPr>
                <w:rFonts w:cs="Arial"/>
                <w:sz w:val="18"/>
              </w:rPr>
            </w:pPr>
            <w:r>
              <w:rPr>
                <w:rFonts w:cs="Arial"/>
                <w:sz w:val="18"/>
              </w:rPr>
              <w:t>CMS</w:t>
            </w:r>
          </w:p>
        </w:tc>
        <w:tc>
          <w:tcPr>
            <w:tcW w:w="6490" w:type="dxa"/>
          </w:tcPr>
          <w:p w14:paraId="30C66F2A" w14:textId="461944BD" w:rsidR="004D0CE6" w:rsidRPr="00420FA4" w:rsidRDefault="004D0CE6" w:rsidP="00DF03D2">
            <w:pPr>
              <w:rPr>
                <w:rFonts w:cs="Arial"/>
                <w:sz w:val="18"/>
              </w:rPr>
            </w:pPr>
            <w:r>
              <w:rPr>
                <w:rFonts w:cs="Arial"/>
                <w:sz w:val="18"/>
              </w:rPr>
              <w:t>Collateral Management System</w:t>
            </w:r>
          </w:p>
        </w:tc>
      </w:tr>
      <w:tr w:rsidR="004D0CE6" w:rsidRPr="00420FA4" w14:paraId="51290079" w14:textId="77777777" w:rsidTr="00DF03D2">
        <w:tc>
          <w:tcPr>
            <w:tcW w:w="2065" w:type="dxa"/>
          </w:tcPr>
          <w:p w14:paraId="61F60EC6" w14:textId="72779045" w:rsidR="004D0CE6" w:rsidRPr="00420FA4" w:rsidRDefault="004D0CE6" w:rsidP="00DF03D2">
            <w:pPr>
              <w:rPr>
                <w:rFonts w:cs="Arial"/>
                <w:sz w:val="18"/>
              </w:rPr>
            </w:pPr>
            <w:r>
              <w:rPr>
                <w:rFonts w:cs="Arial"/>
                <w:sz w:val="18"/>
              </w:rPr>
              <w:t>COB</w:t>
            </w:r>
          </w:p>
        </w:tc>
        <w:tc>
          <w:tcPr>
            <w:tcW w:w="6490" w:type="dxa"/>
          </w:tcPr>
          <w:p w14:paraId="37A1B1A6" w14:textId="5AE86BFE" w:rsidR="004D0CE6" w:rsidRPr="00420FA4" w:rsidRDefault="004D0CE6" w:rsidP="00DF03D2">
            <w:pPr>
              <w:rPr>
                <w:rFonts w:cs="Arial"/>
                <w:sz w:val="18"/>
              </w:rPr>
            </w:pPr>
            <w:r>
              <w:rPr>
                <w:rFonts w:cs="Arial"/>
                <w:sz w:val="18"/>
              </w:rPr>
              <w:t>Close of Business</w:t>
            </w:r>
          </w:p>
        </w:tc>
      </w:tr>
      <w:tr w:rsidR="004D0CE6" w:rsidRPr="00420FA4" w14:paraId="6D8AEACB" w14:textId="77777777" w:rsidTr="00DF03D2">
        <w:tc>
          <w:tcPr>
            <w:tcW w:w="2065" w:type="dxa"/>
          </w:tcPr>
          <w:p w14:paraId="265CAB85" w14:textId="452C3D63" w:rsidR="004D0CE6" w:rsidRDefault="00387A42" w:rsidP="00DF03D2">
            <w:pPr>
              <w:rPr>
                <w:rFonts w:cs="Arial"/>
                <w:sz w:val="18"/>
              </w:rPr>
            </w:pPr>
            <w:r>
              <w:rPr>
                <w:rFonts w:cs="Arial"/>
                <w:sz w:val="18"/>
              </w:rPr>
              <w:t>TBI</w:t>
            </w:r>
          </w:p>
        </w:tc>
        <w:tc>
          <w:tcPr>
            <w:tcW w:w="6490" w:type="dxa"/>
          </w:tcPr>
          <w:p w14:paraId="4C2CCB95" w14:textId="1294AE69" w:rsidR="004D0CE6" w:rsidRDefault="00387A42" w:rsidP="00DF03D2">
            <w:pPr>
              <w:rPr>
                <w:rFonts w:cs="Arial"/>
                <w:sz w:val="18"/>
              </w:rPr>
            </w:pPr>
            <w:r>
              <w:rPr>
                <w:rFonts w:cs="Arial"/>
                <w:sz w:val="18"/>
              </w:rPr>
              <w:t>Trade Bank of Iraq</w:t>
            </w:r>
          </w:p>
        </w:tc>
      </w:tr>
    </w:tbl>
    <w:p w14:paraId="3043B497" w14:textId="77777777" w:rsidR="004D0CE6" w:rsidRDefault="004D0CE6" w:rsidP="004D0CE6">
      <w:pPr>
        <w:keepNext/>
        <w:spacing w:before="240" w:after="240" w:line="276" w:lineRule="auto"/>
        <w:jc w:val="both"/>
        <w:outlineLvl w:val="0"/>
        <w:rPr>
          <w:rFonts w:ascii="Arial Bold" w:hAnsi="Arial Bold" w:cs="Arial Bold"/>
          <w:b/>
          <w:bCs/>
          <w:color w:val="005294"/>
          <w:kern w:val="32"/>
          <w:sz w:val="32"/>
          <w:szCs w:val="32"/>
        </w:rPr>
      </w:pPr>
    </w:p>
    <w:p w14:paraId="16798A8A" w14:textId="320CCDE6" w:rsidR="00FC7ED1" w:rsidRDefault="00FC7ED1" w:rsidP="009A4788">
      <w:pPr>
        <w:keepNext/>
        <w:numPr>
          <w:ilvl w:val="0"/>
          <w:numId w:val="4"/>
        </w:numPr>
        <w:tabs>
          <w:tab w:val="clear" w:pos="432"/>
          <w:tab w:val="num" w:pos="360"/>
        </w:tabs>
        <w:spacing w:before="240" w:after="240" w:line="276" w:lineRule="auto"/>
        <w:ind w:left="0" w:firstLine="0"/>
        <w:jc w:val="both"/>
        <w:outlineLvl w:val="0"/>
        <w:rPr>
          <w:rFonts w:ascii="Arial Bold" w:hAnsi="Arial Bold" w:cs="Arial Bold"/>
          <w:b/>
          <w:bCs/>
          <w:color w:val="005294"/>
          <w:kern w:val="32"/>
          <w:sz w:val="32"/>
          <w:szCs w:val="32"/>
        </w:rPr>
      </w:pPr>
      <w:bookmarkStart w:id="56" w:name="_Toc92284938"/>
      <w:r w:rsidRPr="00FC7ED1">
        <w:rPr>
          <w:rFonts w:ascii="Arial Bold" w:hAnsi="Arial Bold" w:cs="Arial Bold"/>
          <w:b/>
          <w:bCs/>
          <w:color w:val="005294"/>
          <w:kern w:val="32"/>
          <w:sz w:val="32"/>
          <w:szCs w:val="32"/>
        </w:rPr>
        <w:t>Functional Overview</w:t>
      </w:r>
      <w:bookmarkEnd w:id="43"/>
      <w:bookmarkEnd w:id="44"/>
      <w:bookmarkEnd w:id="45"/>
      <w:bookmarkEnd w:id="46"/>
      <w:bookmarkEnd w:id="47"/>
      <w:bookmarkEnd w:id="48"/>
      <w:bookmarkEnd w:id="49"/>
      <w:bookmarkEnd w:id="50"/>
      <w:bookmarkEnd w:id="51"/>
      <w:bookmarkEnd w:id="52"/>
      <w:bookmarkEnd w:id="53"/>
      <w:bookmarkEnd w:id="54"/>
      <w:bookmarkEnd w:id="56"/>
    </w:p>
    <w:p w14:paraId="4FC49F2E" w14:textId="3675252A" w:rsidR="00AF769A" w:rsidRDefault="00AF769A" w:rsidP="004B0D81">
      <w:pPr>
        <w:pStyle w:val="NormalWeb"/>
        <w:spacing w:line="276" w:lineRule="auto"/>
        <w:jc w:val="both"/>
        <w:rPr>
          <w:rFonts w:ascii="Calibri" w:hAnsi="Calibri" w:cs="Calibri"/>
          <w:iCs/>
          <w:sz w:val="22"/>
          <w:szCs w:val="22"/>
          <w:lang w:val="en-GB" w:eastAsia="en-GB"/>
        </w:rPr>
      </w:pPr>
      <w:r w:rsidRPr="00AF769A">
        <w:rPr>
          <w:rFonts w:ascii="Calibri" w:hAnsi="Calibri" w:cs="Calibri"/>
          <w:iCs/>
          <w:sz w:val="22"/>
          <w:szCs w:val="22"/>
          <w:lang w:val="en-GB" w:eastAsia="en-GB"/>
        </w:rPr>
        <w:t xml:space="preserve">COLLATERAL </w:t>
      </w:r>
      <w:r w:rsidR="001F319E">
        <w:rPr>
          <w:rFonts w:ascii="Calibri" w:hAnsi="Calibri" w:cs="Calibri"/>
          <w:iCs/>
          <w:sz w:val="22"/>
          <w:szCs w:val="22"/>
          <w:lang w:val="en-GB" w:eastAsia="en-GB"/>
        </w:rPr>
        <w:t>is a</w:t>
      </w:r>
      <w:r w:rsidRPr="004B0D81">
        <w:rPr>
          <w:rFonts w:ascii="Calibri" w:hAnsi="Calibri" w:cs="Calibri"/>
          <w:iCs/>
          <w:sz w:val="22"/>
          <w:szCs w:val="22"/>
          <w:lang w:val="en-GB" w:eastAsia="en-GB"/>
        </w:rPr>
        <w:t xml:space="preserve"> </w:t>
      </w:r>
      <w:r w:rsidR="00180FB7">
        <w:rPr>
          <w:rFonts w:ascii="Calibri" w:hAnsi="Calibri" w:cs="Calibri"/>
          <w:iCs/>
          <w:sz w:val="22"/>
          <w:szCs w:val="22"/>
          <w:lang w:val="en-GB" w:eastAsia="en-GB"/>
        </w:rPr>
        <w:t xml:space="preserve">T24 </w:t>
      </w:r>
      <w:r w:rsidRPr="004B0D81">
        <w:rPr>
          <w:rFonts w:ascii="Calibri" w:hAnsi="Calibri" w:cs="Calibri"/>
          <w:iCs/>
          <w:sz w:val="22"/>
          <w:szCs w:val="22"/>
          <w:lang w:val="en-GB" w:eastAsia="en-GB"/>
        </w:rPr>
        <w:t xml:space="preserve">module </w:t>
      </w:r>
      <w:r w:rsidR="00890D60" w:rsidRPr="004B0D81">
        <w:rPr>
          <w:rFonts w:ascii="Calibri" w:hAnsi="Calibri" w:cs="Calibri"/>
          <w:iCs/>
          <w:sz w:val="22"/>
          <w:szCs w:val="22"/>
          <w:lang w:val="en-GB" w:eastAsia="en-GB"/>
        </w:rPr>
        <w:t xml:space="preserve">and </w:t>
      </w:r>
      <w:r w:rsidRPr="004B0D81">
        <w:rPr>
          <w:rFonts w:ascii="Calibri" w:hAnsi="Calibri" w:cs="Calibri"/>
          <w:iCs/>
          <w:sz w:val="22"/>
          <w:szCs w:val="22"/>
          <w:lang w:val="en-GB" w:eastAsia="en-GB"/>
        </w:rPr>
        <w:t xml:space="preserve">can link into the </w:t>
      </w:r>
      <w:r w:rsidR="00180FB7">
        <w:rPr>
          <w:rFonts w:ascii="Calibri" w:hAnsi="Calibri" w:cs="Calibri"/>
          <w:iCs/>
          <w:sz w:val="22"/>
          <w:szCs w:val="22"/>
          <w:lang w:val="en-GB" w:eastAsia="en-GB"/>
        </w:rPr>
        <w:t xml:space="preserve">T24 </w:t>
      </w:r>
      <w:r w:rsidRPr="00AF769A">
        <w:rPr>
          <w:rFonts w:ascii="Calibri" w:hAnsi="Calibri" w:cs="Calibri"/>
          <w:iCs/>
          <w:sz w:val="22"/>
          <w:szCs w:val="22"/>
          <w:lang w:val="en-GB" w:eastAsia="en-GB"/>
        </w:rPr>
        <w:t>LIMIT module</w:t>
      </w:r>
      <w:r w:rsidRPr="004B0D81">
        <w:rPr>
          <w:rFonts w:ascii="Calibri" w:hAnsi="Calibri" w:cs="Calibri"/>
          <w:iCs/>
          <w:sz w:val="22"/>
          <w:szCs w:val="22"/>
          <w:lang w:val="en-GB" w:eastAsia="en-GB"/>
        </w:rPr>
        <w:t>, and allows the definition and control of collateralised limits. </w:t>
      </w:r>
      <w:r w:rsidR="00180FB7">
        <w:rPr>
          <w:rFonts w:ascii="Calibri" w:hAnsi="Calibri" w:cs="Calibri"/>
          <w:iCs/>
          <w:sz w:val="22"/>
          <w:szCs w:val="22"/>
          <w:lang w:val="en-GB" w:eastAsia="en-GB"/>
        </w:rPr>
        <w:t xml:space="preserve"> </w:t>
      </w:r>
      <w:r w:rsidR="00387A42">
        <w:rPr>
          <w:rFonts w:ascii="Calibri" w:hAnsi="Calibri" w:cs="Calibri"/>
          <w:iCs/>
          <w:sz w:val="22"/>
          <w:szCs w:val="22"/>
          <w:lang w:val="en-GB" w:eastAsia="en-GB"/>
        </w:rPr>
        <w:t xml:space="preserve">Presently since TBI does not have any legacy system to cater for their collaterals, core application was shown and explained to the relevant stakeholders, and the same will be delivered thereon. </w:t>
      </w:r>
    </w:p>
    <w:p w14:paraId="6FC81147" w14:textId="196A5D52" w:rsidR="00892A2B" w:rsidRDefault="00892A2B" w:rsidP="004B0D81">
      <w:pPr>
        <w:pStyle w:val="NormalWeb"/>
        <w:spacing w:line="276" w:lineRule="auto"/>
        <w:jc w:val="both"/>
        <w:rPr>
          <w:rFonts w:ascii="Calibri" w:hAnsi="Calibri" w:cs="Calibri"/>
          <w:iCs/>
          <w:sz w:val="22"/>
          <w:szCs w:val="22"/>
          <w:lang w:val="en-GB" w:eastAsia="en-GB"/>
        </w:rPr>
      </w:pPr>
    </w:p>
    <w:p w14:paraId="2D13CA93" w14:textId="77777777" w:rsidR="00387A42" w:rsidRDefault="00387A42" w:rsidP="00AF769A">
      <w:pPr>
        <w:pStyle w:val="NormalWeb"/>
      </w:pPr>
    </w:p>
    <w:p w14:paraId="4EE6461F" w14:textId="5175BE56" w:rsidR="00AF769A" w:rsidRDefault="00AF769A" w:rsidP="00AF769A">
      <w:pPr>
        <w:pStyle w:val="NormalWeb"/>
      </w:pPr>
      <w:r>
        <w:t> </w:t>
      </w:r>
    </w:p>
    <w:p w14:paraId="731CF843" w14:textId="77777777" w:rsidR="00FC7ED1" w:rsidRDefault="00FC7ED1" w:rsidP="009A4788">
      <w:pPr>
        <w:pStyle w:val="Heading1"/>
        <w:jc w:val="both"/>
      </w:pPr>
      <w:bookmarkStart w:id="57" w:name="_Toc492379751"/>
      <w:bookmarkStart w:id="58" w:name="_Toc492379965"/>
      <w:bookmarkStart w:id="59" w:name="_Toc492387978"/>
      <w:bookmarkStart w:id="60" w:name="_Toc492394354"/>
      <w:bookmarkStart w:id="61" w:name="_Toc492394687"/>
      <w:bookmarkStart w:id="62" w:name="_Toc492394706"/>
      <w:bookmarkStart w:id="63" w:name="_Toc492394731"/>
      <w:bookmarkStart w:id="64" w:name="_Toc492476513"/>
      <w:bookmarkStart w:id="65" w:name="_Toc492476672"/>
      <w:bookmarkStart w:id="66" w:name="_Toc492476773"/>
      <w:bookmarkStart w:id="67" w:name="_Toc492476809"/>
      <w:bookmarkStart w:id="68" w:name="_Toc492477164"/>
      <w:bookmarkStart w:id="69" w:name="_Toc92284939"/>
      <w:r w:rsidRPr="00FC7ED1">
        <w:lastRenderedPageBreak/>
        <w:t>Existing Functionality</w:t>
      </w:r>
      <w:bookmarkEnd w:id="57"/>
      <w:bookmarkEnd w:id="58"/>
      <w:bookmarkEnd w:id="59"/>
      <w:bookmarkEnd w:id="60"/>
      <w:bookmarkEnd w:id="61"/>
      <w:bookmarkEnd w:id="62"/>
      <w:bookmarkEnd w:id="63"/>
      <w:bookmarkEnd w:id="64"/>
      <w:bookmarkEnd w:id="65"/>
      <w:bookmarkEnd w:id="66"/>
      <w:bookmarkEnd w:id="67"/>
      <w:bookmarkEnd w:id="68"/>
      <w:bookmarkEnd w:id="69"/>
    </w:p>
    <w:p w14:paraId="396D1CD9" w14:textId="77777777" w:rsidR="00B752E3" w:rsidRDefault="00B752E3" w:rsidP="009A4788">
      <w:pPr>
        <w:pStyle w:val="Heading3"/>
        <w:jc w:val="both"/>
      </w:pPr>
      <w:bookmarkStart w:id="70" w:name="_Toc92284940"/>
      <w:r w:rsidRPr="00B752E3">
        <w:t>Existing Workflow</w:t>
      </w:r>
      <w:bookmarkEnd w:id="70"/>
    </w:p>
    <w:p w14:paraId="2645CA6A" w14:textId="77777777" w:rsidR="00BE1047" w:rsidRDefault="00BE1047" w:rsidP="00BE1047">
      <w:pPr>
        <w:spacing w:before="0" w:after="200" w:line="276" w:lineRule="auto"/>
        <w:jc w:val="both"/>
        <w:rPr>
          <w:rFonts w:ascii="Calibri" w:eastAsia="Calibri" w:hAnsi="Calibri"/>
          <w:sz w:val="22"/>
          <w:szCs w:val="22"/>
        </w:rPr>
      </w:pPr>
      <w:r>
        <w:rPr>
          <w:rFonts w:ascii="Calibri" w:eastAsia="Calibri" w:hAnsi="Calibri"/>
          <w:sz w:val="22"/>
          <w:szCs w:val="22"/>
        </w:rPr>
        <w:t>Since this is green field deployment, t</w:t>
      </w:r>
      <w:r w:rsidR="004F4ACB">
        <w:rPr>
          <w:rFonts w:ascii="Calibri" w:eastAsia="Calibri" w:hAnsi="Calibri"/>
          <w:sz w:val="22"/>
          <w:szCs w:val="22"/>
        </w:rPr>
        <w:t xml:space="preserve">his system will cater for the </w:t>
      </w:r>
      <w:r>
        <w:rPr>
          <w:rFonts w:ascii="Calibri" w:eastAsia="Calibri" w:hAnsi="Calibri"/>
          <w:sz w:val="22"/>
          <w:szCs w:val="22"/>
        </w:rPr>
        <w:t xml:space="preserve">collateral needs of TBI. </w:t>
      </w:r>
      <w:r w:rsidR="004F4ACB">
        <w:rPr>
          <w:rFonts w:ascii="Calibri" w:eastAsia="Calibri" w:hAnsi="Calibri"/>
          <w:sz w:val="22"/>
          <w:szCs w:val="22"/>
        </w:rPr>
        <w:t xml:space="preserve">Furthermore, </w:t>
      </w:r>
      <w:r>
        <w:rPr>
          <w:rFonts w:ascii="Calibri" w:eastAsia="Calibri" w:hAnsi="Calibri"/>
          <w:sz w:val="22"/>
          <w:szCs w:val="22"/>
        </w:rPr>
        <w:t xml:space="preserve">this </w:t>
      </w:r>
      <w:r w:rsidR="004F4ACB">
        <w:rPr>
          <w:rFonts w:ascii="Calibri" w:eastAsia="Calibri" w:hAnsi="Calibri"/>
          <w:sz w:val="22"/>
          <w:szCs w:val="22"/>
        </w:rPr>
        <w:t xml:space="preserve">core T24 module is essential in servicing the limit management system which </w:t>
      </w:r>
      <w:r w:rsidR="00387A42">
        <w:rPr>
          <w:rFonts w:ascii="Calibri" w:eastAsia="Calibri" w:hAnsi="Calibri"/>
          <w:sz w:val="22"/>
          <w:szCs w:val="22"/>
        </w:rPr>
        <w:t>TBI</w:t>
      </w:r>
      <w:r w:rsidR="004F4ACB">
        <w:rPr>
          <w:rFonts w:ascii="Calibri" w:eastAsia="Calibri" w:hAnsi="Calibri"/>
          <w:sz w:val="22"/>
          <w:szCs w:val="22"/>
        </w:rPr>
        <w:t xml:space="preserve"> is implementing via this project. </w:t>
      </w:r>
    </w:p>
    <w:p w14:paraId="04A88AB9" w14:textId="37C89D42" w:rsidR="00B87F44" w:rsidRPr="00B87F44" w:rsidRDefault="00B87F44" w:rsidP="00BE1047">
      <w:pPr>
        <w:spacing w:before="0" w:after="200" w:line="276" w:lineRule="auto"/>
        <w:jc w:val="both"/>
        <w:rPr>
          <w:rFonts w:ascii="Calibri" w:eastAsia="Calibri" w:hAnsi="Calibri"/>
          <w:sz w:val="22"/>
          <w:szCs w:val="22"/>
        </w:rPr>
      </w:pPr>
      <w:r w:rsidRPr="00B87F44">
        <w:rPr>
          <w:rFonts w:ascii="Calibri" w:eastAsia="Calibri" w:hAnsi="Calibri"/>
          <w:sz w:val="22"/>
          <w:szCs w:val="22"/>
        </w:rPr>
        <w:t xml:space="preserve">Collateral Application is used to record the details of collateral submitted by a customer, its value(s) and, optionally, to link it directly to a customer's supporting deal elsewhere in the system. </w:t>
      </w:r>
    </w:p>
    <w:p w14:paraId="50DE8B29" w14:textId="77777777" w:rsidR="00B87F44" w:rsidRPr="00FC7ED1" w:rsidRDefault="00B87F44" w:rsidP="00473CBC">
      <w:pPr>
        <w:spacing w:before="0" w:after="200" w:line="276" w:lineRule="auto"/>
        <w:jc w:val="both"/>
        <w:rPr>
          <w:rFonts w:ascii="Calibri" w:eastAsia="Calibri" w:hAnsi="Calibri"/>
          <w:sz w:val="22"/>
          <w:szCs w:val="22"/>
        </w:rPr>
      </w:pPr>
      <w:r w:rsidRPr="00B87F44">
        <w:rPr>
          <w:rFonts w:ascii="Calibri" w:eastAsia="Calibri" w:hAnsi="Calibri"/>
          <w:sz w:val="22"/>
          <w:szCs w:val="22"/>
        </w:rPr>
        <w:t xml:space="preserve">Below is the key functionality the system provides for the creation of COLLATERAL in the system. </w:t>
      </w:r>
    </w:p>
    <w:p w14:paraId="448D566A" w14:textId="2358CA0B" w:rsidR="00B87F44" w:rsidRPr="00B87F44" w:rsidRDefault="00B87F44" w:rsidP="00B87F44">
      <w:pPr>
        <w:numPr>
          <w:ilvl w:val="0"/>
          <w:numId w:val="8"/>
        </w:numPr>
        <w:spacing w:before="0" w:after="200" w:line="276" w:lineRule="auto"/>
        <w:contextualSpacing/>
        <w:jc w:val="both"/>
        <w:rPr>
          <w:rFonts w:ascii="Calibri" w:eastAsia="Calibri" w:hAnsi="Calibri"/>
          <w:sz w:val="22"/>
          <w:szCs w:val="22"/>
        </w:rPr>
      </w:pPr>
      <w:r w:rsidRPr="00B87F44">
        <w:rPr>
          <w:rFonts w:ascii="Calibri" w:eastAsia="Calibri" w:hAnsi="Calibri"/>
          <w:sz w:val="22"/>
          <w:szCs w:val="22"/>
        </w:rPr>
        <w:t>COLLATERAL.PARAMETER</w:t>
      </w:r>
      <w:r>
        <w:rPr>
          <w:rFonts w:ascii="Calibri" w:eastAsia="Calibri" w:hAnsi="Calibri"/>
          <w:sz w:val="22"/>
          <w:szCs w:val="22"/>
        </w:rPr>
        <w:t xml:space="preserve"> (Setup table)</w:t>
      </w:r>
    </w:p>
    <w:p w14:paraId="7D39037C" w14:textId="5FBD93C5" w:rsidR="00B87F44" w:rsidRPr="00B87F44" w:rsidRDefault="00B87F44" w:rsidP="00B87F44">
      <w:pPr>
        <w:numPr>
          <w:ilvl w:val="0"/>
          <w:numId w:val="8"/>
        </w:numPr>
        <w:spacing w:before="0" w:after="200" w:line="276" w:lineRule="auto"/>
        <w:contextualSpacing/>
        <w:jc w:val="both"/>
        <w:rPr>
          <w:rFonts w:ascii="Calibri" w:eastAsia="Calibri" w:hAnsi="Calibri"/>
          <w:sz w:val="22"/>
          <w:szCs w:val="22"/>
        </w:rPr>
      </w:pPr>
      <w:r w:rsidRPr="00B87F44">
        <w:rPr>
          <w:rFonts w:ascii="Calibri" w:eastAsia="Calibri" w:hAnsi="Calibri"/>
          <w:sz w:val="22"/>
          <w:szCs w:val="22"/>
        </w:rPr>
        <w:t>COLLATERAL.TYPE</w:t>
      </w:r>
      <w:r>
        <w:rPr>
          <w:rFonts w:ascii="Calibri" w:eastAsia="Calibri" w:hAnsi="Calibri"/>
          <w:sz w:val="22"/>
          <w:szCs w:val="22"/>
        </w:rPr>
        <w:t xml:space="preserve"> (Setup table)</w:t>
      </w:r>
    </w:p>
    <w:p w14:paraId="0F47AA3B" w14:textId="6D559DF6" w:rsidR="00B87F44" w:rsidRPr="00B87F44" w:rsidRDefault="00B87F44" w:rsidP="00B87F44">
      <w:pPr>
        <w:numPr>
          <w:ilvl w:val="0"/>
          <w:numId w:val="8"/>
        </w:numPr>
        <w:spacing w:before="0" w:after="200" w:line="276" w:lineRule="auto"/>
        <w:contextualSpacing/>
        <w:jc w:val="both"/>
        <w:rPr>
          <w:rFonts w:ascii="Calibri" w:eastAsia="Calibri" w:hAnsi="Calibri"/>
          <w:sz w:val="22"/>
          <w:szCs w:val="22"/>
        </w:rPr>
      </w:pPr>
      <w:r w:rsidRPr="00B87F44">
        <w:rPr>
          <w:rFonts w:ascii="Calibri" w:eastAsia="Calibri" w:hAnsi="Calibri"/>
          <w:sz w:val="22"/>
          <w:szCs w:val="22"/>
        </w:rPr>
        <w:t>COLLATERAL.CODE</w:t>
      </w:r>
      <w:r>
        <w:rPr>
          <w:rFonts w:ascii="Calibri" w:eastAsia="Calibri" w:hAnsi="Calibri"/>
          <w:sz w:val="22"/>
          <w:szCs w:val="22"/>
        </w:rPr>
        <w:t xml:space="preserve"> (Setup table)</w:t>
      </w:r>
    </w:p>
    <w:p w14:paraId="4B5A486A" w14:textId="07C936DE" w:rsidR="00B87F44" w:rsidRPr="00B87F44" w:rsidRDefault="00B87F44" w:rsidP="00B87F44">
      <w:pPr>
        <w:numPr>
          <w:ilvl w:val="0"/>
          <w:numId w:val="8"/>
        </w:numPr>
        <w:spacing w:before="0" w:after="200" w:line="276" w:lineRule="auto"/>
        <w:contextualSpacing/>
        <w:jc w:val="both"/>
        <w:rPr>
          <w:rFonts w:ascii="Calibri" w:eastAsia="Calibri" w:hAnsi="Calibri"/>
          <w:sz w:val="22"/>
          <w:szCs w:val="22"/>
        </w:rPr>
      </w:pPr>
      <w:r w:rsidRPr="00B87F44">
        <w:rPr>
          <w:rFonts w:ascii="Calibri" w:eastAsia="Calibri" w:hAnsi="Calibri"/>
          <w:sz w:val="22"/>
          <w:szCs w:val="22"/>
        </w:rPr>
        <w:t>CUSTOMER.COLLATERAL. TYPE</w:t>
      </w:r>
      <w:r>
        <w:rPr>
          <w:rFonts w:ascii="Calibri" w:eastAsia="Calibri" w:hAnsi="Calibri"/>
          <w:sz w:val="22"/>
          <w:szCs w:val="22"/>
        </w:rPr>
        <w:t xml:space="preserve"> (Customer </w:t>
      </w:r>
      <w:bookmarkStart w:id="71" w:name="_GoBack"/>
      <w:r>
        <w:rPr>
          <w:rFonts w:ascii="Calibri" w:eastAsia="Calibri" w:hAnsi="Calibri"/>
          <w:sz w:val="22"/>
          <w:szCs w:val="22"/>
        </w:rPr>
        <w:t>specific)</w:t>
      </w:r>
    </w:p>
    <w:p w14:paraId="6198E013" w14:textId="2EA26FC0" w:rsidR="00B87F44" w:rsidRPr="00B87F44" w:rsidRDefault="00B87F44" w:rsidP="00B87F44">
      <w:pPr>
        <w:numPr>
          <w:ilvl w:val="0"/>
          <w:numId w:val="8"/>
        </w:numPr>
        <w:spacing w:before="0" w:after="200" w:line="276" w:lineRule="auto"/>
        <w:contextualSpacing/>
        <w:jc w:val="both"/>
        <w:rPr>
          <w:rFonts w:ascii="Calibri" w:eastAsia="Calibri" w:hAnsi="Calibri"/>
          <w:sz w:val="22"/>
          <w:szCs w:val="22"/>
        </w:rPr>
      </w:pPr>
      <w:r w:rsidRPr="00B87F44">
        <w:rPr>
          <w:rFonts w:ascii="Calibri" w:eastAsia="Calibri" w:hAnsi="Calibri"/>
          <w:sz w:val="22"/>
          <w:szCs w:val="22"/>
        </w:rPr>
        <w:t>COLLATERAL AND LIMITS</w:t>
      </w:r>
      <w:r>
        <w:rPr>
          <w:rFonts w:ascii="Calibri" w:eastAsia="Calibri" w:hAnsi="Calibri"/>
          <w:sz w:val="22"/>
          <w:szCs w:val="22"/>
        </w:rPr>
        <w:t xml:space="preserve"> (Customer specifi</w:t>
      </w:r>
      <w:bookmarkEnd w:id="71"/>
      <w:r>
        <w:rPr>
          <w:rFonts w:ascii="Calibri" w:eastAsia="Calibri" w:hAnsi="Calibri"/>
          <w:sz w:val="22"/>
          <w:szCs w:val="22"/>
        </w:rPr>
        <w:t>c)</w:t>
      </w:r>
    </w:p>
    <w:p w14:paraId="2D4FA383" w14:textId="7CCE69B4" w:rsidR="004F4ACB" w:rsidRDefault="004F4ACB" w:rsidP="009A4788">
      <w:pPr>
        <w:spacing w:before="0" w:after="200" w:line="276" w:lineRule="auto"/>
        <w:jc w:val="both"/>
        <w:rPr>
          <w:rFonts w:ascii="Calibri" w:eastAsia="Calibri" w:hAnsi="Calibri"/>
          <w:sz w:val="22"/>
          <w:szCs w:val="22"/>
        </w:rPr>
      </w:pPr>
    </w:p>
    <w:p w14:paraId="15BA23EA" w14:textId="210095DC" w:rsidR="00473CBC" w:rsidRDefault="00473CBC" w:rsidP="009A4788">
      <w:pPr>
        <w:spacing w:before="0" w:after="200" w:line="276" w:lineRule="auto"/>
        <w:jc w:val="both"/>
        <w:rPr>
          <w:rFonts w:ascii="Calibri" w:eastAsia="Calibri" w:hAnsi="Calibri"/>
          <w:sz w:val="22"/>
          <w:szCs w:val="22"/>
        </w:rPr>
      </w:pPr>
    </w:p>
    <w:p w14:paraId="2E81E833" w14:textId="48B5A6BF" w:rsidR="00473CBC" w:rsidRDefault="00473CBC" w:rsidP="009A4788">
      <w:pPr>
        <w:spacing w:before="0" w:after="200" w:line="276" w:lineRule="auto"/>
        <w:jc w:val="both"/>
        <w:rPr>
          <w:rFonts w:ascii="Calibri" w:eastAsia="Calibri" w:hAnsi="Calibri"/>
          <w:sz w:val="22"/>
          <w:szCs w:val="22"/>
        </w:rPr>
      </w:pPr>
    </w:p>
    <w:p w14:paraId="7BCACC64" w14:textId="2E1024D2" w:rsidR="00473CBC" w:rsidRDefault="00473CBC" w:rsidP="009A4788">
      <w:pPr>
        <w:spacing w:before="0" w:after="200" w:line="276" w:lineRule="auto"/>
        <w:jc w:val="both"/>
        <w:rPr>
          <w:rFonts w:ascii="Calibri" w:eastAsia="Calibri" w:hAnsi="Calibri"/>
          <w:sz w:val="22"/>
          <w:szCs w:val="22"/>
        </w:rPr>
      </w:pPr>
    </w:p>
    <w:p w14:paraId="3C6155F2" w14:textId="5E730B63" w:rsidR="00473CBC" w:rsidRDefault="00473CBC" w:rsidP="009A4788">
      <w:pPr>
        <w:spacing w:before="0" w:after="200" w:line="276" w:lineRule="auto"/>
        <w:jc w:val="both"/>
        <w:rPr>
          <w:rFonts w:ascii="Calibri" w:eastAsia="Calibri" w:hAnsi="Calibri"/>
          <w:sz w:val="22"/>
          <w:szCs w:val="22"/>
        </w:rPr>
      </w:pPr>
    </w:p>
    <w:p w14:paraId="7E88CEB8" w14:textId="616F6F6A" w:rsidR="00BE1047" w:rsidRDefault="00BE1047" w:rsidP="009A4788">
      <w:pPr>
        <w:spacing w:before="0" w:after="200" w:line="276" w:lineRule="auto"/>
        <w:jc w:val="both"/>
        <w:rPr>
          <w:rFonts w:ascii="Calibri" w:eastAsia="Calibri" w:hAnsi="Calibri"/>
          <w:sz w:val="22"/>
          <w:szCs w:val="22"/>
        </w:rPr>
      </w:pPr>
    </w:p>
    <w:p w14:paraId="0B12180B" w14:textId="50310C00" w:rsidR="00BE1047" w:rsidRDefault="00BE1047" w:rsidP="009A4788">
      <w:pPr>
        <w:spacing w:before="0" w:after="200" w:line="276" w:lineRule="auto"/>
        <w:jc w:val="both"/>
        <w:rPr>
          <w:rFonts w:ascii="Calibri" w:eastAsia="Calibri" w:hAnsi="Calibri"/>
          <w:sz w:val="22"/>
          <w:szCs w:val="22"/>
        </w:rPr>
      </w:pPr>
    </w:p>
    <w:p w14:paraId="04A64A13" w14:textId="7A7467DB" w:rsidR="00BE1047" w:rsidRDefault="00BE1047" w:rsidP="009A4788">
      <w:pPr>
        <w:spacing w:before="0" w:after="200" w:line="276" w:lineRule="auto"/>
        <w:jc w:val="both"/>
        <w:rPr>
          <w:rFonts w:ascii="Calibri" w:eastAsia="Calibri" w:hAnsi="Calibri"/>
          <w:sz w:val="22"/>
          <w:szCs w:val="22"/>
        </w:rPr>
      </w:pPr>
    </w:p>
    <w:p w14:paraId="5EC13C29" w14:textId="362DD79F" w:rsidR="00BE1047" w:rsidRDefault="00BE1047" w:rsidP="009A4788">
      <w:pPr>
        <w:spacing w:before="0" w:after="200" w:line="276" w:lineRule="auto"/>
        <w:jc w:val="both"/>
        <w:rPr>
          <w:rFonts w:ascii="Calibri" w:eastAsia="Calibri" w:hAnsi="Calibri"/>
          <w:sz w:val="22"/>
          <w:szCs w:val="22"/>
        </w:rPr>
      </w:pPr>
    </w:p>
    <w:p w14:paraId="17B5C9BA" w14:textId="3408ABAE" w:rsidR="00BE1047" w:rsidRDefault="00BE1047" w:rsidP="009A4788">
      <w:pPr>
        <w:spacing w:before="0" w:after="200" w:line="276" w:lineRule="auto"/>
        <w:jc w:val="both"/>
        <w:rPr>
          <w:rFonts w:ascii="Calibri" w:eastAsia="Calibri" w:hAnsi="Calibri"/>
          <w:sz w:val="22"/>
          <w:szCs w:val="22"/>
        </w:rPr>
      </w:pPr>
    </w:p>
    <w:p w14:paraId="4BAEF426" w14:textId="11D929A7" w:rsidR="00BE1047" w:rsidRDefault="00BE1047" w:rsidP="009A4788">
      <w:pPr>
        <w:spacing w:before="0" w:after="200" w:line="276" w:lineRule="auto"/>
        <w:jc w:val="both"/>
        <w:rPr>
          <w:rFonts w:ascii="Calibri" w:eastAsia="Calibri" w:hAnsi="Calibri"/>
          <w:sz w:val="22"/>
          <w:szCs w:val="22"/>
        </w:rPr>
      </w:pPr>
    </w:p>
    <w:p w14:paraId="531FA8F5" w14:textId="77777777" w:rsidR="00BE1047" w:rsidRPr="00FC7ED1" w:rsidRDefault="00BE1047" w:rsidP="009A4788">
      <w:pPr>
        <w:spacing w:before="0" w:after="200" w:line="276" w:lineRule="auto"/>
        <w:jc w:val="both"/>
        <w:rPr>
          <w:rFonts w:ascii="Calibri" w:eastAsia="Calibri" w:hAnsi="Calibri"/>
          <w:sz w:val="22"/>
          <w:szCs w:val="22"/>
        </w:rPr>
      </w:pPr>
    </w:p>
    <w:p w14:paraId="1E177DE5" w14:textId="77777777" w:rsidR="00FC7ED1" w:rsidRPr="00FC7ED1" w:rsidRDefault="00FC7ED1" w:rsidP="009A4788">
      <w:pPr>
        <w:keepNext/>
        <w:numPr>
          <w:ilvl w:val="0"/>
          <w:numId w:val="4"/>
        </w:numPr>
        <w:tabs>
          <w:tab w:val="clear" w:pos="432"/>
          <w:tab w:val="num" w:pos="360"/>
        </w:tabs>
        <w:spacing w:before="240" w:after="240" w:line="276" w:lineRule="auto"/>
        <w:ind w:left="0" w:firstLine="0"/>
        <w:jc w:val="both"/>
        <w:outlineLvl w:val="0"/>
        <w:rPr>
          <w:rFonts w:ascii="Arial Bold" w:hAnsi="Arial Bold" w:cs="Arial Bold"/>
          <w:b/>
          <w:bCs/>
          <w:color w:val="005294"/>
          <w:kern w:val="32"/>
          <w:sz w:val="32"/>
          <w:szCs w:val="32"/>
        </w:rPr>
      </w:pPr>
      <w:bookmarkStart w:id="72" w:name="_Toc492379753"/>
      <w:bookmarkStart w:id="73" w:name="_Toc492387979"/>
      <w:bookmarkStart w:id="74" w:name="_Toc492394355"/>
      <w:bookmarkStart w:id="75" w:name="_Toc492394688"/>
      <w:bookmarkStart w:id="76" w:name="_Toc492394707"/>
      <w:bookmarkStart w:id="77" w:name="_Toc492394732"/>
      <w:bookmarkStart w:id="78" w:name="_Toc492476514"/>
      <w:bookmarkStart w:id="79" w:name="_Toc492476673"/>
      <w:bookmarkStart w:id="80" w:name="_Toc492476774"/>
      <w:bookmarkStart w:id="81" w:name="_Toc492476810"/>
      <w:bookmarkStart w:id="82" w:name="_Toc492477165"/>
      <w:bookmarkStart w:id="83" w:name="_Toc92284941"/>
      <w:r w:rsidRPr="00FC7ED1">
        <w:rPr>
          <w:rFonts w:ascii="Arial Bold" w:hAnsi="Arial Bold" w:cs="Arial Bold"/>
          <w:b/>
          <w:bCs/>
          <w:color w:val="005294"/>
          <w:kern w:val="32"/>
          <w:sz w:val="32"/>
          <w:szCs w:val="32"/>
        </w:rPr>
        <w:lastRenderedPageBreak/>
        <w:t>Workflow Description</w:t>
      </w:r>
      <w:bookmarkEnd w:id="72"/>
      <w:bookmarkEnd w:id="73"/>
      <w:bookmarkEnd w:id="74"/>
      <w:bookmarkEnd w:id="75"/>
      <w:bookmarkEnd w:id="76"/>
      <w:bookmarkEnd w:id="77"/>
      <w:bookmarkEnd w:id="78"/>
      <w:bookmarkEnd w:id="79"/>
      <w:bookmarkEnd w:id="80"/>
      <w:bookmarkEnd w:id="81"/>
      <w:bookmarkEnd w:id="82"/>
      <w:bookmarkEnd w:id="83"/>
    </w:p>
    <w:p w14:paraId="06456AAD" w14:textId="34D2C080" w:rsidR="00FC7ED1" w:rsidRDefault="008C436F" w:rsidP="009A4788">
      <w:pPr>
        <w:spacing w:before="0" w:after="200" w:line="276" w:lineRule="auto"/>
        <w:jc w:val="both"/>
        <w:rPr>
          <w:rFonts w:ascii="Calibri" w:eastAsia="Calibri" w:hAnsi="Calibri" w:cs="Calibri"/>
          <w:sz w:val="22"/>
          <w:szCs w:val="22"/>
          <w:lang w:val="en-US" w:eastAsia="en-US"/>
        </w:rPr>
      </w:pPr>
      <w:r>
        <w:rPr>
          <w:rFonts w:ascii="Calibri" w:eastAsia="Calibri" w:hAnsi="Calibri" w:cs="Calibri"/>
          <w:sz w:val="22"/>
          <w:szCs w:val="22"/>
          <w:lang w:val="en-US" w:eastAsia="en-US"/>
        </w:rPr>
        <w:t xml:space="preserve">Core T24 Collateral Module is to be used in the </w:t>
      </w:r>
      <w:r w:rsidR="00387A42">
        <w:rPr>
          <w:rFonts w:ascii="Calibri" w:eastAsia="Calibri" w:hAnsi="Calibri" w:cs="Calibri"/>
          <w:sz w:val="22"/>
          <w:szCs w:val="22"/>
          <w:lang w:val="en-US" w:eastAsia="en-US"/>
        </w:rPr>
        <w:t>TBI</w:t>
      </w:r>
      <w:r>
        <w:rPr>
          <w:rFonts w:ascii="Calibri" w:eastAsia="Calibri" w:hAnsi="Calibri" w:cs="Calibri"/>
          <w:sz w:val="22"/>
          <w:szCs w:val="22"/>
          <w:lang w:val="en-US" w:eastAsia="en-US"/>
        </w:rPr>
        <w:t xml:space="preserve">. </w:t>
      </w:r>
      <w:r w:rsidR="00395B23">
        <w:rPr>
          <w:rFonts w:ascii="Calibri" w:eastAsia="Calibri" w:hAnsi="Calibri" w:cs="Calibri"/>
          <w:sz w:val="22"/>
          <w:szCs w:val="22"/>
          <w:lang w:val="en-US" w:eastAsia="en-US"/>
        </w:rPr>
        <w:t>Below T24 collateral module is briefly explained.</w:t>
      </w:r>
    </w:p>
    <w:p w14:paraId="1FA5EDE1" w14:textId="77777777" w:rsidR="001F1377" w:rsidRPr="00890D60" w:rsidRDefault="001F1377" w:rsidP="001F1377">
      <w:pPr>
        <w:pStyle w:val="Heading2"/>
      </w:pPr>
      <w:bookmarkStart w:id="84" w:name="_Toc37418807"/>
      <w:bookmarkStart w:id="85" w:name="_Toc92284942"/>
      <w:r w:rsidRPr="00890D60">
        <w:t>COLLATERAL PARAMETER</w:t>
      </w:r>
      <w:bookmarkEnd w:id="84"/>
      <w:bookmarkEnd w:id="85"/>
    </w:p>
    <w:p w14:paraId="3BA382A4" w14:textId="57833E93" w:rsidR="001F1377" w:rsidRPr="00FD5ED4" w:rsidRDefault="001F1377" w:rsidP="001F1377">
      <w:pPr>
        <w:spacing w:line="276" w:lineRule="auto"/>
        <w:jc w:val="both"/>
        <w:rPr>
          <w:rFonts w:asciiTheme="minorHAnsi" w:hAnsiTheme="minorHAnsi"/>
          <w:sz w:val="22"/>
        </w:rPr>
      </w:pPr>
      <w:r w:rsidRPr="00FD5ED4">
        <w:rPr>
          <w:rFonts w:asciiTheme="minorHAnsi" w:hAnsiTheme="minorHAnsi"/>
          <w:sz w:val="22"/>
        </w:rPr>
        <w:t xml:space="preserve">The COLLATERAL.PARAMETER is used to define company level system parameters; therefore, the ID is the COMPANY code of your T24 system. The values entered on the record will affect the defaults used when creating collateral files and the length of time items are held on the system. </w:t>
      </w:r>
    </w:p>
    <w:p w14:paraId="0AD7A65F" w14:textId="77777777" w:rsidR="001F1377" w:rsidRDefault="001F1377" w:rsidP="001F1377">
      <w:pPr>
        <w:pStyle w:val="NormalWeb"/>
        <w:ind w:firstLine="720"/>
        <w:jc w:val="both"/>
        <w:rPr>
          <w:rFonts w:asciiTheme="minorHAnsi" w:hAnsiTheme="minorHAnsi"/>
          <w:sz w:val="20"/>
          <w:lang w:val="en-GB" w:eastAsia="en-GB"/>
        </w:rPr>
      </w:pPr>
    </w:p>
    <w:p w14:paraId="0E16475B" w14:textId="77777777" w:rsidR="001F1377" w:rsidRDefault="001F1377" w:rsidP="00971D51">
      <w:pPr>
        <w:pStyle w:val="NormalWeb"/>
        <w:ind w:firstLine="450"/>
        <w:jc w:val="center"/>
        <w:rPr>
          <w:rFonts w:ascii="Calibri" w:eastAsia="Calibri" w:hAnsi="Calibri"/>
          <w:sz w:val="22"/>
          <w:szCs w:val="22"/>
        </w:rPr>
      </w:pPr>
      <w:r>
        <w:rPr>
          <w:noProof/>
        </w:rPr>
        <w:drawing>
          <wp:inline distT="0" distB="0" distL="0" distR="0" wp14:anchorId="593D200B" wp14:editId="66A8C98F">
            <wp:extent cx="4091940" cy="2596546"/>
            <wp:effectExtent l="38100" t="38100" r="41910" b="323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05178" cy="2604946"/>
                    </a:xfrm>
                    <a:prstGeom prst="rect">
                      <a:avLst/>
                    </a:prstGeom>
                    <a:ln w="31750">
                      <a:solidFill>
                        <a:schemeClr val="accent1"/>
                      </a:solidFill>
                    </a:ln>
                  </pic:spPr>
                </pic:pic>
              </a:graphicData>
            </a:graphic>
          </wp:inline>
        </w:drawing>
      </w:r>
    </w:p>
    <w:p w14:paraId="07BC346C" w14:textId="77777777" w:rsidR="001F1377" w:rsidRDefault="001F1377" w:rsidP="001F1377">
      <w:pPr>
        <w:pStyle w:val="NormalWeb"/>
        <w:jc w:val="both"/>
        <w:rPr>
          <w:rFonts w:asciiTheme="minorHAnsi" w:hAnsiTheme="minorHAnsi"/>
          <w:sz w:val="20"/>
          <w:lang w:val="en-GB" w:eastAsia="en-GB"/>
        </w:rPr>
      </w:pPr>
    </w:p>
    <w:p w14:paraId="5A33B5DA"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b/>
          <w:sz w:val="22"/>
          <w:u w:val="single"/>
          <w:lang w:val="en-GB" w:eastAsia="en-GB"/>
        </w:rPr>
        <w:t>Revaluation Info:</w:t>
      </w:r>
      <w:r w:rsidRPr="00FD5ED4">
        <w:rPr>
          <w:rFonts w:asciiTheme="minorHAnsi" w:hAnsiTheme="minorHAnsi"/>
          <w:sz w:val="22"/>
          <w:lang w:val="en-GB" w:eastAsia="en-GB"/>
        </w:rPr>
        <w:t xml:space="preserve"> Determines to what extent a history of the revaluation of a collateral record is kept (</w:t>
      </w:r>
      <w:proofErr w:type="spellStart"/>
      <w:r w:rsidRPr="00FD5ED4">
        <w:rPr>
          <w:rFonts w:asciiTheme="minorHAnsi" w:hAnsiTheme="minorHAnsi"/>
          <w:sz w:val="22"/>
          <w:lang w:val="en-GB" w:eastAsia="en-GB"/>
        </w:rPr>
        <w:t>ie</w:t>
      </w:r>
      <w:proofErr w:type="spellEnd"/>
      <w:r w:rsidRPr="00FD5ED4">
        <w:rPr>
          <w:rFonts w:asciiTheme="minorHAnsi" w:hAnsiTheme="minorHAnsi"/>
          <w:sz w:val="22"/>
          <w:lang w:val="en-GB" w:eastAsia="en-GB"/>
        </w:rPr>
        <w:t>. how many previous values).</w:t>
      </w:r>
    </w:p>
    <w:p w14:paraId="0CD442E4" w14:textId="77777777" w:rsidR="001F1377" w:rsidRPr="00FD5ED4" w:rsidRDefault="001F1377" w:rsidP="001F1377">
      <w:pPr>
        <w:pStyle w:val="NormalWeb"/>
        <w:spacing w:line="276" w:lineRule="auto"/>
        <w:jc w:val="both"/>
        <w:rPr>
          <w:rFonts w:asciiTheme="minorHAnsi" w:hAnsiTheme="minorHAnsi"/>
          <w:sz w:val="22"/>
          <w:lang w:val="en-GB" w:eastAsia="en-GB"/>
        </w:rPr>
      </w:pPr>
    </w:p>
    <w:p w14:paraId="4616DE5F"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b/>
          <w:sz w:val="22"/>
          <w:u w:val="single"/>
          <w:lang w:val="en-GB" w:eastAsia="en-GB"/>
        </w:rPr>
        <w:t xml:space="preserve">Stat Rep Line </w:t>
      </w:r>
      <w:proofErr w:type="spellStart"/>
      <w:r w:rsidRPr="00FD5ED4">
        <w:rPr>
          <w:rFonts w:asciiTheme="minorHAnsi" w:hAnsiTheme="minorHAnsi"/>
          <w:b/>
          <w:sz w:val="22"/>
          <w:u w:val="single"/>
          <w:lang w:val="en-GB" w:eastAsia="en-GB"/>
        </w:rPr>
        <w:t>Desc</w:t>
      </w:r>
      <w:proofErr w:type="spellEnd"/>
      <w:r w:rsidRPr="00FD5ED4">
        <w:rPr>
          <w:rFonts w:asciiTheme="minorHAnsi" w:hAnsiTheme="minorHAnsi"/>
          <w:b/>
          <w:sz w:val="22"/>
          <w:u w:val="single"/>
          <w:lang w:val="en-GB" w:eastAsia="en-GB"/>
        </w:rPr>
        <w:t>:</w:t>
      </w:r>
      <w:r w:rsidRPr="00FD5ED4">
        <w:rPr>
          <w:rFonts w:asciiTheme="minorHAnsi" w:hAnsiTheme="minorHAnsi"/>
          <w:sz w:val="22"/>
          <w:lang w:val="en-GB" w:eastAsia="en-GB"/>
        </w:rPr>
        <w:t xml:space="preserve"> Identifies which descriptive field from the report lines file is used to enrich the source &amp; target line fields on the collateral allocation table.</w:t>
      </w:r>
    </w:p>
    <w:p w14:paraId="765DCF88" w14:textId="77777777" w:rsidR="001F1377" w:rsidRPr="00FD5ED4" w:rsidRDefault="001F1377" w:rsidP="001F1377">
      <w:pPr>
        <w:pStyle w:val="NormalWeb"/>
        <w:spacing w:line="276" w:lineRule="auto"/>
        <w:jc w:val="both"/>
        <w:rPr>
          <w:rFonts w:asciiTheme="minorHAnsi" w:hAnsiTheme="minorHAnsi"/>
          <w:b/>
          <w:sz w:val="22"/>
          <w:u w:val="single"/>
          <w:lang w:val="en-GB" w:eastAsia="en-GB"/>
        </w:rPr>
      </w:pPr>
    </w:p>
    <w:p w14:paraId="07EF7943"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b/>
          <w:sz w:val="22"/>
          <w:u w:val="single"/>
          <w:lang w:val="en-GB" w:eastAsia="en-GB"/>
        </w:rPr>
        <w:t xml:space="preserve">Default Address. 1: </w:t>
      </w:r>
      <w:r w:rsidRPr="00FD5ED4">
        <w:rPr>
          <w:rFonts w:asciiTheme="minorHAnsi" w:hAnsiTheme="minorHAnsi"/>
          <w:sz w:val="22"/>
          <w:lang w:val="en-GB" w:eastAsia="en-GB"/>
        </w:rPr>
        <w:t>Indicates types of collateral for which the address is to be defaulted from the customer record.</w:t>
      </w:r>
    </w:p>
    <w:p w14:paraId="090BC5B4" w14:textId="77777777" w:rsidR="001F1377" w:rsidRPr="00FD5ED4" w:rsidRDefault="001F1377" w:rsidP="001F1377">
      <w:pPr>
        <w:pStyle w:val="NormalWeb"/>
        <w:spacing w:line="276" w:lineRule="auto"/>
        <w:jc w:val="both"/>
        <w:rPr>
          <w:rFonts w:asciiTheme="minorHAnsi" w:hAnsiTheme="minorHAnsi"/>
          <w:sz w:val="22"/>
          <w:lang w:val="en-GB" w:eastAsia="en-GB"/>
        </w:rPr>
      </w:pPr>
    </w:p>
    <w:p w14:paraId="23AC2D02"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b/>
          <w:sz w:val="22"/>
          <w:u w:val="single"/>
          <w:lang w:val="en-GB" w:eastAsia="en-GB"/>
        </w:rPr>
        <w:t xml:space="preserve">Collateral Link: </w:t>
      </w:r>
      <w:r w:rsidRPr="00FD5ED4">
        <w:rPr>
          <w:rFonts w:asciiTheme="minorHAnsi" w:hAnsiTheme="minorHAnsi"/>
          <w:sz w:val="22"/>
          <w:lang w:val="en-GB" w:eastAsia="en-GB"/>
        </w:rPr>
        <w:t>It is</w:t>
      </w:r>
      <w:r w:rsidRPr="00FD5ED4">
        <w:rPr>
          <w:rFonts w:asciiTheme="minorHAnsi" w:hAnsiTheme="minorHAnsi"/>
          <w:b/>
          <w:sz w:val="22"/>
          <w:u w:val="single"/>
          <w:lang w:val="en-GB" w:eastAsia="en-GB"/>
        </w:rPr>
        <w:t xml:space="preserve"> </w:t>
      </w:r>
      <w:r w:rsidRPr="00FD5ED4">
        <w:rPr>
          <w:rFonts w:asciiTheme="minorHAnsi" w:hAnsiTheme="minorHAnsi"/>
          <w:sz w:val="22"/>
          <w:lang w:val="en-GB" w:eastAsia="en-GB"/>
        </w:rPr>
        <w:t>a direct link from the input screen of the collateral right to the input of collateral objects belonging to it.</w:t>
      </w:r>
    </w:p>
    <w:p w14:paraId="1F477C6C" w14:textId="77777777" w:rsidR="001F1377" w:rsidRPr="00FD5ED4" w:rsidRDefault="001F1377" w:rsidP="001F1377">
      <w:pPr>
        <w:pStyle w:val="NormalWeb"/>
        <w:spacing w:line="276" w:lineRule="auto"/>
        <w:jc w:val="both"/>
        <w:rPr>
          <w:rFonts w:asciiTheme="minorHAnsi" w:hAnsiTheme="minorHAnsi"/>
          <w:b/>
          <w:sz w:val="22"/>
          <w:u w:val="single"/>
          <w:lang w:val="en-GB" w:eastAsia="en-GB"/>
        </w:rPr>
      </w:pPr>
    </w:p>
    <w:p w14:paraId="147CF4C8"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b/>
          <w:sz w:val="22"/>
          <w:u w:val="single"/>
          <w:lang w:val="en-GB" w:eastAsia="en-GB"/>
        </w:rPr>
        <w:t xml:space="preserve">Retention Period: </w:t>
      </w:r>
      <w:r w:rsidRPr="00FD5ED4">
        <w:rPr>
          <w:rFonts w:asciiTheme="minorHAnsi" w:hAnsiTheme="minorHAnsi"/>
          <w:sz w:val="22"/>
          <w:lang w:val="en-GB" w:eastAsia="en-GB"/>
        </w:rPr>
        <w:t>A period after the expiry date has been reached during which they remain on the 'live' file.</w:t>
      </w:r>
    </w:p>
    <w:p w14:paraId="18C76351" w14:textId="77777777" w:rsidR="001F1377" w:rsidRPr="00FD5ED4" w:rsidRDefault="001F1377" w:rsidP="001F1377">
      <w:pPr>
        <w:pStyle w:val="NormalWeb"/>
        <w:spacing w:line="276" w:lineRule="auto"/>
        <w:jc w:val="both"/>
        <w:rPr>
          <w:rFonts w:asciiTheme="minorHAnsi" w:hAnsiTheme="minorHAnsi"/>
          <w:b/>
          <w:sz w:val="22"/>
          <w:u w:val="single"/>
          <w:lang w:val="en-GB" w:eastAsia="en-GB"/>
        </w:rPr>
      </w:pPr>
    </w:p>
    <w:p w14:paraId="3439D8EB" w14:textId="77777777" w:rsidR="001F1377" w:rsidRPr="00FD5ED4" w:rsidRDefault="001F1377" w:rsidP="001F1377">
      <w:pPr>
        <w:pStyle w:val="NormalWeb"/>
        <w:spacing w:line="276" w:lineRule="auto"/>
        <w:jc w:val="both"/>
        <w:rPr>
          <w:rFonts w:asciiTheme="minorHAnsi" w:hAnsiTheme="minorHAnsi"/>
          <w:sz w:val="22"/>
          <w:lang w:val="en-GB" w:eastAsia="en-GB"/>
        </w:rPr>
      </w:pPr>
      <w:proofErr w:type="spellStart"/>
      <w:r w:rsidRPr="00FD5ED4">
        <w:rPr>
          <w:rFonts w:asciiTheme="minorHAnsi" w:hAnsiTheme="minorHAnsi"/>
          <w:b/>
          <w:sz w:val="22"/>
          <w:u w:val="single"/>
          <w:lang w:val="en-GB" w:eastAsia="en-GB"/>
        </w:rPr>
        <w:lastRenderedPageBreak/>
        <w:t>Fx</w:t>
      </w:r>
      <w:proofErr w:type="spellEnd"/>
      <w:r w:rsidRPr="00FD5ED4">
        <w:rPr>
          <w:rFonts w:asciiTheme="minorHAnsi" w:hAnsiTheme="minorHAnsi"/>
          <w:b/>
          <w:sz w:val="22"/>
          <w:u w:val="single"/>
          <w:lang w:val="en-GB" w:eastAsia="en-GB"/>
        </w:rPr>
        <w:t xml:space="preserve"> Risk Margin: </w:t>
      </w:r>
      <w:r w:rsidRPr="00FD5ED4">
        <w:rPr>
          <w:rFonts w:asciiTheme="minorHAnsi" w:hAnsiTheme="minorHAnsi"/>
          <w:sz w:val="22"/>
          <w:lang w:val="en-GB" w:eastAsia="en-GB"/>
        </w:rPr>
        <w:t>Margin for the collateral currency defined in field COLLATERAL.CCY.</w:t>
      </w:r>
    </w:p>
    <w:p w14:paraId="2A437595" w14:textId="77777777" w:rsidR="001F1377" w:rsidRPr="00FD5ED4" w:rsidRDefault="001F1377" w:rsidP="001F1377">
      <w:pPr>
        <w:pStyle w:val="NormalWeb"/>
        <w:spacing w:line="276" w:lineRule="auto"/>
        <w:jc w:val="both"/>
        <w:rPr>
          <w:rFonts w:asciiTheme="minorHAnsi" w:hAnsiTheme="minorHAnsi"/>
          <w:b/>
          <w:sz w:val="22"/>
          <w:u w:val="single"/>
          <w:lang w:val="en-GB" w:eastAsia="en-GB"/>
        </w:rPr>
      </w:pPr>
    </w:p>
    <w:p w14:paraId="7902902B" w14:textId="77777777" w:rsidR="001F1377" w:rsidRPr="00FD5ED4" w:rsidRDefault="001F1377" w:rsidP="001F1377">
      <w:pPr>
        <w:pStyle w:val="NormalWeb"/>
        <w:spacing w:line="276" w:lineRule="auto"/>
        <w:jc w:val="both"/>
        <w:rPr>
          <w:rFonts w:asciiTheme="minorHAnsi" w:hAnsiTheme="minorHAnsi"/>
          <w:b/>
          <w:sz w:val="22"/>
          <w:u w:val="single"/>
          <w:lang w:val="en-GB" w:eastAsia="en-GB"/>
        </w:rPr>
      </w:pPr>
      <w:r w:rsidRPr="00FD5ED4">
        <w:rPr>
          <w:rFonts w:asciiTheme="minorHAnsi" w:hAnsiTheme="minorHAnsi"/>
          <w:b/>
          <w:sz w:val="22"/>
          <w:u w:val="single"/>
          <w:lang w:val="en-GB" w:eastAsia="en-GB"/>
        </w:rPr>
        <w:t xml:space="preserve">Order Priority:  </w:t>
      </w:r>
      <w:r w:rsidRPr="00FD5ED4">
        <w:rPr>
          <w:rFonts w:asciiTheme="minorHAnsi" w:hAnsiTheme="minorHAnsi"/>
          <w:sz w:val="22"/>
          <w:lang w:val="en-GB" w:eastAsia="en-GB"/>
        </w:rPr>
        <w:t>Determines whether manual allocation of priority in COLLATERAL.RIGHT is allowed.</w:t>
      </w:r>
    </w:p>
    <w:p w14:paraId="7261C6EA" w14:textId="77777777" w:rsidR="001F1377" w:rsidRPr="00456E0B" w:rsidRDefault="001F1377" w:rsidP="001F1377">
      <w:pPr>
        <w:pStyle w:val="NormalWeb"/>
        <w:jc w:val="both"/>
        <w:rPr>
          <w:rFonts w:asciiTheme="minorHAnsi" w:hAnsiTheme="minorHAnsi"/>
          <w:b/>
          <w:sz w:val="20"/>
          <w:u w:val="single"/>
          <w:lang w:val="en-GB" w:eastAsia="en-GB"/>
        </w:rPr>
      </w:pPr>
    </w:p>
    <w:p w14:paraId="2C19049B"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b/>
          <w:sz w:val="22"/>
          <w:u w:val="single"/>
          <w:lang w:val="en-GB" w:eastAsia="en-GB"/>
        </w:rPr>
        <w:t>Cover Unsecured 1</w:t>
      </w:r>
      <w:r w:rsidRPr="00FD5ED4">
        <w:rPr>
          <w:rFonts w:asciiTheme="minorHAnsi" w:hAnsiTheme="minorHAnsi"/>
          <w:b/>
          <w:sz w:val="22"/>
          <w:u w:val="single"/>
          <w:vertAlign w:val="superscript"/>
          <w:lang w:val="en-GB" w:eastAsia="en-GB"/>
        </w:rPr>
        <w:t xml:space="preserve"> </w:t>
      </w:r>
      <w:r w:rsidRPr="00FD5ED4">
        <w:rPr>
          <w:rFonts w:asciiTheme="minorHAnsi" w:hAnsiTheme="minorHAnsi"/>
          <w:b/>
          <w:sz w:val="22"/>
          <w:u w:val="single"/>
          <w:lang w:val="en-GB" w:eastAsia="en-GB"/>
        </w:rPr>
        <w:t xml:space="preserve">St: </w:t>
      </w:r>
      <w:r w:rsidRPr="00FD5ED4">
        <w:rPr>
          <w:rFonts w:asciiTheme="minorHAnsi" w:hAnsiTheme="minorHAnsi"/>
          <w:sz w:val="22"/>
          <w:lang w:val="en-GB" w:eastAsia="en-GB"/>
        </w:rPr>
        <w:t>The portion of a LIMIT which is allowed unsecured by collateral may be allowed before any collateral is allocated or it may be allowed after an amount covered by collateral.</w:t>
      </w:r>
    </w:p>
    <w:p w14:paraId="56D2830D" w14:textId="77777777" w:rsidR="001F1377" w:rsidRPr="00FD5ED4" w:rsidRDefault="001F1377" w:rsidP="001F1377">
      <w:pPr>
        <w:pStyle w:val="NormalWeb"/>
        <w:spacing w:line="276" w:lineRule="auto"/>
        <w:jc w:val="both"/>
        <w:rPr>
          <w:rFonts w:asciiTheme="minorHAnsi" w:hAnsiTheme="minorHAnsi"/>
          <w:sz w:val="22"/>
          <w:lang w:val="en-GB" w:eastAsia="en-GB"/>
        </w:rPr>
      </w:pPr>
    </w:p>
    <w:p w14:paraId="64FA7445"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sz w:val="22"/>
          <w:lang w:val="en-GB" w:eastAsia="en-GB"/>
        </w:rPr>
        <w:t xml:space="preserve">Note that the DEFAULT.ADDRESS field relates to whether you want to record details from the CUSTOMER file for certain COLLATERAL.TYPE records. So you may need to amend this record again later. </w:t>
      </w:r>
    </w:p>
    <w:p w14:paraId="774B6024" w14:textId="77777777" w:rsidR="001F1377" w:rsidRPr="00FD5ED4" w:rsidRDefault="001F1377" w:rsidP="001F1377">
      <w:pPr>
        <w:pStyle w:val="NormalWeb"/>
        <w:spacing w:line="276" w:lineRule="auto"/>
        <w:jc w:val="both"/>
        <w:rPr>
          <w:rFonts w:asciiTheme="minorHAnsi" w:hAnsiTheme="minorHAnsi"/>
          <w:sz w:val="22"/>
          <w:lang w:val="en-GB" w:eastAsia="en-GB"/>
        </w:rPr>
      </w:pPr>
    </w:p>
    <w:p w14:paraId="21B4468E" w14:textId="77777777" w:rsidR="001F1377" w:rsidRPr="00FD5ED4" w:rsidRDefault="001F1377" w:rsidP="001F1377">
      <w:pPr>
        <w:pStyle w:val="NormalWeb"/>
        <w:spacing w:line="276" w:lineRule="auto"/>
        <w:jc w:val="both"/>
        <w:rPr>
          <w:rFonts w:asciiTheme="minorHAnsi" w:hAnsiTheme="minorHAnsi"/>
          <w:sz w:val="22"/>
          <w:lang w:val="en-GB" w:eastAsia="en-GB"/>
        </w:rPr>
      </w:pPr>
      <w:r w:rsidRPr="00FD5ED4">
        <w:rPr>
          <w:rFonts w:asciiTheme="minorHAnsi" w:hAnsiTheme="minorHAnsi"/>
          <w:sz w:val="22"/>
          <w:lang w:val="en-GB" w:eastAsia="en-GB"/>
        </w:rPr>
        <w:t xml:space="preserve">There is a useful option set by the field called COLLATERAL.LINK. This takes the user to the appropriate COLLATERAL record straight after they have successfully validated the COLLATERAL.RIGHT record it relates to. Whilst this is very useful for getting the key correct and aiding input, it should be noted that the records still require authorisation in the correct order (COLLATERAL.RIGHT before related COLLATERAL records). </w:t>
      </w:r>
    </w:p>
    <w:p w14:paraId="1C038AA2" w14:textId="77777777" w:rsidR="001F1377" w:rsidRPr="00890D60" w:rsidRDefault="001F1377" w:rsidP="001F1377">
      <w:pPr>
        <w:pStyle w:val="Heading2"/>
        <w:rPr>
          <w:rFonts w:eastAsia="Calibri"/>
        </w:rPr>
      </w:pPr>
      <w:bookmarkStart w:id="86" w:name="_Toc37418808"/>
      <w:bookmarkStart w:id="87" w:name="_Toc92284943"/>
      <w:r w:rsidRPr="00890D60">
        <w:rPr>
          <w:rFonts w:eastAsia="Calibri"/>
        </w:rPr>
        <w:t>COLLATERAL TYPE</w:t>
      </w:r>
      <w:bookmarkEnd w:id="86"/>
      <w:bookmarkEnd w:id="87"/>
    </w:p>
    <w:p w14:paraId="4EEA228C" w14:textId="77777777" w:rsidR="001F1377" w:rsidRPr="00FD5ED4" w:rsidRDefault="001F1377" w:rsidP="001F1377">
      <w:pPr>
        <w:spacing w:line="276" w:lineRule="auto"/>
        <w:jc w:val="both"/>
        <w:rPr>
          <w:rFonts w:asciiTheme="minorHAnsi" w:hAnsiTheme="minorHAnsi"/>
          <w:sz w:val="22"/>
        </w:rPr>
      </w:pPr>
      <w:r w:rsidRPr="00FD5ED4">
        <w:rPr>
          <w:rFonts w:asciiTheme="minorHAnsi" w:hAnsiTheme="minorHAnsi"/>
          <w:sz w:val="22"/>
        </w:rPr>
        <w:t>This file is used to define classes (or types) of COLLATERAL such as cash, buildings, guarantees and stocks (or sub-divisions thereof).  The information on this file is used to determine, for each type, how the COLLATERAL value is established, re-valued and linked to other applications.</w:t>
      </w:r>
    </w:p>
    <w:p w14:paraId="073C2975" w14:textId="77777777" w:rsidR="001F1377" w:rsidRPr="00FD5ED4" w:rsidRDefault="001F1377" w:rsidP="001F1377">
      <w:pPr>
        <w:spacing w:line="276" w:lineRule="auto"/>
        <w:jc w:val="both"/>
        <w:rPr>
          <w:rFonts w:asciiTheme="minorHAnsi" w:hAnsiTheme="minorHAnsi"/>
          <w:sz w:val="22"/>
        </w:rPr>
      </w:pPr>
      <w:r w:rsidRPr="00FD5ED4">
        <w:rPr>
          <w:rFonts w:asciiTheme="minorHAnsi" w:hAnsiTheme="minorHAnsi"/>
          <w:sz w:val="22"/>
        </w:rPr>
        <w:t>The key to this record is numeric and is entered in the COLLATERAL.CODE records.</w:t>
      </w:r>
    </w:p>
    <w:p w14:paraId="2A0F23C1" w14:textId="77777777" w:rsidR="001F1377" w:rsidRPr="00FD5ED4" w:rsidRDefault="001F1377" w:rsidP="001F1377">
      <w:pPr>
        <w:spacing w:line="276" w:lineRule="auto"/>
        <w:jc w:val="both"/>
        <w:rPr>
          <w:rFonts w:asciiTheme="minorHAnsi" w:hAnsiTheme="minorHAnsi"/>
          <w:sz w:val="22"/>
        </w:rPr>
      </w:pPr>
      <w:r w:rsidRPr="00FD5ED4">
        <w:rPr>
          <w:rFonts w:asciiTheme="minorHAnsi" w:hAnsiTheme="minorHAnsi"/>
          <w:sz w:val="22"/>
        </w:rPr>
        <w:t xml:space="preserve">In this example screenshot, the APPLICATION field has been set to mandatory using the APPLICATION.INPUT field and is multi-valued to allow the differing types to be accepted under this class of collateral. It should be noted that the valuation method should be valid for the types entered.  </w:t>
      </w:r>
    </w:p>
    <w:p w14:paraId="21DB6A13" w14:textId="77777777" w:rsidR="001F1377" w:rsidRPr="00FD5ED4" w:rsidRDefault="001F1377" w:rsidP="001F1377">
      <w:pPr>
        <w:spacing w:line="276" w:lineRule="auto"/>
        <w:jc w:val="both"/>
        <w:rPr>
          <w:rFonts w:asciiTheme="minorHAnsi" w:hAnsiTheme="minorHAnsi"/>
          <w:sz w:val="22"/>
        </w:rPr>
      </w:pPr>
      <w:r w:rsidRPr="00FD5ED4">
        <w:rPr>
          <w:rFonts w:asciiTheme="minorHAnsi" w:hAnsiTheme="minorHAnsi"/>
          <w:sz w:val="22"/>
        </w:rPr>
        <w:t xml:space="preserve">A short note on value types: </w:t>
      </w:r>
    </w:p>
    <w:p w14:paraId="79810EE6" w14:textId="77777777" w:rsidR="001F1377" w:rsidRPr="00FD5ED4" w:rsidRDefault="001F1377" w:rsidP="001F1377">
      <w:pPr>
        <w:pStyle w:val="ListParagraph"/>
        <w:numPr>
          <w:ilvl w:val="0"/>
          <w:numId w:val="9"/>
        </w:numPr>
        <w:spacing w:line="276" w:lineRule="auto"/>
        <w:jc w:val="both"/>
        <w:rPr>
          <w:rFonts w:asciiTheme="minorHAnsi" w:hAnsiTheme="minorHAnsi"/>
          <w:sz w:val="22"/>
        </w:rPr>
      </w:pPr>
      <w:r w:rsidRPr="00FD5ED4">
        <w:rPr>
          <w:rFonts w:asciiTheme="minorHAnsi" w:hAnsiTheme="minorHAnsi"/>
          <w:b/>
          <w:sz w:val="22"/>
          <w:u w:val="single"/>
        </w:rPr>
        <w:t>NOMINAL.VALUE</w:t>
      </w:r>
      <w:r w:rsidRPr="00FD5ED4">
        <w:rPr>
          <w:rFonts w:asciiTheme="minorHAnsi" w:hAnsiTheme="minorHAnsi"/>
          <w:sz w:val="22"/>
        </w:rPr>
        <w:t xml:space="preserve"> - Is the face value or current market value of collateral.</w:t>
      </w:r>
    </w:p>
    <w:p w14:paraId="67259001" w14:textId="77777777" w:rsidR="001F1377" w:rsidRPr="00FD5ED4" w:rsidRDefault="001F1377" w:rsidP="001F1377">
      <w:pPr>
        <w:pStyle w:val="ListParagraph"/>
        <w:numPr>
          <w:ilvl w:val="0"/>
          <w:numId w:val="9"/>
        </w:numPr>
        <w:spacing w:line="276" w:lineRule="auto"/>
        <w:jc w:val="both"/>
        <w:rPr>
          <w:rFonts w:asciiTheme="minorHAnsi" w:hAnsiTheme="minorHAnsi"/>
          <w:sz w:val="22"/>
        </w:rPr>
      </w:pPr>
      <w:r w:rsidRPr="00FD5ED4">
        <w:rPr>
          <w:rFonts w:asciiTheme="minorHAnsi" w:hAnsiTheme="minorHAnsi"/>
          <w:b/>
          <w:sz w:val="22"/>
          <w:u w:val="single"/>
        </w:rPr>
        <w:t>EXECUTION.VALUE</w:t>
      </w:r>
      <w:r w:rsidRPr="00FD5ED4">
        <w:rPr>
          <w:rFonts w:asciiTheme="minorHAnsi" w:hAnsiTheme="minorHAnsi"/>
          <w:sz w:val="22"/>
        </w:rPr>
        <w:t xml:space="preserve"> - Is expected value it would realise on sale.  This can be expressed as a percentage of Nominal value if required or value of underlying MM, LD contract etc.</w:t>
      </w:r>
    </w:p>
    <w:p w14:paraId="27125958" w14:textId="77777777" w:rsidR="001F1377" w:rsidRPr="00FD5ED4" w:rsidRDefault="001F1377" w:rsidP="001F1377">
      <w:pPr>
        <w:pStyle w:val="ListParagraph"/>
        <w:numPr>
          <w:ilvl w:val="0"/>
          <w:numId w:val="9"/>
        </w:numPr>
        <w:spacing w:line="276" w:lineRule="auto"/>
        <w:jc w:val="both"/>
        <w:rPr>
          <w:rFonts w:asciiTheme="minorHAnsi" w:hAnsiTheme="minorHAnsi"/>
          <w:sz w:val="22"/>
        </w:rPr>
      </w:pPr>
      <w:r w:rsidRPr="00FD5ED4">
        <w:rPr>
          <w:rFonts w:asciiTheme="minorHAnsi" w:hAnsiTheme="minorHAnsi"/>
          <w:b/>
          <w:sz w:val="22"/>
          <w:u w:val="single"/>
        </w:rPr>
        <w:t>THIRD.PARTY.VALUE</w:t>
      </w:r>
      <w:r w:rsidRPr="00FD5ED4">
        <w:rPr>
          <w:rFonts w:asciiTheme="minorHAnsi" w:hAnsiTheme="minorHAnsi"/>
          <w:sz w:val="22"/>
        </w:rPr>
        <w:t xml:space="preserve"> - Shows how much value of the collateral is used outside of T24, the prior right of another lender.  This amount is deducted from execution value to determine the net execution value of collateral.</w:t>
      </w:r>
    </w:p>
    <w:p w14:paraId="05FA5CCA" w14:textId="77777777" w:rsidR="001F1377" w:rsidRPr="00FD5ED4" w:rsidRDefault="001F1377" w:rsidP="001F1377">
      <w:pPr>
        <w:pStyle w:val="ListParagraph"/>
        <w:numPr>
          <w:ilvl w:val="0"/>
          <w:numId w:val="9"/>
        </w:numPr>
        <w:spacing w:line="276" w:lineRule="auto"/>
        <w:jc w:val="both"/>
        <w:rPr>
          <w:rFonts w:asciiTheme="minorHAnsi" w:hAnsiTheme="minorHAnsi"/>
          <w:sz w:val="22"/>
        </w:rPr>
      </w:pPr>
      <w:r w:rsidRPr="00FD5ED4">
        <w:rPr>
          <w:rFonts w:asciiTheme="minorHAnsi" w:hAnsiTheme="minorHAnsi"/>
          <w:b/>
          <w:sz w:val="22"/>
          <w:u w:val="single"/>
        </w:rPr>
        <w:t>GEN.LEDGER.VALUE</w:t>
      </w:r>
      <w:r w:rsidRPr="00FD5ED4">
        <w:rPr>
          <w:rFonts w:asciiTheme="minorHAnsi" w:hAnsiTheme="minorHAnsi"/>
          <w:sz w:val="22"/>
        </w:rPr>
        <w:t xml:space="preserve"> - The amount we record for General Ledger purposes.</w:t>
      </w:r>
    </w:p>
    <w:p w14:paraId="70C6605C" w14:textId="77777777" w:rsidR="001F1377" w:rsidRPr="00FD5ED4" w:rsidRDefault="001F1377" w:rsidP="001F1377">
      <w:pPr>
        <w:pStyle w:val="ListParagraph"/>
        <w:numPr>
          <w:ilvl w:val="0"/>
          <w:numId w:val="9"/>
        </w:numPr>
        <w:spacing w:line="276" w:lineRule="auto"/>
        <w:jc w:val="both"/>
        <w:rPr>
          <w:rFonts w:asciiTheme="minorHAnsi" w:hAnsiTheme="minorHAnsi"/>
          <w:sz w:val="22"/>
        </w:rPr>
      </w:pPr>
      <w:r w:rsidRPr="00FD5ED4">
        <w:rPr>
          <w:rFonts w:asciiTheme="minorHAnsi" w:hAnsiTheme="minorHAnsi"/>
          <w:b/>
          <w:sz w:val="22"/>
          <w:u w:val="single"/>
        </w:rPr>
        <w:lastRenderedPageBreak/>
        <w:t>CENTRAL.BANK.VALUE</w:t>
      </w:r>
      <w:r w:rsidRPr="00FD5ED4">
        <w:rPr>
          <w:rFonts w:asciiTheme="minorHAnsi" w:hAnsiTheme="minorHAnsi"/>
          <w:sz w:val="22"/>
        </w:rPr>
        <w:t xml:space="preserve"> - Any specific limitation on values set by the Central Bank.</w:t>
      </w:r>
    </w:p>
    <w:p w14:paraId="056BA55B" w14:textId="77777777" w:rsidR="001F1377" w:rsidRDefault="001F1377" w:rsidP="001F1377">
      <w:pPr>
        <w:pStyle w:val="ListParagraph"/>
        <w:jc w:val="both"/>
        <w:rPr>
          <w:rFonts w:asciiTheme="minorHAnsi" w:hAnsiTheme="minorHAnsi"/>
        </w:rPr>
      </w:pPr>
    </w:p>
    <w:p w14:paraId="0DB35852" w14:textId="77777777" w:rsidR="001F1377" w:rsidRPr="005F7D5E" w:rsidRDefault="001F1377" w:rsidP="00971D51">
      <w:pPr>
        <w:pStyle w:val="ListParagraph"/>
        <w:jc w:val="center"/>
        <w:rPr>
          <w:rFonts w:asciiTheme="minorHAnsi" w:hAnsiTheme="minorHAnsi"/>
        </w:rPr>
      </w:pPr>
      <w:r>
        <w:rPr>
          <w:noProof/>
          <w:lang w:val="en-US" w:eastAsia="en-US"/>
        </w:rPr>
        <w:drawing>
          <wp:inline distT="0" distB="0" distL="0" distR="0" wp14:anchorId="27426DEB" wp14:editId="1955B3D7">
            <wp:extent cx="4154360" cy="3579495"/>
            <wp:effectExtent l="38100" t="38100" r="36830" b="400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63104" cy="3587029"/>
                    </a:xfrm>
                    <a:prstGeom prst="rect">
                      <a:avLst/>
                    </a:prstGeom>
                    <a:ln w="31750">
                      <a:solidFill>
                        <a:schemeClr val="accent1"/>
                      </a:solidFill>
                    </a:ln>
                  </pic:spPr>
                </pic:pic>
              </a:graphicData>
            </a:graphic>
          </wp:inline>
        </w:drawing>
      </w:r>
    </w:p>
    <w:p w14:paraId="34500779" w14:textId="77777777" w:rsidR="001F1377" w:rsidRPr="00B74F6C" w:rsidRDefault="001F1377" w:rsidP="001F1377">
      <w:p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Input choices for the fields are:</w:t>
      </w:r>
    </w:p>
    <w:p w14:paraId="7D3B83F2"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M – Mandatory</w:t>
      </w:r>
    </w:p>
    <w:p w14:paraId="6F41D6B1"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O -   Optional</w:t>
      </w:r>
    </w:p>
    <w:p w14:paraId="4BD64733"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 xml:space="preserve">N  - Non </w:t>
      </w:r>
      <w:proofErr w:type="spellStart"/>
      <w:r w:rsidRPr="00B74F6C">
        <w:rPr>
          <w:rFonts w:ascii="Calibri" w:eastAsia="Calibri" w:hAnsi="Calibri"/>
          <w:sz w:val="22"/>
          <w:szCs w:val="22"/>
          <w:lang w:val="en-US" w:eastAsia="en-US"/>
        </w:rPr>
        <w:t>inputable</w:t>
      </w:r>
      <w:proofErr w:type="spellEnd"/>
    </w:p>
    <w:p w14:paraId="767655F4"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proofErr w:type="spellStart"/>
      <w:r w:rsidRPr="00B74F6C">
        <w:rPr>
          <w:rFonts w:ascii="Calibri" w:eastAsia="Calibri" w:hAnsi="Calibri"/>
          <w:sz w:val="22"/>
          <w:szCs w:val="22"/>
          <w:lang w:val="en-US" w:eastAsia="en-US"/>
        </w:rPr>
        <w:t>n%N</w:t>
      </w:r>
      <w:proofErr w:type="spellEnd"/>
      <w:r w:rsidRPr="00B74F6C">
        <w:rPr>
          <w:rFonts w:ascii="Calibri" w:eastAsia="Calibri" w:hAnsi="Calibri"/>
          <w:sz w:val="22"/>
          <w:szCs w:val="22"/>
          <w:lang w:val="en-US" w:eastAsia="en-US"/>
        </w:rPr>
        <w:t xml:space="preserve"> - Percentage of Nominal value</w:t>
      </w:r>
    </w:p>
    <w:p w14:paraId="34CC5718"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proofErr w:type="spellStart"/>
      <w:r w:rsidRPr="00B74F6C">
        <w:rPr>
          <w:rFonts w:ascii="Calibri" w:eastAsia="Calibri" w:hAnsi="Calibri"/>
          <w:sz w:val="22"/>
          <w:szCs w:val="22"/>
          <w:lang w:val="en-US" w:eastAsia="en-US"/>
        </w:rPr>
        <w:t>n%E</w:t>
      </w:r>
      <w:proofErr w:type="spellEnd"/>
      <w:r w:rsidRPr="00B74F6C">
        <w:rPr>
          <w:rFonts w:ascii="Calibri" w:eastAsia="Calibri" w:hAnsi="Calibri"/>
          <w:sz w:val="22"/>
          <w:szCs w:val="22"/>
          <w:lang w:val="en-US" w:eastAsia="en-US"/>
        </w:rPr>
        <w:t xml:space="preserve"> - Percentage of Execution value</w:t>
      </w:r>
    </w:p>
    <w:p w14:paraId="1E360B76"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F - Fed The nominal value of the collateral is automatically fed from the application main record belonging to the collateral</w:t>
      </w:r>
    </w:p>
    <w:p w14:paraId="1A627C3F" w14:textId="77777777" w:rsidR="001F1377" w:rsidRPr="00B74F6C" w:rsidRDefault="001F1377" w:rsidP="001F1377">
      <w:pPr>
        <w:pStyle w:val="ListParagraph"/>
        <w:numPr>
          <w:ilvl w:val="0"/>
          <w:numId w:val="10"/>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FM - Fed/</w:t>
      </w:r>
      <w:proofErr w:type="gramStart"/>
      <w:r w:rsidRPr="00B74F6C">
        <w:rPr>
          <w:rFonts w:ascii="Calibri" w:eastAsia="Calibri" w:hAnsi="Calibri"/>
          <w:sz w:val="22"/>
          <w:szCs w:val="22"/>
          <w:lang w:val="en-US" w:eastAsia="en-US"/>
        </w:rPr>
        <w:t>Margin(</w:t>
      </w:r>
      <w:proofErr w:type="gramEnd"/>
      <w:r w:rsidRPr="00B74F6C">
        <w:rPr>
          <w:rFonts w:ascii="Calibri" w:eastAsia="Calibri" w:hAnsi="Calibri"/>
          <w:sz w:val="22"/>
          <w:szCs w:val="22"/>
          <w:lang w:val="en-US" w:eastAsia="en-US"/>
        </w:rPr>
        <w:t>available only when securities is entered in the APPLICATION field) The nominal value of the collateral is automatically fed from the application main record belonging to the collateral, using the margin value calculated by the application.</w:t>
      </w:r>
    </w:p>
    <w:p w14:paraId="4F453036" w14:textId="77777777" w:rsidR="001F1377" w:rsidRPr="00B74F6C" w:rsidRDefault="001F1377" w:rsidP="001F1377">
      <w:pPr>
        <w:spacing w:line="276" w:lineRule="auto"/>
        <w:ind w:left="360"/>
        <w:jc w:val="both"/>
        <w:rPr>
          <w:rFonts w:ascii="Calibri" w:eastAsia="Calibri" w:hAnsi="Calibri"/>
          <w:sz w:val="22"/>
          <w:szCs w:val="22"/>
          <w:lang w:val="en-US" w:eastAsia="en-US"/>
        </w:rPr>
      </w:pPr>
      <w:r w:rsidRPr="00B74F6C">
        <w:rPr>
          <w:rFonts w:ascii="Calibri" w:eastAsia="Calibri" w:hAnsi="Calibri"/>
          <w:sz w:val="22"/>
          <w:szCs w:val="22"/>
          <w:lang w:val="en-US" w:eastAsia="en-US"/>
        </w:rPr>
        <w:t>The field CASH.COLLATERAL is added to COLLATERAL.TYPE indicate whether the collateral is a cash collateral or not. 'Yes' or 'No' field. Null will be considered as No.</w:t>
      </w:r>
    </w:p>
    <w:p w14:paraId="2C5771B8" w14:textId="07E100AC" w:rsidR="001F1377" w:rsidRDefault="001F1377" w:rsidP="001F1377">
      <w:pPr>
        <w:ind w:left="360"/>
        <w:jc w:val="both"/>
        <w:rPr>
          <w:rFonts w:ascii="Calibri" w:eastAsia="Calibri" w:hAnsi="Calibri"/>
          <w:szCs w:val="22"/>
          <w:lang w:val="en-US" w:eastAsia="en-US"/>
        </w:rPr>
      </w:pPr>
    </w:p>
    <w:p w14:paraId="5DE3777C" w14:textId="7A6BC84E" w:rsidR="00971D51" w:rsidRDefault="00971D51" w:rsidP="001F1377">
      <w:pPr>
        <w:ind w:left="360"/>
        <w:jc w:val="both"/>
        <w:rPr>
          <w:rFonts w:ascii="Calibri" w:eastAsia="Calibri" w:hAnsi="Calibri"/>
          <w:szCs w:val="22"/>
          <w:lang w:val="en-US" w:eastAsia="en-US"/>
        </w:rPr>
      </w:pPr>
    </w:p>
    <w:p w14:paraId="13F046A2" w14:textId="03D276B8" w:rsidR="00971D51" w:rsidRDefault="00971D51" w:rsidP="001F1377">
      <w:pPr>
        <w:ind w:left="360"/>
        <w:jc w:val="both"/>
        <w:rPr>
          <w:rFonts w:ascii="Calibri" w:eastAsia="Calibri" w:hAnsi="Calibri"/>
          <w:szCs w:val="22"/>
          <w:lang w:val="en-US" w:eastAsia="en-US"/>
        </w:rPr>
      </w:pPr>
    </w:p>
    <w:p w14:paraId="3C21175C" w14:textId="77777777" w:rsidR="00971D51" w:rsidRPr="00A1530C" w:rsidRDefault="00971D51" w:rsidP="001F1377">
      <w:pPr>
        <w:ind w:left="360"/>
        <w:jc w:val="both"/>
        <w:rPr>
          <w:rFonts w:ascii="Calibri" w:eastAsia="Calibri" w:hAnsi="Calibri"/>
          <w:szCs w:val="22"/>
          <w:lang w:val="en-US" w:eastAsia="en-US"/>
        </w:rPr>
      </w:pPr>
    </w:p>
    <w:p w14:paraId="31B25B1D" w14:textId="77777777" w:rsidR="001F1377" w:rsidRPr="00890D60" w:rsidRDefault="001F1377" w:rsidP="00971D51">
      <w:pPr>
        <w:pStyle w:val="Heading2"/>
        <w:rPr>
          <w:rFonts w:eastAsia="Calibri"/>
        </w:rPr>
      </w:pPr>
      <w:bookmarkStart w:id="88" w:name="_Toc37418809"/>
      <w:bookmarkStart w:id="89" w:name="_Toc92284944"/>
      <w:r w:rsidRPr="00890D60">
        <w:rPr>
          <w:rFonts w:eastAsia="Calibri"/>
        </w:rPr>
        <w:t>COLLATERAL CODE</w:t>
      </w:r>
      <w:bookmarkEnd w:id="88"/>
      <w:bookmarkEnd w:id="89"/>
    </w:p>
    <w:p w14:paraId="225E3503" w14:textId="77777777" w:rsidR="001F1377" w:rsidRPr="00B74F6C" w:rsidRDefault="001F1377" w:rsidP="001F1377">
      <w:pPr>
        <w:jc w:val="both"/>
        <w:rPr>
          <w:rFonts w:ascii="Calibri" w:eastAsia="Calibri" w:hAnsi="Calibri"/>
          <w:sz w:val="22"/>
          <w:szCs w:val="22"/>
          <w:lang w:val="en-US" w:eastAsia="en-US"/>
        </w:rPr>
      </w:pPr>
      <w:r w:rsidRPr="00B74F6C">
        <w:rPr>
          <w:rFonts w:ascii="Calibri" w:eastAsia="Calibri" w:hAnsi="Calibri"/>
          <w:sz w:val="22"/>
          <w:szCs w:val="22"/>
          <w:lang w:val="en-US" w:eastAsia="en-US"/>
        </w:rPr>
        <w:t>COLLATERAL.TYPE records must be input prior to COLLATERAL.CODE record.</w:t>
      </w:r>
    </w:p>
    <w:p w14:paraId="132486E3" w14:textId="4ADA7553" w:rsidR="001F1377" w:rsidRDefault="00FD413B" w:rsidP="00971D51">
      <w:pPr>
        <w:jc w:val="center"/>
        <w:rPr>
          <w:rFonts w:ascii="Calibri" w:eastAsia="Calibri" w:hAnsi="Calibri"/>
          <w:szCs w:val="22"/>
          <w:lang w:val="en-US" w:eastAsia="en-US"/>
        </w:rPr>
      </w:pPr>
      <w:r>
        <w:rPr>
          <w:noProof/>
          <w:lang w:val="en-US" w:eastAsia="en-US"/>
        </w:rPr>
        <w:drawing>
          <wp:inline distT="0" distB="0" distL="0" distR="0" wp14:anchorId="39D3D0C3" wp14:editId="446EE1F1">
            <wp:extent cx="4171213" cy="3129915"/>
            <wp:effectExtent l="38100" t="38100" r="39370" b="323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9383" cy="3136045"/>
                    </a:xfrm>
                    <a:prstGeom prst="rect">
                      <a:avLst/>
                    </a:prstGeom>
                    <a:ln w="31750">
                      <a:solidFill>
                        <a:schemeClr val="accent1"/>
                      </a:solidFill>
                    </a:ln>
                  </pic:spPr>
                </pic:pic>
              </a:graphicData>
            </a:graphic>
          </wp:inline>
        </w:drawing>
      </w:r>
    </w:p>
    <w:p w14:paraId="7B578149" w14:textId="77777777" w:rsidR="001F1377" w:rsidRPr="00B74F6C" w:rsidRDefault="001F1377" w:rsidP="001F1377">
      <w:p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Once the values in COLLATERAL.TYPE have been input, the COLLATERAL.CODE records may be entered. The COLLATERAL.CODE allows further sub classification of the collateral objects like credit balances in account, land, buildings, bronze sculpture, stone cravings and so on.  Each of these sub classifications in T24 can be recorded in a COLLATERAL.CODE record.</w:t>
      </w:r>
    </w:p>
    <w:p w14:paraId="6707D104" w14:textId="77777777" w:rsidR="001F1377" w:rsidRPr="00B74F6C" w:rsidRDefault="001F1377" w:rsidP="001F1377">
      <w:p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The collateral codes are linked to COLLATERAL.RIGHT records; these collateral rights can be recalculated and the rights themselves can also be reviewed at periodic intervals.  This is achieved by using the following fields:</w:t>
      </w:r>
    </w:p>
    <w:p w14:paraId="31EA7E44" w14:textId="77777777" w:rsidR="001F1377" w:rsidRPr="00B74F6C" w:rsidRDefault="001F1377" w:rsidP="001F1377">
      <w:pPr>
        <w:pStyle w:val="ListParagraph"/>
        <w:numPr>
          <w:ilvl w:val="0"/>
          <w:numId w:val="11"/>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PERCENT.DATE.FQU is a combined date and frequency field, which determines if and when the system is to automatically recalculate the value of the PERCENTAGE.COVER field of the COLLATERAL.RIGHT main file records belonging to this code.</w:t>
      </w:r>
    </w:p>
    <w:p w14:paraId="0BFABB31" w14:textId="77777777" w:rsidR="001F1377" w:rsidRPr="00B74F6C" w:rsidRDefault="001F1377" w:rsidP="001F1377">
      <w:pPr>
        <w:pStyle w:val="ListParagraph"/>
        <w:numPr>
          <w:ilvl w:val="0"/>
          <w:numId w:val="11"/>
        </w:num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REVIEW.FQU is used to generate a default value for the REVIEW.DATE.FQU field in the COLLATERAL.RIGHT main file belonging to this code.</w:t>
      </w:r>
    </w:p>
    <w:p w14:paraId="2CEBFB07" w14:textId="23ABFD31" w:rsidR="001F1377" w:rsidRPr="00B74F6C" w:rsidRDefault="001F1377" w:rsidP="001F1377">
      <w:p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The collateral code is also used in determining how collateral values are reallocated across central bank reporting lines.</w:t>
      </w:r>
    </w:p>
    <w:p w14:paraId="181D1267" w14:textId="2E57A57A" w:rsidR="00B74F6C" w:rsidRDefault="00B74F6C" w:rsidP="001F1377">
      <w:pPr>
        <w:spacing w:line="276" w:lineRule="auto"/>
        <w:jc w:val="both"/>
        <w:rPr>
          <w:rFonts w:ascii="Calibri" w:eastAsia="Calibri" w:hAnsi="Calibri"/>
          <w:szCs w:val="22"/>
          <w:lang w:val="en-US" w:eastAsia="en-US"/>
        </w:rPr>
      </w:pPr>
    </w:p>
    <w:p w14:paraId="73740BAA" w14:textId="45F06A80" w:rsidR="00B74F6C" w:rsidRDefault="00B74F6C" w:rsidP="001F1377">
      <w:pPr>
        <w:spacing w:line="276" w:lineRule="auto"/>
        <w:jc w:val="both"/>
        <w:rPr>
          <w:rFonts w:ascii="Calibri" w:eastAsia="Calibri" w:hAnsi="Calibri"/>
          <w:szCs w:val="22"/>
          <w:lang w:val="en-US" w:eastAsia="en-US"/>
        </w:rPr>
      </w:pPr>
    </w:p>
    <w:p w14:paraId="33328026" w14:textId="336B0EDE" w:rsidR="00B74F6C" w:rsidRDefault="00B74F6C" w:rsidP="001F1377">
      <w:pPr>
        <w:spacing w:line="276" w:lineRule="auto"/>
        <w:jc w:val="both"/>
        <w:rPr>
          <w:rFonts w:ascii="Calibri" w:eastAsia="Calibri" w:hAnsi="Calibri"/>
          <w:szCs w:val="22"/>
          <w:lang w:val="en-US" w:eastAsia="en-US"/>
        </w:rPr>
      </w:pPr>
    </w:p>
    <w:p w14:paraId="2D26250E" w14:textId="77777777" w:rsidR="00B74F6C" w:rsidRDefault="00B74F6C" w:rsidP="001F1377">
      <w:pPr>
        <w:spacing w:line="276" w:lineRule="auto"/>
        <w:jc w:val="both"/>
        <w:rPr>
          <w:rFonts w:ascii="Calibri" w:eastAsia="Calibri" w:hAnsi="Calibri"/>
          <w:szCs w:val="22"/>
          <w:lang w:val="en-US" w:eastAsia="en-US"/>
        </w:rPr>
      </w:pPr>
    </w:p>
    <w:p w14:paraId="49E76795" w14:textId="77777777" w:rsidR="001F1377" w:rsidRDefault="001F1377" w:rsidP="00971D51">
      <w:pPr>
        <w:pStyle w:val="Heading2"/>
      </w:pPr>
      <w:bookmarkStart w:id="90" w:name="_Toc37418811"/>
      <w:bookmarkStart w:id="91" w:name="_Toc92284945"/>
      <w:r w:rsidRPr="00F970EE">
        <w:t>COLLATERAL AND LIMITS</w:t>
      </w:r>
      <w:bookmarkEnd w:id="90"/>
      <w:bookmarkEnd w:id="91"/>
    </w:p>
    <w:p w14:paraId="4D7DA1A9" w14:textId="77777777" w:rsidR="001F1377" w:rsidRPr="00B74F6C" w:rsidRDefault="001F1377" w:rsidP="001F1377">
      <w:pPr>
        <w:spacing w:line="276" w:lineRule="auto"/>
        <w:jc w:val="both"/>
        <w:rPr>
          <w:rFonts w:asciiTheme="minorHAnsi" w:hAnsiTheme="minorHAnsi"/>
          <w:b/>
          <w:sz w:val="22"/>
          <w:u w:val="single"/>
        </w:rPr>
      </w:pPr>
      <w:r w:rsidRPr="00B74F6C">
        <w:rPr>
          <w:rFonts w:asciiTheme="minorHAnsi" w:hAnsiTheme="minorHAnsi"/>
          <w:b/>
          <w:sz w:val="22"/>
          <w:u w:val="single"/>
        </w:rPr>
        <w:t>FIXED AND VARIABLE LIMITS</w:t>
      </w:r>
    </w:p>
    <w:p w14:paraId="67AFA4C3" w14:textId="77777777" w:rsidR="001F1377" w:rsidRPr="00B74F6C" w:rsidRDefault="001F1377" w:rsidP="001F1377">
      <w:pPr>
        <w:spacing w:line="276" w:lineRule="auto"/>
        <w:jc w:val="both"/>
        <w:rPr>
          <w:rFonts w:asciiTheme="minorHAnsi" w:hAnsiTheme="minorHAnsi"/>
          <w:sz w:val="22"/>
        </w:rPr>
      </w:pPr>
      <w:r w:rsidRPr="00B74F6C">
        <w:rPr>
          <w:rFonts w:asciiTheme="minorHAnsi" w:hAnsiTheme="minorHAnsi"/>
          <w:sz w:val="22"/>
        </w:rPr>
        <w:t>When a LIMIT is linked to COLLATERAL, the LIMIT must be defined as either fixed or variable in the FIXED.VARIABLE field on the LIMIT record.</w:t>
      </w:r>
    </w:p>
    <w:p w14:paraId="5850BAE9" w14:textId="77777777" w:rsidR="001F1377" w:rsidRPr="00B74F6C" w:rsidRDefault="001F1377" w:rsidP="001F1377">
      <w:pPr>
        <w:pStyle w:val="ListParagraph"/>
        <w:numPr>
          <w:ilvl w:val="0"/>
          <w:numId w:val="17"/>
        </w:numPr>
        <w:spacing w:line="276" w:lineRule="auto"/>
        <w:jc w:val="both"/>
        <w:rPr>
          <w:rFonts w:asciiTheme="minorHAnsi" w:hAnsiTheme="minorHAnsi"/>
          <w:sz w:val="22"/>
        </w:rPr>
      </w:pPr>
      <w:r w:rsidRPr="00B74F6C">
        <w:rPr>
          <w:rFonts w:asciiTheme="minorHAnsi" w:hAnsiTheme="minorHAnsi"/>
          <w:sz w:val="22"/>
        </w:rPr>
        <w:t>Fixed means that the LIMIT is unaffected by the value of the COLLATERAL and the link is being made for information only.</w:t>
      </w:r>
    </w:p>
    <w:p w14:paraId="2C1F4FF7" w14:textId="77777777" w:rsidR="001F1377" w:rsidRPr="00B74F6C" w:rsidRDefault="001F1377" w:rsidP="001F1377">
      <w:pPr>
        <w:pStyle w:val="ListParagraph"/>
        <w:numPr>
          <w:ilvl w:val="0"/>
          <w:numId w:val="17"/>
        </w:numPr>
        <w:spacing w:line="276" w:lineRule="auto"/>
        <w:jc w:val="both"/>
        <w:rPr>
          <w:rFonts w:asciiTheme="minorHAnsi" w:hAnsiTheme="minorHAnsi"/>
          <w:sz w:val="22"/>
        </w:rPr>
      </w:pPr>
      <w:r w:rsidRPr="00B74F6C">
        <w:rPr>
          <w:rFonts w:asciiTheme="minorHAnsi" w:hAnsiTheme="minorHAnsi"/>
          <w:sz w:val="22"/>
        </w:rPr>
        <w:t>Variable means that the available amount of the LIMIT will correspond to the current value of the COLLATERAL.</w:t>
      </w:r>
    </w:p>
    <w:p w14:paraId="484B8FF8" w14:textId="77777777" w:rsidR="001F1377" w:rsidRDefault="001F1377" w:rsidP="00971D51">
      <w:pPr>
        <w:jc w:val="center"/>
        <w:rPr>
          <w:rFonts w:asciiTheme="minorHAnsi" w:hAnsiTheme="minorHAnsi"/>
        </w:rPr>
      </w:pPr>
      <w:r>
        <w:rPr>
          <w:noProof/>
          <w:lang w:val="en-US" w:eastAsia="en-US"/>
        </w:rPr>
        <w:drawing>
          <wp:inline distT="0" distB="0" distL="0" distR="0" wp14:anchorId="0D77A66D" wp14:editId="5EEB06CE">
            <wp:extent cx="3251979" cy="4476750"/>
            <wp:effectExtent l="38100" t="38100" r="43815" b="381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59558" cy="4487184"/>
                    </a:xfrm>
                    <a:prstGeom prst="rect">
                      <a:avLst/>
                    </a:prstGeom>
                    <a:ln w="31750">
                      <a:solidFill>
                        <a:schemeClr val="accent1"/>
                      </a:solidFill>
                    </a:ln>
                  </pic:spPr>
                </pic:pic>
              </a:graphicData>
            </a:graphic>
          </wp:inline>
        </w:drawing>
      </w:r>
    </w:p>
    <w:p w14:paraId="15DF03C0" w14:textId="77777777" w:rsidR="001F1377" w:rsidRDefault="001F1377" w:rsidP="001F1377">
      <w:pPr>
        <w:rPr>
          <w:rFonts w:asciiTheme="minorHAnsi" w:hAnsiTheme="minorHAnsi"/>
        </w:rPr>
      </w:pPr>
    </w:p>
    <w:p w14:paraId="279F8A62" w14:textId="77777777" w:rsidR="001F1377" w:rsidRPr="00B74F6C" w:rsidRDefault="001F1377" w:rsidP="001F1377">
      <w:pPr>
        <w:spacing w:line="276" w:lineRule="auto"/>
        <w:jc w:val="both"/>
        <w:rPr>
          <w:rFonts w:asciiTheme="minorHAnsi" w:hAnsiTheme="minorHAnsi"/>
          <w:sz w:val="22"/>
        </w:rPr>
      </w:pPr>
      <w:r w:rsidRPr="00B74F6C">
        <w:rPr>
          <w:rFonts w:asciiTheme="minorHAnsi" w:hAnsiTheme="minorHAnsi"/>
          <w:sz w:val="22"/>
        </w:rPr>
        <w:t xml:space="preserve">In the example above, a LIMIT is granted up to an overall maximum of GBP 100,000.00. If this facility requires security, it must be indicated by the user whether the online LIMIT is to be system-maintained (variable) or set to the full maximum total allowed and fixed at that level. </w:t>
      </w:r>
    </w:p>
    <w:p w14:paraId="2E8C9CD5" w14:textId="77777777" w:rsidR="001F1377" w:rsidRPr="00B74F6C" w:rsidRDefault="001F1377" w:rsidP="001F1377">
      <w:pPr>
        <w:spacing w:line="276" w:lineRule="auto"/>
        <w:jc w:val="both"/>
        <w:rPr>
          <w:rFonts w:asciiTheme="minorHAnsi" w:hAnsiTheme="minorHAnsi"/>
          <w:sz w:val="22"/>
        </w:rPr>
      </w:pPr>
      <w:r w:rsidRPr="00B74F6C">
        <w:rPr>
          <w:rFonts w:asciiTheme="minorHAnsi" w:hAnsiTheme="minorHAnsi"/>
          <w:sz w:val="22"/>
        </w:rPr>
        <w:lastRenderedPageBreak/>
        <w:t>The current value of this security is, in either case, indicated by the system. In this example, there is a mortgage, currently valued at 85,000.00.  In the Fixed limit the AVAIL.AMT is 100,000 however in the Variable limit the AVAIL.AMT is 85,000, which is linked to the underlying collateral.  The screen shots below highlight the difference between using FIXED or VARIABLE.  Notice the ONLINE.LIMT and AVAIL.AMT are different.</w:t>
      </w:r>
    </w:p>
    <w:p w14:paraId="636958F0" w14:textId="77777777" w:rsidR="001F1377" w:rsidRDefault="001F1377" w:rsidP="00971D51">
      <w:pPr>
        <w:jc w:val="center"/>
        <w:rPr>
          <w:rFonts w:asciiTheme="minorHAnsi" w:hAnsiTheme="minorHAnsi"/>
        </w:rPr>
      </w:pPr>
      <w:r>
        <w:rPr>
          <w:noProof/>
          <w:lang w:val="en-US" w:eastAsia="en-US"/>
        </w:rPr>
        <w:drawing>
          <wp:inline distT="0" distB="0" distL="0" distR="0" wp14:anchorId="04719C99" wp14:editId="18A97B67">
            <wp:extent cx="3762605" cy="3118485"/>
            <wp:effectExtent l="38100" t="38100" r="47625" b="438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66370" cy="3121606"/>
                    </a:xfrm>
                    <a:prstGeom prst="rect">
                      <a:avLst/>
                    </a:prstGeom>
                    <a:ln w="31750">
                      <a:solidFill>
                        <a:schemeClr val="accent1"/>
                      </a:solidFill>
                    </a:ln>
                  </pic:spPr>
                </pic:pic>
              </a:graphicData>
            </a:graphic>
          </wp:inline>
        </w:drawing>
      </w:r>
    </w:p>
    <w:p w14:paraId="5B85ECEA" w14:textId="77777777" w:rsidR="001F1377" w:rsidRDefault="001F1377" w:rsidP="001F1377">
      <w:pPr>
        <w:rPr>
          <w:rFonts w:asciiTheme="minorHAnsi" w:hAnsiTheme="minorHAnsi"/>
        </w:rPr>
      </w:pPr>
    </w:p>
    <w:p w14:paraId="3BDEC545" w14:textId="77777777" w:rsidR="001F1377" w:rsidRDefault="001F1377" w:rsidP="00971D51">
      <w:pPr>
        <w:jc w:val="center"/>
        <w:rPr>
          <w:rFonts w:asciiTheme="minorHAnsi" w:hAnsiTheme="minorHAnsi"/>
        </w:rPr>
      </w:pPr>
      <w:r>
        <w:rPr>
          <w:noProof/>
          <w:lang w:val="en-US" w:eastAsia="en-US"/>
        </w:rPr>
        <w:drawing>
          <wp:inline distT="0" distB="0" distL="0" distR="0" wp14:anchorId="02E702E2" wp14:editId="1155EFBD">
            <wp:extent cx="3843488" cy="3234055"/>
            <wp:effectExtent l="38100" t="38100" r="43180" b="425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67649" cy="3254385"/>
                    </a:xfrm>
                    <a:prstGeom prst="rect">
                      <a:avLst/>
                    </a:prstGeom>
                    <a:ln w="31750">
                      <a:solidFill>
                        <a:schemeClr val="accent1"/>
                      </a:solidFill>
                    </a:ln>
                  </pic:spPr>
                </pic:pic>
              </a:graphicData>
            </a:graphic>
          </wp:inline>
        </w:drawing>
      </w:r>
    </w:p>
    <w:p w14:paraId="6C42AFFF" w14:textId="77777777" w:rsidR="001F1377" w:rsidRDefault="001F1377" w:rsidP="001F1377">
      <w:pPr>
        <w:rPr>
          <w:rFonts w:asciiTheme="minorHAnsi" w:hAnsiTheme="minorHAnsi"/>
        </w:rPr>
      </w:pPr>
    </w:p>
    <w:p w14:paraId="5566B1DC" w14:textId="77777777" w:rsidR="001F1377" w:rsidRPr="00B74F6C" w:rsidRDefault="001F1377" w:rsidP="00971D51">
      <w:pPr>
        <w:spacing w:line="276" w:lineRule="auto"/>
        <w:jc w:val="both"/>
        <w:rPr>
          <w:rFonts w:asciiTheme="minorHAnsi" w:hAnsiTheme="minorHAnsi"/>
          <w:sz w:val="22"/>
        </w:rPr>
      </w:pPr>
      <w:r w:rsidRPr="00B74F6C">
        <w:rPr>
          <w:rFonts w:asciiTheme="minorHAnsi" w:hAnsiTheme="minorHAnsi"/>
          <w:sz w:val="22"/>
        </w:rPr>
        <w:lastRenderedPageBreak/>
        <w:t>An upper limit may be set in the MAXIMUM.TOTAL field. For variable LIMIT records, this means that if the value of the COLLATERAL exceeds this maximum no, more than the MAXIMUM.TOTAL will be granted.</w:t>
      </w:r>
    </w:p>
    <w:p w14:paraId="5FC2383C" w14:textId="77777777" w:rsidR="001F1377" w:rsidRPr="00F970EE" w:rsidRDefault="001F1377" w:rsidP="001F1377">
      <w:pPr>
        <w:rPr>
          <w:rFonts w:asciiTheme="minorHAnsi" w:hAnsiTheme="minorHAnsi"/>
        </w:rPr>
      </w:pPr>
    </w:p>
    <w:p w14:paraId="38F4448B" w14:textId="2691D018" w:rsidR="001F1377" w:rsidRPr="00A243EE" w:rsidRDefault="001F1377" w:rsidP="001F1377">
      <w:pPr>
        <w:pStyle w:val="Heading2"/>
      </w:pPr>
      <w:r>
        <w:t xml:space="preserve">   </w:t>
      </w:r>
      <w:bookmarkStart w:id="92" w:name="_Toc37418812"/>
      <w:bookmarkStart w:id="93" w:name="_Toc92284946"/>
      <w:r w:rsidRPr="00A243EE">
        <w:t>COLLATERAL DEAL PROCESSING OVERVIEW</w:t>
      </w:r>
      <w:bookmarkEnd w:id="92"/>
      <w:bookmarkEnd w:id="93"/>
    </w:p>
    <w:p w14:paraId="0DF64DCF" w14:textId="77777777" w:rsidR="001F1377" w:rsidRPr="00B74F6C" w:rsidRDefault="001F1377" w:rsidP="001F1377">
      <w:pPr>
        <w:spacing w:line="276" w:lineRule="auto"/>
        <w:jc w:val="both"/>
        <w:rPr>
          <w:rFonts w:asciiTheme="minorHAnsi" w:hAnsiTheme="minorHAnsi" w:cstheme="minorHAnsi"/>
          <w:sz w:val="22"/>
        </w:rPr>
      </w:pPr>
      <w:r w:rsidRPr="00B74F6C">
        <w:rPr>
          <w:rFonts w:asciiTheme="minorHAnsi" w:eastAsia="Calibri" w:hAnsiTheme="minorHAnsi" w:cstheme="minorHAnsi"/>
          <w:sz w:val="22"/>
          <w:szCs w:val="22"/>
          <w:lang w:val="en-US" w:eastAsia="en-US"/>
        </w:rPr>
        <w:t>Collateral records for individual customers who are offering different types of collateral to the bank need to be established.  This is done using the following applications</w:t>
      </w:r>
      <w:r w:rsidRPr="00B74F6C">
        <w:rPr>
          <w:rFonts w:asciiTheme="minorHAnsi" w:hAnsiTheme="minorHAnsi" w:cstheme="minorHAnsi"/>
          <w:sz w:val="22"/>
        </w:rPr>
        <w:t>:</w:t>
      </w:r>
    </w:p>
    <w:p w14:paraId="3D13B25A" w14:textId="77777777" w:rsidR="001F1377" w:rsidRPr="00B74F6C" w:rsidRDefault="001F1377" w:rsidP="001F1377">
      <w:pPr>
        <w:spacing w:line="276" w:lineRule="auto"/>
        <w:jc w:val="both"/>
        <w:rPr>
          <w:rFonts w:asciiTheme="minorHAnsi" w:eastAsia="Calibri" w:hAnsiTheme="minorHAnsi" w:cstheme="minorHAnsi"/>
          <w:sz w:val="22"/>
          <w:szCs w:val="22"/>
          <w:lang w:val="en-US" w:eastAsia="en-US"/>
        </w:rPr>
      </w:pPr>
    </w:p>
    <w:p w14:paraId="37ADEA5B" w14:textId="77777777" w:rsidR="001F1377" w:rsidRPr="00B74F6C" w:rsidRDefault="001F1377" w:rsidP="001F1377">
      <w:pPr>
        <w:pStyle w:val="ListParagraph"/>
        <w:numPr>
          <w:ilvl w:val="0"/>
          <w:numId w:val="12"/>
        </w:numPr>
        <w:spacing w:line="276" w:lineRule="auto"/>
        <w:jc w:val="both"/>
        <w:rPr>
          <w:rFonts w:asciiTheme="minorHAnsi" w:eastAsia="Calibri" w:hAnsiTheme="minorHAnsi" w:cstheme="minorHAnsi"/>
          <w:sz w:val="22"/>
          <w:szCs w:val="22"/>
          <w:lang w:val="en-US" w:eastAsia="en-US"/>
        </w:rPr>
      </w:pPr>
      <w:r w:rsidRPr="00B74F6C">
        <w:rPr>
          <w:rFonts w:asciiTheme="minorHAnsi" w:eastAsia="Calibri" w:hAnsiTheme="minorHAnsi" w:cstheme="minorHAnsi"/>
          <w:sz w:val="22"/>
          <w:szCs w:val="22"/>
          <w:lang w:val="en-US" w:eastAsia="en-US"/>
        </w:rPr>
        <w:t>COLLATERAL.RIGHT</w:t>
      </w:r>
    </w:p>
    <w:p w14:paraId="26047FB9" w14:textId="77777777" w:rsidR="001F1377" w:rsidRPr="00B74F6C" w:rsidRDefault="001F1377" w:rsidP="001F1377">
      <w:pPr>
        <w:pStyle w:val="ListParagraph"/>
        <w:numPr>
          <w:ilvl w:val="0"/>
          <w:numId w:val="12"/>
        </w:numPr>
        <w:spacing w:line="276" w:lineRule="auto"/>
        <w:jc w:val="both"/>
        <w:rPr>
          <w:rFonts w:asciiTheme="minorHAnsi" w:eastAsia="Calibri" w:hAnsiTheme="minorHAnsi" w:cstheme="minorHAnsi"/>
          <w:sz w:val="22"/>
          <w:szCs w:val="22"/>
          <w:lang w:val="en-US" w:eastAsia="en-US"/>
        </w:rPr>
      </w:pPr>
      <w:r w:rsidRPr="00B74F6C">
        <w:rPr>
          <w:rFonts w:asciiTheme="minorHAnsi" w:eastAsia="Calibri" w:hAnsiTheme="minorHAnsi" w:cstheme="minorHAnsi"/>
          <w:sz w:val="22"/>
          <w:szCs w:val="22"/>
          <w:lang w:val="en-US" w:eastAsia="en-US"/>
        </w:rPr>
        <w:t>COLLATERAL</w:t>
      </w:r>
    </w:p>
    <w:p w14:paraId="15A4ADCF" w14:textId="77777777" w:rsidR="001F1377" w:rsidRDefault="001F1377" w:rsidP="001F1377">
      <w:pPr>
        <w:ind w:left="360"/>
        <w:jc w:val="both"/>
        <w:rPr>
          <w:rFonts w:ascii="Calibri" w:eastAsia="Calibri" w:hAnsi="Calibri"/>
          <w:szCs w:val="22"/>
          <w:lang w:val="en-US" w:eastAsia="en-US"/>
        </w:rPr>
      </w:pPr>
    </w:p>
    <w:p w14:paraId="69AC8A41" w14:textId="77777777" w:rsidR="001F1377" w:rsidRPr="00A243EE" w:rsidRDefault="001F1377" w:rsidP="001F1377">
      <w:pPr>
        <w:pStyle w:val="Heading2"/>
        <w:rPr>
          <w:rFonts w:eastAsia="Calibri"/>
          <w:lang w:val="en-US" w:eastAsia="en-US"/>
        </w:rPr>
      </w:pPr>
      <w:bookmarkStart w:id="94" w:name="_Toc37418813"/>
      <w:bookmarkStart w:id="95" w:name="_Toc92284947"/>
      <w:r w:rsidRPr="00A243EE">
        <w:rPr>
          <w:rFonts w:eastAsia="Calibri"/>
          <w:lang w:val="en-US" w:eastAsia="en-US"/>
        </w:rPr>
        <w:t>COLLATERAL RIGHT</w:t>
      </w:r>
      <w:bookmarkEnd w:id="94"/>
      <w:bookmarkEnd w:id="95"/>
    </w:p>
    <w:p w14:paraId="1B40D853" w14:textId="77777777" w:rsidR="001F1377" w:rsidRPr="00B74F6C" w:rsidRDefault="001F1377" w:rsidP="001F1377">
      <w:pPr>
        <w:spacing w:line="276" w:lineRule="auto"/>
        <w:jc w:val="both"/>
        <w:rPr>
          <w:rFonts w:ascii="Calibri" w:eastAsia="Calibri" w:hAnsi="Calibri"/>
          <w:sz w:val="22"/>
          <w:szCs w:val="22"/>
          <w:lang w:val="en-US" w:eastAsia="en-US"/>
        </w:rPr>
      </w:pPr>
      <w:r w:rsidRPr="00B74F6C">
        <w:rPr>
          <w:rFonts w:ascii="Calibri" w:eastAsia="Calibri" w:hAnsi="Calibri"/>
          <w:sz w:val="22"/>
          <w:szCs w:val="22"/>
          <w:lang w:val="en-US" w:eastAsia="en-US"/>
        </w:rPr>
        <w:t xml:space="preserve">The </w:t>
      </w:r>
      <w:r w:rsidRPr="00B74F6C">
        <w:rPr>
          <w:rFonts w:ascii="Calibri" w:eastAsia="Calibri" w:hAnsi="Calibri"/>
          <w:i/>
          <w:iCs/>
          <w:sz w:val="22"/>
          <w:szCs w:val="22"/>
          <w:lang w:val="en-US" w:eastAsia="en-US"/>
        </w:rPr>
        <w:t>COLLATERAL.RIGHT</w:t>
      </w:r>
      <w:r w:rsidRPr="00B74F6C">
        <w:rPr>
          <w:rFonts w:ascii="Calibri" w:eastAsia="Calibri" w:hAnsi="Calibri"/>
          <w:sz w:val="22"/>
          <w:szCs w:val="22"/>
          <w:lang w:val="en-US" w:eastAsia="en-US"/>
        </w:rPr>
        <w:t xml:space="preserve"> file is used to record the status of a right of security and to indicate against which customer outstanding, the right applies. The link between the </w:t>
      </w:r>
      <w:r w:rsidRPr="00B74F6C">
        <w:rPr>
          <w:rFonts w:ascii="Calibri" w:eastAsia="Calibri" w:hAnsi="Calibri"/>
          <w:i/>
          <w:iCs/>
          <w:sz w:val="22"/>
          <w:szCs w:val="22"/>
          <w:lang w:val="en-US" w:eastAsia="en-US"/>
        </w:rPr>
        <w:t xml:space="preserve">COLLATERAL.RIGHT </w:t>
      </w:r>
      <w:r w:rsidRPr="00B74F6C">
        <w:rPr>
          <w:rFonts w:ascii="Calibri" w:eastAsia="Calibri" w:hAnsi="Calibri"/>
          <w:sz w:val="22"/>
          <w:szCs w:val="22"/>
          <w:lang w:val="en-US" w:eastAsia="en-US"/>
        </w:rPr>
        <w:t xml:space="preserve">and the </w:t>
      </w:r>
      <w:r w:rsidRPr="00B74F6C">
        <w:rPr>
          <w:rFonts w:ascii="Calibri" w:eastAsia="Calibri" w:hAnsi="Calibri"/>
          <w:i/>
          <w:iCs/>
          <w:sz w:val="22"/>
          <w:szCs w:val="22"/>
          <w:lang w:val="en-US" w:eastAsia="en-US"/>
        </w:rPr>
        <w:t xml:space="preserve">COLLATERAL </w:t>
      </w:r>
      <w:r w:rsidRPr="00B74F6C">
        <w:rPr>
          <w:rFonts w:ascii="Calibri" w:eastAsia="Calibri" w:hAnsi="Calibri"/>
          <w:sz w:val="22"/>
          <w:szCs w:val="22"/>
          <w:lang w:val="en-US" w:eastAsia="en-US"/>
        </w:rPr>
        <w:t>object itself is implicit in the item-id structure between the two files.</w:t>
      </w:r>
    </w:p>
    <w:p w14:paraId="21B7B388" w14:textId="77777777" w:rsidR="001F1377" w:rsidRDefault="001F1377" w:rsidP="00FF7A8C">
      <w:pPr>
        <w:jc w:val="center"/>
        <w:rPr>
          <w:rFonts w:ascii="Calibri" w:eastAsia="Calibri" w:hAnsi="Calibri"/>
          <w:szCs w:val="22"/>
          <w:lang w:val="en-US" w:eastAsia="en-US"/>
        </w:rPr>
      </w:pPr>
      <w:r>
        <w:rPr>
          <w:noProof/>
          <w:lang w:val="en-US" w:eastAsia="en-US"/>
        </w:rPr>
        <w:drawing>
          <wp:inline distT="0" distB="0" distL="0" distR="0" wp14:anchorId="36460040" wp14:editId="10E7C8B6">
            <wp:extent cx="3937000" cy="2670143"/>
            <wp:effectExtent l="38100" t="38100" r="44450" b="355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43134" cy="2674303"/>
                    </a:xfrm>
                    <a:prstGeom prst="rect">
                      <a:avLst/>
                    </a:prstGeom>
                    <a:ln w="31750">
                      <a:solidFill>
                        <a:schemeClr val="accent1"/>
                      </a:solidFill>
                    </a:ln>
                  </pic:spPr>
                </pic:pic>
              </a:graphicData>
            </a:graphic>
          </wp:inline>
        </w:drawing>
      </w:r>
    </w:p>
    <w:p w14:paraId="1F6F37E8" w14:textId="77777777" w:rsidR="001F1377" w:rsidRDefault="001F1377" w:rsidP="001F1377">
      <w:pPr>
        <w:jc w:val="both"/>
        <w:rPr>
          <w:rFonts w:ascii="Calibri" w:eastAsia="Calibri" w:hAnsi="Calibri"/>
          <w:szCs w:val="22"/>
          <w:lang w:val="en-US" w:eastAsia="en-US"/>
        </w:rPr>
      </w:pPr>
    </w:p>
    <w:p w14:paraId="08C08E69" w14:textId="77777777" w:rsidR="001F1377" w:rsidRPr="00B74F6C" w:rsidRDefault="001F1377" w:rsidP="001F1377">
      <w:pPr>
        <w:spacing w:before="100" w:beforeAutospacing="1" w:after="100" w:afterAutospacing="1" w:line="276" w:lineRule="auto"/>
        <w:jc w:val="both"/>
        <w:rPr>
          <w:rFonts w:asciiTheme="minorHAnsi" w:hAnsiTheme="minorHAnsi"/>
          <w:sz w:val="22"/>
          <w:szCs w:val="20"/>
          <w:lang w:val="en-US" w:eastAsia="en-US"/>
        </w:rPr>
      </w:pPr>
      <w:r w:rsidRPr="00B74F6C">
        <w:rPr>
          <w:rFonts w:asciiTheme="minorHAnsi" w:hAnsiTheme="minorHAnsi"/>
          <w:sz w:val="22"/>
          <w:szCs w:val="20"/>
          <w:lang w:val="en-US" w:eastAsia="en-US"/>
        </w:rPr>
        <w:t>Field ALLOCATION.AMT is used to specify allocation amount. This is allowed only when the Contract Reference is directly provided. Field ALLOCATION.CCY is defaulted by system based on the contract id.</w:t>
      </w:r>
    </w:p>
    <w:p w14:paraId="5E23FE6D" w14:textId="77777777" w:rsidR="001F1377" w:rsidRPr="00B74F6C" w:rsidRDefault="001F1377" w:rsidP="001F1377">
      <w:pPr>
        <w:spacing w:before="100" w:beforeAutospacing="1" w:after="100" w:afterAutospacing="1" w:line="276" w:lineRule="auto"/>
        <w:jc w:val="both"/>
        <w:rPr>
          <w:rFonts w:asciiTheme="minorHAnsi" w:hAnsiTheme="minorHAnsi"/>
          <w:sz w:val="22"/>
          <w:szCs w:val="20"/>
          <w:lang w:val="en-US" w:eastAsia="en-US"/>
        </w:rPr>
      </w:pPr>
      <w:r w:rsidRPr="00B74F6C">
        <w:rPr>
          <w:rFonts w:asciiTheme="minorHAnsi" w:hAnsiTheme="minorHAnsi"/>
          <w:sz w:val="22"/>
          <w:szCs w:val="20"/>
          <w:lang w:val="en-US" w:eastAsia="en-US"/>
        </w:rPr>
        <w:lastRenderedPageBreak/>
        <w:t xml:space="preserve">The LIMIT.REFERENCE field on the </w:t>
      </w:r>
      <w:r w:rsidRPr="00B74F6C">
        <w:rPr>
          <w:rFonts w:asciiTheme="minorHAnsi" w:hAnsiTheme="minorHAnsi"/>
          <w:i/>
          <w:iCs/>
          <w:sz w:val="22"/>
          <w:szCs w:val="20"/>
          <w:lang w:val="en-US" w:eastAsia="en-US"/>
        </w:rPr>
        <w:t>COLLATERAL.RIGHT</w:t>
      </w:r>
      <w:r w:rsidRPr="00B74F6C">
        <w:rPr>
          <w:rFonts w:asciiTheme="minorHAnsi" w:hAnsiTheme="minorHAnsi"/>
          <w:sz w:val="22"/>
          <w:szCs w:val="20"/>
          <w:lang w:val="en-US" w:eastAsia="en-US"/>
        </w:rPr>
        <w:t xml:space="preserve"> record is used to identify which contract(s) the collateral is valid against.  This link between the collateral and the outstanding </w:t>
      </w:r>
      <w:proofErr w:type="spellStart"/>
      <w:r w:rsidRPr="00B74F6C">
        <w:rPr>
          <w:rFonts w:asciiTheme="minorHAnsi" w:hAnsiTheme="minorHAnsi"/>
          <w:sz w:val="22"/>
          <w:szCs w:val="20"/>
          <w:lang w:val="en-US" w:eastAsia="en-US"/>
        </w:rPr>
        <w:t>debit</w:t>
      </w:r>
      <w:proofErr w:type="spellEnd"/>
      <w:r w:rsidRPr="00B74F6C">
        <w:rPr>
          <w:rFonts w:asciiTheme="minorHAnsi" w:hAnsiTheme="minorHAnsi"/>
          <w:sz w:val="22"/>
          <w:szCs w:val="20"/>
          <w:lang w:val="en-US" w:eastAsia="en-US"/>
        </w:rPr>
        <w:t xml:space="preserve"> balances belonging to the customer may be made at one of three levels as follows:</w:t>
      </w:r>
    </w:p>
    <w:p w14:paraId="25E482DA" w14:textId="77777777" w:rsidR="001F1377" w:rsidRPr="00B74F6C" w:rsidRDefault="001F1377" w:rsidP="001F1377">
      <w:pPr>
        <w:numPr>
          <w:ilvl w:val="0"/>
          <w:numId w:val="13"/>
        </w:numPr>
        <w:spacing w:before="100" w:beforeAutospacing="1" w:after="100" w:afterAutospacing="1" w:line="276" w:lineRule="auto"/>
        <w:jc w:val="both"/>
        <w:rPr>
          <w:rFonts w:asciiTheme="minorHAnsi" w:hAnsiTheme="minorHAnsi"/>
          <w:sz w:val="22"/>
          <w:szCs w:val="20"/>
          <w:lang w:val="en-US" w:eastAsia="en-US"/>
        </w:rPr>
      </w:pPr>
      <w:r w:rsidRPr="00B74F6C">
        <w:rPr>
          <w:rFonts w:asciiTheme="minorHAnsi" w:hAnsiTheme="minorHAnsi"/>
          <w:b/>
          <w:sz w:val="22"/>
          <w:szCs w:val="20"/>
          <w:u w:val="single"/>
          <w:lang w:val="en-US" w:eastAsia="en-US"/>
        </w:rPr>
        <w:t>Contract/account level</w:t>
      </w:r>
      <w:r w:rsidRPr="00B74F6C">
        <w:rPr>
          <w:rFonts w:asciiTheme="minorHAnsi" w:hAnsiTheme="minorHAnsi"/>
          <w:sz w:val="22"/>
          <w:szCs w:val="20"/>
          <w:lang w:val="en-US" w:eastAsia="en-US"/>
        </w:rPr>
        <w:t xml:space="preserve"> - the collateral is valid only against a given contract or set of contracts</w:t>
      </w:r>
    </w:p>
    <w:p w14:paraId="4A7CA436" w14:textId="77777777" w:rsidR="001F1377" w:rsidRPr="00B74F6C" w:rsidRDefault="001F1377" w:rsidP="001F1377">
      <w:pPr>
        <w:numPr>
          <w:ilvl w:val="0"/>
          <w:numId w:val="14"/>
        </w:numPr>
        <w:spacing w:before="100" w:beforeAutospacing="1" w:after="100" w:afterAutospacing="1" w:line="276" w:lineRule="auto"/>
        <w:jc w:val="both"/>
        <w:rPr>
          <w:rFonts w:asciiTheme="minorHAnsi" w:hAnsiTheme="minorHAnsi"/>
          <w:sz w:val="22"/>
          <w:szCs w:val="20"/>
          <w:lang w:val="en-US" w:eastAsia="en-US"/>
        </w:rPr>
      </w:pPr>
      <w:r w:rsidRPr="00B74F6C">
        <w:rPr>
          <w:rFonts w:asciiTheme="minorHAnsi" w:hAnsiTheme="minorHAnsi"/>
          <w:b/>
          <w:sz w:val="22"/>
          <w:szCs w:val="20"/>
          <w:u w:val="single"/>
          <w:lang w:val="en-US" w:eastAsia="en-US"/>
        </w:rPr>
        <w:t>Limit level</w:t>
      </w:r>
      <w:r w:rsidRPr="00B74F6C">
        <w:rPr>
          <w:rFonts w:asciiTheme="minorHAnsi" w:hAnsiTheme="minorHAnsi"/>
          <w:sz w:val="22"/>
          <w:szCs w:val="20"/>
          <w:lang w:val="en-US" w:eastAsia="en-US"/>
        </w:rPr>
        <w:t xml:space="preserve"> - the collateral is valid against all contracts currently recorded under a particular limit reference and against any contracts which subsequently come under the limit</w:t>
      </w:r>
    </w:p>
    <w:p w14:paraId="2AB47C3E" w14:textId="77777777" w:rsidR="001F1377" w:rsidRPr="00B74F6C" w:rsidRDefault="001F1377" w:rsidP="001F1377">
      <w:pPr>
        <w:numPr>
          <w:ilvl w:val="0"/>
          <w:numId w:val="15"/>
        </w:numPr>
        <w:spacing w:before="100" w:beforeAutospacing="1" w:after="100" w:afterAutospacing="1" w:line="276" w:lineRule="auto"/>
        <w:jc w:val="both"/>
        <w:rPr>
          <w:rFonts w:asciiTheme="minorHAnsi" w:hAnsiTheme="minorHAnsi"/>
          <w:sz w:val="22"/>
          <w:szCs w:val="20"/>
          <w:lang w:val="en-US" w:eastAsia="en-US"/>
        </w:rPr>
      </w:pPr>
      <w:r w:rsidRPr="00B74F6C">
        <w:rPr>
          <w:rFonts w:asciiTheme="minorHAnsi" w:hAnsiTheme="minorHAnsi"/>
          <w:b/>
          <w:sz w:val="22"/>
          <w:szCs w:val="20"/>
          <w:u w:val="single"/>
          <w:lang w:val="en-US" w:eastAsia="en-US"/>
        </w:rPr>
        <w:t>Customer level</w:t>
      </w:r>
      <w:r w:rsidRPr="00B74F6C">
        <w:rPr>
          <w:rFonts w:asciiTheme="minorHAnsi" w:hAnsiTheme="minorHAnsi"/>
          <w:sz w:val="22"/>
          <w:szCs w:val="20"/>
          <w:lang w:val="en-US" w:eastAsia="en-US"/>
        </w:rPr>
        <w:t xml:space="preserve"> - the collateral is valid against any debit balance, which exists or arises on the customer’s accounts or contracts with the bank. </w:t>
      </w:r>
    </w:p>
    <w:p w14:paraId="690F1B15" w14:textId="77777777" w:rsidR="001F1377" w:rsidRDefault="001F1377" w:rsidP="001F1377">
      <w:pPr>
        <w:pStyle w:val="Heading2"/>
        <w:rPr>
          <w:lang w:val="en-US" w:eastAsia="en-US"/>
        </w:rPr>
      </w:pPr>
      <w:bookmarkStart w:id="96" w:name="_Toc37418814"/>
      <w:bookmarkStart w:id="97" w:name="_Toc92284948"/>
      <w:r>
        <w:rPr>
          <w:lang w:val="en-US" w:eastAsia="en-US"/>
        </w:rPr>
        <w:t>LIMIT LEVEL</w:t>
      </w:r>
      <w:bookmarkEnd w:id="96"/>
      <w:bookmarkEnd w:id="97"/>
    </w:p>
    <w:p w14:paraId="038ED631" w14:textId="77777777" w:rsidR="001F1377" w:rsidRDefault="001F1377" w:rsidP="00FF7A8C">
      <w:pPr>
        <w:jc w:val="center"/>
        <w:rPr>
          <w:lang w:val="en-US" w:eastAsia="en-US"/>
        </w:rPr>
      </w:pPr>
      <w:r>
        <w:rPr>
          <w:noProof/>
          <w:lang w:val="en-US" w:eastAsia="en-US"/>
        </w:rPr>
        <w:drawing>
          <wp:inline distT="0" distB="0" distL="0" distR="0" wp14:anchorId="127D4AD3" wp14:editId="17812B54">
            <wp:extent cx="4538739" cy="2948305"/>
            <wp:effectExtent l="38100" t="38100" r="33655" b="425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45794" cy="2952888"/>
                    </a:xfrm>
                    <a:prstGeom prst="rect">
                      <a:avLst/>
                    </a:prstGeom>
                    <a:ln w="31750">
                      <a:solidFill>
                        <a:schemeClr val="accent1"/>
                      </a:solidFill>
                    </a:ln>
                  </pic:spPr>
                </pic:pic>
              </a:graphicData>
            </a:graphic>
          </wp:inline>
        </w:drawing>
      </w:r>
    </w:p>
    <w:p w14:paraId="19BBB5F3" w14:textId="77777777" w:rsidR="001F1377" w:rsidRPr="00B74F6C" w:rsidRDefault="001F1377" w:rsidP="00FF7A8C">
      <w:pPr>
        <w:spacing w:line="276" w:lineRule="auto"/>
        <w:jc w:val="both"/>
        <w:rPr>
          <w:rFonts w:asciiTheme="minorHAnsi" w:hAnsiTheme="minorHAnsi"/>
          <w:sz w:val="22"/>
          <w:lang w:val="en-US" w:eastAsia="en-US"/>
        </w:rPr>
      </w:pPr>
      <w:r w:rsidRPr="00B74F6C">
        <w:rPr>
          <w:rFonts w:asciiTheme="minorHAnsi" w:hAnsiTheme="minorHAnsi"/>
          <w:sz w:val="22"/>
          <w:lang w:val="en-US" w:eastAsia="en-US"/>
        </w:rPr>
        <w:t>The COLLATERAL is valid against all contracts currently recorded under a particular limit reference and against any contracts, which subsequently come under that LIMIT.</w:t>
      </w:r>
    </w:p>
    <w:p w14:paraId="513FDBD5" w14:textId="77777777" w:rsidR="001F1377" w:rsidRPr="00B74F6C" w:rsidRDefault="001F1377" w:rsidP="00FF7A8C">
      <w:pPr>
        <w:spacing w:line="276" w:lineRule="auto"/>
        <w:jc w:val="both"/>
        <w:rPr>
          <w:rFonts w:asciiTheme="minorHAnsi" w:hAnsiTheme="minorHAnsi"/>
          <w:sz w:val="22"/>
          <w:lang w:val="en-US" w:eastAsia="en-US"/>
        </w:rPr>
      </w:pPr>
      <w:r w:rsidRPr="00B74F6C">
        <w:rPr>
          <w:rFonts w:asciiTheme="minorHAnsi" w:hAnsiTheme="minorHAnsi"/>
          <w:sz w:val="22"/>
          <w:lang w:val="en-US" w:eastAsia="en-US"/>
        </w:rPr>
        <w:t>Collateral can be allocated to limits at any product level if PERCENT.ALLOC is populated; in this case, the percentage of the execution value of the COLLATERAL defined is directly allocated to the limit defined in LIMIT.REFERENCE.</w:t>
      </w:r>
    </w:p>
    <w:p w14:paraId="19E148D5" w14:textId="5A450CF0" w:rsidR="001F1377" w:rsidRPr="00B74F6C" w:rsidRDefault="001F1377" w:rsidP="00FF7A8C">
      <w:pPr>
        <w:spacing w:line="276" w:lineRule="auto"/>
        <w:jc w:val="both"/>
        <w:rPr>
          <w:rFonts w:asciiTheme="minorHAnsi" w:hAnsiTheme="minorHAnsi"/>
          <w:sz w:val="22"/>
          <w:lang w:val="en-US" w:eastAsia="en-US"/>
        </w:rPr>
      </w:pPr>
      <w:r w:rsidRPr="00B74F6C">
        <w:rPr>
          <w:rFonts w:asciiTheme="minorHAnsi" w:hAnsiTheme="minorHAnsi"/>
          <w:sz w:val="22"/>
          <w:lang w:val="en-US" w:eastAsia="en-US"/>
        </w:rPr>
        <w:t>If PERCENT.ALLOC is not defined then the execution value of the defined collateral is allocated in order of entry, to the limit at the top of the limit structure of the limit defined in LIMIT.REFERENCE. The amount allocated is for the value of the ONLINE.LIMIT until the execution value of the collateral is exhausted.</w:t>
      </w:r>
    </w:p>
    <w:p w14:paraId="260E2FF3" w14:textId="0952522D" w:rsidR="00FF7A8C" w:rsidRDefault="00FF7A8C" w:rsidP="00FF7A8C">
      <w:pPr>
        <w:spacing w:line="276" w:lineRule="auto"/>
        <w:jc w:val="both"/>
        <w:rPr>
          <w:rFonts w:asciiTheme="minorHAnsi" w:hAnsiTheme="minorHAnsi"/>
          <w:lang w:val="en-US" w:eastAsia="en-US"/>
        </w:rPr>
      </w:pPr>
    </w:p>
    <w:p w14:paraId="3627341B" w14:textId="1906CCA6" w:rsidR="00FF7A8C" w:rsidRDefault="00FF7A8C" w:rsidP="00FF7A8C">
      <w:pPr>
        <w:spacing w:line="276" w:lineRule="auto"/>
        <w:jc w:val="both"/>
        <w:rPr>
          <w:rFonts w:asciiTheme="minorHAnsi" w:hAnsiTheme="minorHAnsi"/>
          <w:lang w:val="en-US" w:eastAsia="en-US"/>
        </w:rPr>
      </w:pPr>
    </w:p>
    <w:p w14:paraId="34E5B1CE" w14:textId="6AE2F9D6" w:rsidR="00FF7A8C" w:rsidRDefault="00FF7A8C" w:rsidP="00FF7A8C">
      <w:pPr>
        <w:spacing w:line="276" w:lineRule="auto"/>
        <w:jc w:val="both"/>
        <w:rPr>
          <w:rFonts w:asciiTheme="minorHAnsi" w:hAnsiTheme="minorHAnsi"/>
          <w:lang w:val="en-US" w:eastAsia="en-US"/>
        </w:rPr>
      </w:pPr>
    </w:p>
    <w:p w14:paraId="209763F5" w14:textId="6AE25FFB" w:rsidR="00FF7A8C" w:rsidRDefault="00FF7A8C" w:rsidP="00FF7A8C">
      <w:pPr>
        <w:spacing w:line="276" w:lineRule="auto"/>
        <w:jc w:val="both"/>
        <w:rPr>
          <w:rFonts w:asciiTheme="minorHAnsi" w:hAnsiTheme="minorHAnsi"/>
          <w:lang w:val="en-US" w:eastAsia="en-US"/>
        </w:rPr>
      </w:pPr>
    </w:p>
    <w:p w14:paraId="0988FFF2" w14:textId="67CF9FC8" w:rsidR="00FF7A8C" w:rsidRDefault="00FF7A8C" w:rsidP="00FF7A8C">
      <w:pPr>
        <w:spacing w:line="276" w:lineRule="auto"/>
        <w:jc w:val="both"/>
        <w:rPr>
          <w:rFonts w:asciiTheme="minorHAnsi" w:hAnsiTheme="minorHAnsi"/>
          <w:lang w:val="en-US" w:eastAsia="en-US"/>
        </w:rPr>
      </w:pPr>
    </w:p>
    <w:p w14:paraId="2331B6B1" w14:textId="453A6184" w:rsidR="00FF7A8C" w:rsidRDefault="00FF7A8C" w:rsidP="00FF7A8C">
      <w:pPr>
        <w:spacing w:line="276" w:lineRule="auto"/>
        <w:jc w:val="both"/>
        <w:rPr>
          <w:rFonts w:asciiTheme="minorHAnsi" w:hAnsiTheme="minorHAnsi"/>
          <w:lang w:val="en-US" w:eastAsia="en-US"/>
        </w:rPr>
      </w:pPr>
    </w:p>
    <w:p w14:paraId="6BBBEE26" w14:textId="77777777" w:rsidR="00FF7A8C" w:rsidRPr="00CD03D5" w:rsidRDefault="00FF7A8C" w:rsidP="00FF7A8C">
      <w:pPr>
        <w:spacing w:line="276" w:lineRule="auto"/>
        <w:jc w:val="both"/>
        <w:rPr>
          <w:rFonts w:asciiTheme="minorHAnsi" w:hAnsiTheme="minorHAnsi"/>
          <w:lang w:val="en-US" w:eastAsia="en-US"/>
        </w:rPr>
      </w:pPr>
    </w:p>
    <w:p w14:paraId="72B3CDAC" w14:textId="77777777" w:rsidR="001F1377" w:rsidRDefault="001F1377" w:rsidP="001F1377">
      <w:pPr>
        <w:pStyle w:val="Heading2"/>
        <w:rPr>
          <w:rFonts w:eastAsia="Calibri"/>
          <w:lang w:val="en-US" w:eastAsia="en-US"/>
        </w:rPr>
      </w:pPr>
      <w:bookmarkStart w:id="98" w:name="_Toc37418815"/>
      <w:bookmarkStart w:id="99" w:name="_Toc92284949"/>
      <w:r>
        <w:rPr>
          <w:rFonts w:eastAsia="Calibri"/>
          <w:lang w:val="en-US" w:eastAsia="en-US"/>
        </w:rPr>
        <w:t>CUSTOMER LEVEL</w:t>
      </w:r>
      <w:bookmarkEnd w:id="98"/>
      <w:bookmarkEnd w:id="99"/>
    </w:p>
    <w:p w14:paraId="76E62575" w14:textId="77777777" w:rsidR="001F1377" w:rsidRPr="00B74F6C" w:rsidRDefault="001F1377" w:rsidP="00FF7A8C">
      <w:pPr>
        <w:spacing w:line="276" w:lineRule="auto"/>
        <w:jc w:val="both"/>
        <w:rPr>
          <w:rFonts w:asciiTheme="minorHAnsi" w:hAnsiTheme="minorHAnsi"/>
          <w:sz w:val="22"/>
          <w:lang w:val="en-US" w:eastAsia="en-US"/>
        </w:rPr>
      </w:pPr>
      <w:r w:rsidRPr="00B74F6C">
        <w:rPr>
          <w:rFonts w:asciiTheme="minorHAnsi" w:hAnsiTheme="minorHAnsi"/>
          <w:sz w:val="22"/>
          <w:lang w:val="en-US" w:eastAsia="en-US"/>
        </w:rPr>
        <w:t>The COLLATERAL is valid against any debit balance, which exists or arises on the customer's accounts or contracts with the bank.</w:t>
      </w:r>
    </w:p>
    <w:p w14:paraId="763801F2" w14:textId="77777777" w:rsidR="001F1377" w:rsidRDefault="001F1377" w:rsidP="001F1377">
      <w:pPr>
        <w:jc w:val="both"/>
        <w:rPr>
          <w:rFonts w:asciiTheme="minorHAnsi" w:hAnsiTheme="minorHAnsi"/>
          <w:lang w:val="en-US" w:eastAsia="en-US"/>
        </w:rPr>
      </w:pPr>
      <w:r>
        <w:rPr>
          <w:noProof/>
          <w:lang w:val="en-US" w:eastAsia="en-US"/>
        </w:rPr>
        <w:drawing>
          <wp:inline distT="0" distB="0" distL="0" distR="0" wp14:anchorId="476172C8" wp14:editId="379F7643">
            <wp:extent cx="5278120" cy="3873763"/>
            <wp:effectExtent l="38100" t="38100" r="36830" b="317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8120" cy="3873763"/>
                    </a:xfrm>
                    <a:prstGeom prst="rect">
                      <a:avLst/>
                    </a:prstGeom>
                    <a:ln w="31750">
                      <a:solidFill>
                        <a:schemeClr val="accent1"/>
                      </a:solidFill>
                    </a:ln>
                  </pic:spPr>
                </pic:pic>
              </a:graphicData>
            </a:graphic>
          </wp:inline>
        </w:drawing>
      </w:r>
    </w:p>
    <w:p w14:paraId="5DAF9846" w14:textId="77777777" w:rsidR="001F1377" w:rsidRDefault="001F1377" w:rsidP="001F1377">
      <w:pPr>
        <w:jc w:val="both"/>
        <w:rPr>
          <w:rFonts w:asciiTheme="minorHAnsi" w:hAnsiTheme="minorHAnsi"/>
          <w:lang w:val="en-US" w:eastAsia="en-US"/>
        </w:rPr>
      </w:pPr>
    </w:p>
    <w:p w14:paraId="34719CE8" w14:textId="77777777" w:rsidR="001F1377" w:rsidRPr="00B74F6C" w:rsidRDefault="001F1377" w:rsidP="001F1377">
      <w:p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It is important to note that though the default name of the field is LIMIT.REFERENCE, the actual content may be either: </w:t>
      </w:r>
    </w:p>
    <w:p w14:paraId="059D4434"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An </w:t>
      </w:r>
      <w:r w:rsidRPr="00B74F6C">
        <w:rPr>
          <w:rFonts w:asciiTheme="minorHAnsi" w:hAnsiTheme="minorHAnsi"/>
          <w:i/>
          <w:iCs/>
          <w:sz w:val="22"/>
          <w:lang w:val="en-US" w:eastAsia="en-US"/>
        </w:rPr>
        <w:t>ACCOUNT</w:t>
      </w:r>
    </w:p>
    <w:p w14:paraId="7D4E4326"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A </w:t>
      </w:r>
      <w:r w:rsidRPr="00B74F6C">
        <w:rPr>
          <w:rFonts w:asciiTheme="minorHAnsi" w:hAnsiTheme="minorHAnsi"/>
          <w:i/>
          <w:iCs/>
          <w:sz w:val="22"/>
          <w:lang w:val="en-US" w:eastAsia="en-US"/>
        </w:rPr>
        <w:t xml:space="preserve">FOREX </w:t>
      </w:r>
      <w:r w:rsidRPr="00B74F6C">
        <w:rPr>
          <w:rFonts w:asciiTheme="minorHAnsi" w:hAnsiTheme="minorHAnsi"/>
          <w:sz w:val="22"/>
          <w:lang w:val="en-US" w:eastAsia="en-US"/>
        </w:rPr>
        <w:t>contract</w:t>
      </w:r>
    </w:p>
    <w:p w14:paraId="3E72F4DA"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A </w:t>
      </w:r>
      <w:r w:rsidRPr="00B74F6C">
        <w:rPr>
          <w:rFonts w:asciiTheme="minorHAnsi" w:hAnsiTheme="minorHAnsi"/>
          <w:i/>
          <w:iCs/>
          <w:sz w:val="22"/>
          <w:lang w:val="en-US" w:eastAsia="en-US"/>
        </w:rPr>
        <w:t xml:space="preserve">MM.MONEY.MARKET </w:t>
      </w:r>
      <w:r w:rsidRPr="00B74F6C">
        <w:rPr>
          <w:rFonts w:asciiTheme="minorHAnsi" w:hAnsiTheme="minorHAnsi"/>
          <w:sz w:val="22"/>
          <w:lang w:val="en-US" w:eastAsia="en-US"/>
        </w:rPr>
        <w:t>contract</w:t>
      </w:r>
    </w:p>
    <w:p w14:paraId="5B282656"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lastRenderedPageBreak/>
        <w:t xml:space="preserve">A </w:t>
      </w:r>
      <w:r w:rsidRPr="00B74F6C">
        <w:rPr>
          <w:rFonts w:asciiTheme="minorHAnsi" w:hAnsiTheme="minorHAnsi"/>
          <w:i/>
          <w:iCs/>
          <w:sz w:val="22"/>
          <w:lang w:val="en-US" w:eastAsia="en-US"/>
        </w:rPr>
        <w:t xml:space="preserve">MG.MORTGAGE </w:t>
      </w:r>
      <w:r w:rsidRPr="00B74F6C">
        <w:rPr>
          <w:rFonts w:asciiTheme="minorHAnsi" w:hAnsiTheme="minorHAnsi"/>
          <w:sz w:val="22"/>
          <w:lang w:val="en-US" w:eastAsia="en-US"/>
        </w:rPr>
        <w:t>contract</w:t>
      </w:r>
    </w:p>
    <w:p w14:paraId="2E539499"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An </w:t>
      </w:r>
      <w:r w:rsidRPr="00B74F6C">
        <w:rPr>
          <w:rFonts w:asciiTheme="minorHAnsi" w:hAnsiTheme="minorHAnsi"/>
          <w:i/>
          <w:iCs/>
          <w:sz w:val="22"/>
          <w:lang w:val="en-US" w:eastAsia="en-US"/>
        </w:rPr>
        <w:t xml:space="preserve">MD.DEAL </w:t>
      </w:r>
      <w:r w:rsidRPr="00B74F6C">
        <w:rPr>
          <w:rFonts w:asciiTheme="minorHAnsi" w:hAnsiTheme="minorHAnsi"/>
          <w:sz w:val="22"/>
          <w:lang w:val="en-US" w:eastAsia="en-US"/>
        </w:rPr>
        <w:t>contract (Guarantee)</w:t>
      </w:r>
    </w:p>
    <w:p w14:paraId="577885E0"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A valid </w:t>
      </w:r>
      <w:r w:rsidRPr="00B74F6C">
        <w:rPr>
          <w:rFonts w:asciiTheme="minorHAnsi" w:hAnsiTheme="minorHAnsi"/>
          <w:i/>
          <w:iCs/>
          <w:sz w:val="22"/>
          <w:lang w:val="en-US" w:eastAsia="en-US"/>
        </w:rPr>
        <w:t>LETTER.OF.CREDIT</w:t>
      </w:r>
    </w:p>
    <w:p w14:paraId="45B4C97A"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An AA Loan Arrangement</w:t>
      </w:r>
    </w:p>
    <w:p w14:paraId="43A224C3" w14:textId="77777777" w:rsidR="001F1377" w:rsidRPr="00B74F6C" w:rsidRDefault="001F1377" w:rsidP="001F1377">
      <w:pPr>
        <w:numPr>
          <w:ilvl w:val="0"/>
          <w:numId w:val="16"/>
        </w:num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Or the entire </w:t>
      </w:r>
      <w:r w:rsidRPr="00B74F6C">
        <w:rPr>
          <w:rFonts w:asciiTheme="minorHAnsi" w:hAnsiTheme="minorHAnsi"/>
          <w:i/>
          <w:iCs/>
          <w:sz w:val="22"/>
          <w:lang w:val="en-US" w:eastAsia="en-US"/>
        </w:rPr>
        <w:t xml:space="preserve">CUSTOMER </w:t>
      </w:r>
      <w:r w:rsidRPr="00B74F6C">
        <w:rPr>
          <w:rFonts w:asciiTheme="minorHAnsi" w:hAnsiTheme="minorHAnsi"/>
          <w:sz w:val="22"/>
          <w:lang w:val="en-US" w:eastAsia="en-US"/>
        </w:rPr>
        <w:t>outstanding's if this is left blank</w:t>
      </w:r>
    </w:p>
    <w:p w14:paraId="3E6925B5" w14:textId="77777777" w:rsidR="001F1377" w:rsidRDefault="001F1377" w:rsidP="001F1377">
      <w:pPr>
        <w:spacing w:before="100" w:beforeAutospacing="1" w:after="100" w:afterAutospacing="1"/>
        <w:jc w:val="both"/>
        <w:rPr>
          <w:rFonts w:asciiTheme="minorHAnsi" w:hAnsiTheme="minorHAnsi"/>
          <w:lang w:val="en-US" w:eastAsia="en-US"/>
        </w:rPr>
      </w:pPr>
    </w:p>
    <w:p w14:paraId="62D85490" w14:textId="77777777" w:rsidR="001F1377" w:rsidRDefault="001F1377" w:rsidP="001F1377">
      <w:pPr>
        <w:spacing w:before="100" w:beforeAutospacing="1" w:after="100" w:afterAutospacing="1"/>
        <w:jc w:val="both"/>
        <w:rPr>
          <w:rFonts w:asciiTheme="minorHAnsi" w:hAnsiTheme="minorHAnsi"/>
          <w:lang w:val="en-US" w:eastAsia="en-US"/>
        </w:rPr>
      </w:pPr>
    </w:p>
    <w:p w14:paraId="0951F4F6" w14:textId="77777777" w:rsidR="001F1377" w:rsidRPr="00CD03D5" w:rsidRDefault="001F1377" w:rsidP="001F1377">
      <w:pPr>
        <w:spacing w:before="100" w:beforeAutospacing="1" w:after="100" w:afterAutospacing="1"/>
        <w:jc w:val="both"/>
        <w:rPr>
          <w:rFonts w:asciiTheme="minorHAnsi" w:hAnsiTheme="minorHAnsi"/>
          <w:lang w:val="en-US" w:eastAsia="en-US"/>
        </w:rPr>
      </w:pPr>
    </w:p>
    <w:p w14:paraId="282F264F" w14:textId="77777777" w:rsidR="001F1377" w:rsidRDefault="001F1377" w:rsidP="00161A3C">
      <w:pPr>
        <w:pStyle w:val="Heading2"/>
      </w:pPr>
      <w:bookmarkStart w:id="100" w:name="_Toc37418816"/>
      <w:bookmarkStart w:id="101" w:name="_Toc92284950"/>
      <w:r>
        <w:t>COLLATERAL</w:t>
      </w:r>
      <w:bookmarkEnd w:id="100"/>
      <w:bookmarkEnd w:id="101"/>
    </w:p>
    <w:p w14:paraId="33DD6D3B" w14:textId="77777777" w:rsidR="001F1377" w:rsidRDefault="001F1377" w:rsidP="001F1377">
      <w:pPr>
        <w:spacing w:before="100" w:beforeAutospacing="1" w:after="100" w:afterAutospacing="1" w:line="276" w:lineRule="auto"/>
        <w:jc w:val="both"/>
        <w:rPr>
          <w:rFonts w:asciiTheme="minorHAnsi" w:hAnsiTheme="minorHAnsi"/>
          <w:lang w:val="en-US" w:eastAsia="en-US"/>
        </w:rPr>
      </w:pPr>
      <w:r w:rsidRPr="00CD03D5">
        <w:rPr>
          <w:rFonts w:asciiTheme="minorHAnsi" w:hAnsiTheme="minorHAnsi"/>
          <w:lang w:val="en-US" w:eastAsia="en-US"/>
        </w:rPr>
        <w:t>The item of collateral itself is defined on the COLLATERAL file, which contains details of the values, review frequency, value date and expiry of the collateral.</w:t>
      </w:r>
    </w:p>
    <w:p w14:paraId="50B443AE" w14:textId="77777777" w:rsidR="001F1377" w:rsidRPr="00CD03D5" w:rsidRDefault="001F1377" w:rsidP="00161A3C">
      <w:pPr>
        <w:spacing w:before="100" w:beforeAutospacing="1" w:after="100" w:afterAutospacing="1"/>
        <w:jc w:val="center"/>
        <w:rPr>
          <w:rFonts w:asciiTheme="minorHAnsi" w:hAnsiTheme="minorHAnsi"/>
          <w:lang w:val="en-US" w:eastAsia="en-US"/>
        </w:rPr>
      </w:pPr>
      <w:r>
        <w:rPr>
          <w:noProof/>
          <w:lang w:val="en-US" w:eastAsia="en-US"/>
        </w:rPr>
        <w:drawing>
          <wp:inline distT="0" distB="0" distL="0" distR="0" wp14:anchorId="60D416CE" wp14:editId="4B7D42FB">
            <wp:extent cx="3789045" cy="2983195"/>
            <wp:effectExtent l="38100" t="38100" r="40005" b="463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795638" cy="2988386"/>
                    </a:xfrm>
                    <a:prstGeom prst="rect">
                      <a:avLst/>
                    </a:prstGeom>
                    <a:ln w="31750">
                      <a:solidFill>
                        <a:schemeClr val="accent1"/>
                      </a:solidFill>
                    </a:ln>
                  </pic:spPr>
                </pic:pic>
              </a:graphicData>
            </a:graphic>
          </wp:inline>
        </w:drawing>
      </w:r>
    </w:p>
    <w:p w14:paraId="2E953C7C" w14:textId="77777777" w:rsidR="001F1377" w:rsidRPr="00B74F6C" w:rsidRDefault="001F1377" w:rsidP="001F1377">
      <w:p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It is also possible to define a partial use of an item, a fixed amount of the available collateral and even on the contract itself a maximum usage of that collateral. At present this is restricted to Money market deposits.</w:t>
      </w:r>
    </w:p>
    <w:p w14:paraId="2E3E2575" w14:textId="77777777" w:rsidR="001F1377" w:rsidRPr="00B74F6C" w:rsidRDefault="001F1377" w:rsidP="001F1377">
      <w:p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sz w:val="22"/>
          <w:lang w:val="en-US" w:eastAsia="en-US"/>
        </w:rPr>
        <w:t xml:space="preserve">There is the option to enter an EXPIRY.DATE on both the </w:t>
      </w:r>
      <w:r w:rsidRPr="00B74F6C">
        <w:rPr>
          <w:rFonts w:asciiTheme="minorHAnsi" w:hAnsiTheme="minorHAnsi"/>
          <w:i/>
          <w:iCs/>
          <w:sz w:val="22"/>
          <w:lang w:val="en-US" w:eastAsia="en-US"/>
        </w:rPr>
        <w:t xml:space="preserve">COLLATERAL </w:t>
      </w:r>
      <w:r w:rsidRPr="00B74F6C">
        <w:rPr>
          <w:rFonts w:asciiTheme="minorHAnsi" w:hAnsiTheme="minorHAnsi"/>
          <w:sz w:val="22"/>
          <w:lang w:val="en-US" w:eastAsia="en-US"/>
        </w:rPr>
        <w:t xml:space="preserve">item itself and the controlling </w:t>
      </w:r>
      <w:r w:rsidRPr="00B74F6C">
        <w:rPr>
          <w:rFonts w:asciiTheme="minorHAnsi" w:hAnsiTheme="minorHAnsi"/>
          <w:i/>
          <w:iCs/>
          <w:sz w:val="22"/>
          <w:lang w:val="en-US" w:eastAsia="en-US"/>
        </w:rPr>
        <w:t>COLLATERAL.RIGHT</w:t>
      </w:r>
      <w:r w:rsidRPr="00B74F6C">
        <w:rPr>
          <w:rFonts w:asciiTheme="minorHAnsi" w:hAnsiTheme="minorHAnsi"/>
          <w:sz w:val="22"/>
          <w:lang w:val="en-US" w:eastAsia="en-US"/>
        </w:rPr>
        <w:t xml:space="preserve">. An item of </w:t>
      </w:r>
      <w:r w:rsidRPr="00B74F6C">
        <w:rPr>
          <w:rFonts w:asciiTheme="minorHAnsi" w:hAnsiTheme="minorHAnsi"/>
          <w:i/>
          <w:iCs/>
          <w:sz w:val="22"/>
          <w:lang w:val="en-US" w:eastAsia="en-US"/>
        </w:rPr>
        <w:t xml:space="preserve">COLLATERAL </w:t>
      </w:r>
      <w:r w:rsidRPr="00B74F6C">
        <w:rPr>
          <w:rFonts w:asciiTheme="minorHAnsi" w:hAnsiTheme="minorHAnsi"/>
          <w:sz w:val="22"/>
          <w:lang w:val="en-US" w:eastAsia="en-US"/>
        </w:rPr>
        <w:t xml:space="preserve">is marked as liquidated on the earlier of these two dates. Once the </w:t>
      </w:r>
      <w:r w:rsidRPr="00B74F6C">
        <w:rPr>
          <w:rFonts w:asciiTheme="minorHAnsi" w:hAnsiTheme="minorHAnsi"/>
          <w:i/>
          <w:iCs/>
          <w:sz w:val="22"/>
          <w:lang w:val="en-US" w:eastAsia="en-US"/>
        </w:rPr>
        <w:t xml:space="preserve">COLLATERAL </w:t>
      </w:r>
      <w:r w:rsidRPr="00B74F6C">
        <w:rPr>
          <w:rFonts w:asciiTheme="minorHAnsi" w:hAnsiTheme="minorHAnsi"/>
          <w:sz w:val="22"/>
          <w:lang w:val="en-US" w:eastAsia="en-US"/>
        </w:rPr>
        <w:t xml:space="preserve">expiry is reached, the value is no longer useable by the system, whereas when the </w:t>
      </w:r>
      <w:r w:rsidRPr="00B74F6C">
        <w:rPr>
          <w:rFonts w:asciiTheme="minorHAnsi" w:hAnsiTheme="minorHAnsi"/>
          <w:i/>
          <w:iCs/>
          <w:sz w:val="22"/>
          <w:lang w:val="en-US" w:eastAsia="en-US"/>
        </w:rPr>
        <w:t>COLLATERAL.RIGHT</w:t>
      </w:r>
      <w:r w:rsidRPr="00B74F6C">
        <w:rPr>
          <w:rFonts w:asciiTheme="minorHAnsi" w:hAnsiTheme="minorHAnsi"/>
          <w:sz w:val="22"/>
          <w:lang w:val="en-US" w:eastAsia="en-US"/>
        </w:rPr>
        <w:t xml:space="preserve"> expiry is reached, the right to all collateral linked to it becomes invalid.</w:t>
      </w:r>
    </w:p>
    <w:p w14:paraId="212FCD20" w14:textId="77777777" w:rsidR="001F1377" w:rsidRPr="00B74F6C" w:rsidRDefault="001F1377" w:rsidP="001F1377">
      <w:pPr>
        <w:spacing w:before="100" w:beforeAutospacing="1" w:after="100" w:afterAutospacing="1" w:line="276" w:lineRule="auto"/>
        <w:jc w:val="both"/>
        <w:rPr>
          <w:rFonts w:asciiTheme="minorHAnsi" w:hAnsiTheme="minorHAnsi"/>
          <w:sz w:val="22"/>
          <w:lang w:val="en-US" w:eastAsia="en-US"/>
        </w:rPr>
      </w:pPr>
      <w:r w:rsidRPr="00B74F6C">
        <w:rPr>
          <w:rFonts w:asciiTheme="minorHAnsi" w:hAnsiTheme="minorHAnsi"/>
          <w:b/>
          <w:bCs/>
          <w:sz w:val="22"/>
          <w:lang w:val="en-US" w:eastAsia="en-US"/>
        </w:rPr>
        <w:lastRenderedPageBreak/>
        <w:t>Note</w:t>
      </w:r>
      <w:r w:rsidRPr="00B74F6C">
        <w:rPr>
          <w:rFonts w:asciiTheme="minorHAnsi" w:hAnsiTheme="minorHAnsi"/>
          <w:sz w:val="22"/>
          <w:lang w:val="en-US" w:eastAsia="en-US"/>
        </w:rPr>
        <w:t>: The expiry of the item of collateral (such as the deposit contract maturity) is not defaulted automatically to the EXPIRY.DATE field. This is because the underlying contract can of course be extended at any time.</w:t>
      </w:r>
    </w:p>
    <w:p w14:paraId="5041CDBE" w14:textId="41DD1360" w:rsidR="001F1377" w:rsidRPr="00B74F6C" w:rsidRDefault="001F1377" w:rsidP="001F1377">
      <w:pPr>
        <w:spacing w:before="0" w:after="200" w:line="276" w:lineRule="auto"/>
        <w:jc w:val="both"/>
        <w:rPr>
          <w:rFonts w:ascii="Calibri" w:eastAsia="Calibri" w:hAnsi="Calibri" w:cs="Calibri"/>
          <w:sz w:val="24"/>
          <w:szCs w:val="22"/>
          <w:lang w:val="en-US" w:eastAsia="en-US"/>
        </w:rPr>
      </w:pPr>
      <w:r w:rsidRPr="00B74F6C">
        <w:rPr>
          <w:rFonts w:asciiTheme="minorHAnsi" w:hAnsiTheme="minorHAnsi"/>
          <w:sz w:val="22"/>
          <w:lang w:val="en-US" w:eastAsia="en-US"/>
        </w:rPr>
        <w:t>A collateral can be excluded from the surplus or deficit calculation of the customer’s assets and in the liability allocation.</w:t>
      </w:r>
    </w:p>
    <w:p w14:paraId="098B70F8" w14:textId="527A6F9D" w:rsidR="00AB6236" w:rsidRDefault="00AB6236" w:rsidP="00EA3DCA">
      <w:pPr>
        <w:spacing w:before="0" w:after="200" w:line="276" w:lineRule="auto"/>
        <w:jc w:val="both"/>
        <w:rPr>
          <w:rFonts w:ascii="Calibri" w:eastAsia="Calibri" w:hAnsi="Calibri"/>
          <w:sz w:val="22"/>
          <w:szCs w:val="22"/>
        </w:rPr>
      </w:pPr>
      <w:bookmarkStart w:id="102" w:name="_Toc492476520"/>
      <w:bookmarkStart w:id="103" w:name="_Toc492476679"/>
      <w:bookmarkStart w:id="104" w:name="_Toc492476780"/>
      <w:bookmarkStart w:id="105" w:name="_Toc492476816"/>
      <w:bookmarkStart w:id="106" w:name="_Toc492477171"/>
    </w:p>
    <w:p w14:paraId="3E18C316" w14:textId="77777777" w:rsidR="00E240EC" w:rsidRPr="00EA3DCA" w:rsidRDefault="00E240EC" w:rsidP="00EA3DCA">
      <w:pPr>
        <w:spacing w:before="0" w:after="200" w:line="276" w:lineRule="auto"/>
        <w:jc w:val="both"/>
        <w:rPr>
          <w:rFonts w:ascii="Calibri" w:eastAsia="Calibri" w:hAnsi="Calibri"/>
          <w:sz w:val="22"/>
          <w:szCs w:val="22"/>
        </w:rPr>
      </w:pPr>
    </w:p>
    <w:p w14:paraId="787AA3A5" w14:textId="2B515FAF" w:rsidR="00734255" w:rsidRDefault="007448CF" w:rsidP="00BE1047">
      <w:pPr>
        <w:pStyle w:val="Heading1"/>
      </w:pPr>
      <w:bookmarkStart w:id="107" w:name="_Toc490076444"/>
      <w:bookmarkStart w:id="108" w:name="_Toc492476522"/>
      <w:bookmarkStart w:id="109" w:name="_Toc492476681"/>
      <w:bookmarkStart w:id="110" w:name="_Toc492476782"/>
      <w:bookmarkStart w:id="111" w:name="_Toc492476818"/>
      <w:bookmarkStart w:id="112" w:name="_Toc492477173"/>
      <w:bookmarkStart w:id="113" w:name="_Toc92284951"/>
      <w:bookmarkEnd w:id="102"/>
      <w:bookmarkEnd w:id="103"/>
      <w:bookmarkEnd w:id="104"/>
      <w:bookmarkEnd w:id="105"/>
      <w:bookmarkEnd w:id="106"/>
      <w:r>
        <w:t>Assumptions &amp; Exclusions</w:t>
      </w:r>
      <w:bookmarkEnd w:id="113"/>
      <w:r>
        <w:t xml:space="preserve"> </w:t>
      </w:r>
      <w:r w:rsidR="00D66AD8">
        <w:t xml:space="preserve"> </w:t>
      </w:r>
    </w:p>
    <w:p w14:paraId="1EBE2031" w14:textId="6F60476F" w:rsidR="00BE1047" w:rsidRDefault="00BE1047" w:rsidP="00BE1047">
      <w:pPr>
        <w:pStyle w:val="ListParagraph"/>
        <w:numPr>
          <w:ilvl w:val="0"/>
          <w:numId w:val="6"/>
        </w:numPr>
        <w:jc w:val="both"/>
      </w:pPr>
      <w:r>
        <w:t>Any integration / alignment of their existing system are neither covered, nor is part of our future development via this FSD.</w:t>
      </w:r>
    </w:p>
    <w:p w14:paraId="5EC7434A" w14:textId="1155AC42" w:rsidR="00D66AD8" w:rsidRDefault="00BE1047" w:rsidP="00BE1047">
      <w:pPr>
        <w:pStyle w:val="ListParagraph"/>
        <w:numPr>
          <w:ilvl w:val="0"/>
          <w:numId w:val="6"/>
        </w:numPr>
        <w:jc w:val="both"/>
      </w:pPr>
      <w:r>
        <w:t>Since this is a Greenfield deployment, all the existing COB reports which are present in the system will be available</w:t>
      </w:r>
      <w:r w:rsidR="00D66AD8">
        <w:t xml:space="preserve">. </w:t>
      </w:r>
      <w:r>
        <w:t xml:space="preserve">TBI has not requested any reports or enquiries therein. </w:t>
      </w:r>
    </w:p>
    <w:p w14:paraId="2D077175" w14:textId="11984F80" w:rsidR="00247183" w:rsidRDefault="00247183" w:rsidP="00247183"/>
    <w:p w14:paraId="1B2EAB9B" w14:textId="77777777" w:rsidR="00247183" w:rsidRPr="007448CF" w:rsidRDefault="00247183" w:rsidP="00247183"/>
    <w:p w14:paraId="6050ECAD" w14:textId="489EFB99" w:rsidR="001103E4" w:rsidRPr="00F67F4E" w:rsidRDefault="001103E4" w:rsidP="00986259">
      <w:pPr>
        <w:pStyle w:val="Heading1"/>
      </w:pPr>
      <w:bookmarkStart w:id="114" w:name="_Toc92284952"/>
      <w:r w:rsidRPr="00F67F4E">
        <w:t xml:space="preserve">Reporting </w:t>
      </w:r>
      <w:r>
        <w:t>(Enquires and COB Reports)</w:t>
      </w:r>
      <w:bookmarkEnd w:id="107"/>
      <w:bookmarkEnd w:id="108"/>
      <w:bookmarkEnd w:id="109"/>
      <w:bookmarkEnd w:id="110"/>
      <w:bookmarkEnd w:id="111"/>
      <w:bookmarkEnd w:id="112"/>
      <w:bookmarkEnd w:id="114"/>
    </w:p>
    <w:p w14:paraId="1B94A335" w14:textId="014D3123" w:rsidR="001103E4" w:rsidRDefault="006412A2" w:rsidP="005769BE">
      <w:pPr>
        <w:spacing w:before="0" w:after="0" w:line="276" w:lineRule="auto"/>
        <w:jc w:val="both"/>
        <w:rPr>
          <w:rFonts w:ascii="Calibri" w:hAnsi="Calibri" w:cs="Calibri"/>
          <w:sz w:val="22"/>
          <w:szCs w:val="22"/>
        </w:rPr>
      </w:pPr>
      <w:r w:rsidRPr="006412A2">
        <w:rPr>
          <w:rFonts w:ascii="Calibri" w:hAnsi="Calibri" w:cs="Calibri"/>
          <w:sz w:val="22"/>
          <w:szCs w:val="22"/>
        </w:rPr>
        <w:t>Standard reports and Inquires will be made available as mentioned above in workflow.</w:t>
      </w:r>
      <w:r w:rsidR="00A6397A">
        <w:rPr>
          <w:rFonts w:ascii="Calibri" w:hAnsi="Calibri" w:cs="Calibri"/>
          <w:sz w:val="22"/>
          <w:szCs w:val="22"/>
        </w:rPr>
        <w:t xml:space="preserve"> However, a</w:t>
      </w:r>
      <w:r w:rsidRPr="006412A2">
        <w:rPr>
          <w:rFonts w:ascii="Calibri" w:hAnsi="Calibri" w:cs="Calibri"/>
          <w:sz w:val="22"/>
          <w:szCs w:val="22"/>
        </w:rPr>
        <w:t>part from the sta</w:t>
      </w:r>
      <w:r w:rsidR="00734255">
        <w:rPr>
          <w:rFonts w:ascii="Calibri" w:hAnsi="Calibri" w:cs="Calibri"/>
          <w:sz w:val="22"/>
          <w:szCs w:val="22"/>
        </w:rPr>
        <w:t xml:space="preserve">ndard reports/inquiries, if </w:t>
      </w:r>
      <w:r w:rsidR="00387A42">
        <w:rPr>
          <w:rFonts w:ascii="Calibri" w:hAnsi="Calibri" w:cs="Calibri"/>
          <w:sz w:val="22"/>
          <w:szCs w:val="22"/>
        </w:rPr>
        <w:t>TBI</w:t>
      </w:r>
      <w:r w:rsidRPr="006412A2">
        <w:rPr>
          <w:rFonts w:ascii="Calibri" w:hAnsi="Calibri" w:cs="Calibri"/>
          <w:sz w:val="22"/>
          <w:szCs w:val="22"/>
        </w:rPr>
        <w:t xml:space="preserve"> require any further reports (other than Regulatory), will be handled through change management.</w:t>
      </w:r>
    </w:p>
    <w:p w14:paraId="0C949587" w14:textId="252511E7" w:rsidR="00EA7329" w:rsidRPr="007A4351" w:rsidRDefault="007A4351" w:rsidP="007A4351">
      <w:pPr>
        <w:tabs>
          <w:tab w:val="left" w:pos="6690"/>
        </w:tabs>
        <w:rPr>
          <w:rFonts w:ascii="Calibri" w:hAnsi="Calibri" w:cs="Calibri"/>
          <w:sz w:val="22"/>
          <w:szCs w:val="22"/>
        </w:rPr>
      </w:pPr>
      <w:r>
        <w:rPr>
          <w:rFonts w:ascii="Calibri" w:hAnsi="Calibri" w:cs="Calibri"/>
          <w:sz w:val="22"/>
          <w:szCs w:val="22"/>
        </w:rPr>
        <w:tab/>
      </w:r>
      <w:bookmarkEnd w:id="4"/>
      <w:bookmarkEnd w:id="5"/>
      <w:bookmarkEnd w:id="13"/>
      <w:bookmarkEnd w:id="14"/>
      <w:bookmarkEnd w:id="15"/>
    </w:p>
    <w:sectPr w:rsidR="00EA7329" w:rsidRPr="007A4351" w:rsidSect="00502376">
      <w:headerReference w:type="even" r:id="rId24"/>
      <w:type w:val="continuous"/>
      <w:pgSz w:w="11906" w:h="16838" w:code="9"/>
      <w:pgMar w:top="1440" w:right="1797" w:bottom="1440" w:left="1797" w:header="567" w:footer="567"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D9FE98" w16cid:durableId="1D891975"/>
  <w16cid:commentId w16cid:paraId="2194524A" w16cid:durableId="1D891976"/>
  <w16cid:commentId w16cid:paraId="5112D5D1" w16cid:durableId="1D891977"/>
  <w16cid:commentId w16cid:paraId="1CAD8D3B" w16cid:durableId="1D891978"/>
  <w16cid:commentId w16cid:paraId="05EE92C4" w16cid:durableId="1D891979"/>
  <w16cid:commentId w16cid:paraId="57648EE1" w16cid:durableId="1D89197A"/>
  <w16cid:commentId w16cid:paraId="76FA43EA" w16cid:durableId="1D89197B"/>
  <w16cid:commentId w16cid:paraId="191D5BDF" w16cid:durableId="1D89197C"/>
  <w16cid:commentId w16cid:paraId="532B10E9" w16cid:durableId="1D89197D"/>
  <w16cid:commentId w16cid:paraId="38539809" w16cid:durableId="1D89197E"/>
  <w16cid:commentId w16cid:paraId="54AD32BB" w16cid:durableId="1D89197F"/>
  <w16cid:commentId w16cid:paraId="50E34DF5" w16cid:durableId="1D891980"/>
  <w16cid:commentId w16cid:paraId="2CD6A1DD" w16cid:durableId="1D891981"/>
  <w16cid:commentId w16cid:paraId="3D6AB218" w16cid:durableId="1D891982"/>
  <w16cid:commentId w16cid:paraId="580C6DE6" w16cid:durableId="1D891983"/>
  <w16cid:commentId w16cid:paraId="7A8A0BEC" w16cid:durableId="1D891A0B"/>
  <w16cid:commentId w16cid:paraId="45F5AB4B" w16cid:durableId="1D891984"/>
  <w16cid:commentId w16cid:paraId="27ED001F" w16cid:durableId="1D891985"/>
  <w16cid:commentId w16cid:paraId="4E7B9C9A" w16cid:durableId="1D891986"/>
  <w16cid:commentId w16cid:paraId="5C64D284" w16cid:durableId="1D891987"/>
  <w16cid:commentId w16cid:paraId="331CA207" w16cid:durableId="1D891988"/>
  <w16cid:commentId w16cid:paraId="4A6DBC68" w16cid:durableId="1D891989"/>
  <w16cid:commentId w16cid:paraId="38463F16" w16cid:durableId="1D89198A"/>
  <w16cid:commentId w16cid:paraId="481AA8F1" w16cid:durableId="1D89198B"/>
  <w16cid:commentId w16cid:paraId="350CA38A" w16cid:durableId="1D89198C"/>
  <w16cid:commentId w16cid:paraId="4198DFF2" w16cid:durableId="1D89198D"/>
  <w16cid:commentId w16cid:paraId="191841A2" w16cid:durableId="1D89198E"/>
  <w16cid:commentId w16cid:paraId="6003D77F" w16cid:durableId="1D89198F"/>
  <w16cid:commentId w16cid:paraId="238B5BE5" w16cid:durableId="1D891990"/>
  <w16cid:commentId w16cid:paraId="4D2401E4" w16cid:durableId="1D891991"/>
  <w16cid:commentId w16cid:paraId="7BA0FED3" w16cid:durableId="1D891992"/>
  <w16cid:commentId w16cid:paraId="3F0D4CF5" w16cid:durableId="1D891993"/>
  <w16cid:commentId w16cid:paraId="56F23831" w16cid:durableId="1D891994"/>
  <w16cid:commentId w16cid:paraId="0CC9357A" w16cid:durableId="1D891995"/>
  <w16cid:commentId w16cid:paraId="1495E9E8" w16cid:durableId="1D891996"/>
  <w16cid:commentId w16cid:paraId="590BCE2B" w16cid:durableId="1D891997"/>
  <w16cid:commentId w16cid:paraId="303ACB96" w16cid:durableId="1D891998"/>
  <w16cid:commentId w16cid:paraId="4E9C3906" w16cid:durableId="1D891999"/>
  <w16cid:commentId w16cid:paraId="1F78C8CD" w16cid:durableId="1D89199A"/>
  <w16cid:commentId w16cid:paraId="371C30D7" w16cid:durableId="1D89199B"/>
  <w16cid:commentId w16cid:paraId="05947293" w16cid:durableId="1D89199C"/>
  <w16cid:commentId w16cid:paraId="36B4F9D6" w16cid:durableId="1D89199D"/>
  <w16cid:commentId w16cid:paraId="7C23D78C" w16cid:durableId="1D89199E"/>
  <w16cid:commentId w16cid:paraId="5AF87094" w16cid:durableId="1D89199F"/>
  <w16cid:commentId w16cid:paraId="2475D8E8" w16cid:durableId="1D8919A0"/>
  <w16cid:commentId w16cid:paraId="16A84FE8" w16cid:durableId="1D8919A1"/>
  <w16cid:commentId w16cid:paraId="5072F13F" w16cid:durableId="1D8919A2"/>
  <w16cid:commentId w16cid:paraId="52DFB7D5" w16cid:durableId="1D8919A3"/>
  <w16cid:commentId w16cid:paraId="0D870AF5" w16cid:durableId="1D8919A4"/>
  <w16cid:commentId w16cid:paraId="799C8BEC" w16cid:durableId="1D8919A5"/>
  <w16cid:commentId w16cid:paraId="64B9C229" w16cid:durableId="1D8919A6"/>
  <w16cid:commentId w16cid:paraId="1FFCB401" w16cid:durableId="1D8919A7"/>
  <w16cid:commentId w16cid:paraId="12B33175" w16cid:durableId="1D8919A8"/>
  <w16cid:commentId w16cid:paraId="6B8A3F07" w16cid:durableId="1D8919A9"/>
  <w16cid:commentId w16cid:paraId="402872BC" w16cid:durableId="1D8919AA"/>
  <w16cid:commentId w16cid:paraId="2E963F23" w16cid:durableId="1D8919AB"/>
  <w16cid:commentId w16cid:paraId="78B97815" w16cid:durableId="1D8919AC"/>
  <w16cid:commentId w16cid:paraId="0BF06CA1" w16cid:durableId="1D8919AD"/>
  <w16cid:commentId w16cid:paraId="6D2F290A" w16cid:durableId="1D8919A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7EBD0D" w14:textId="77777777" w:rsidR="00446678" w:rsidRDefault="00446678">
      <w:r>
        <w:separator/>
      </w:r>
    </w:p>
  </w:endnote>
  <w:endnote w:type="continuationSeparator" w:id="0">
    <w:p w14:paraId="6AACA3CF" w14:textId="77777777" w:rsidR="00446678" w:rsidRDefault="0044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DDB6C" w14:textId="15C21DFA" w:rsidR="006516B7" w:rsidRDefault="006516B7">
    <w:pPr>
      <w:pStyle w:val="Footer"/>
      <w:rPr>
        <w:sz w:val="16"/>
        <w:szCs w:val="16"/>
      </w:rPr>
    </w:pPr>
    <w:r>
      <w:rPr>
        <w:noProof/>
        <w:sz w:val="16"/>
        <w:szCs w:val="16"/>
        <w:lang w:val="en-US" w:eastAsia="en-US"/>
      </w:rPr>
      <w:drawing>
        <wp:anchor distT="0" distB="0" distL="114300" distR="114300" simplePos="0" relativeHeight="251660288" behindDoc="0" locked="0" layoutInCell="1" allowOverlap="1" wp14:anchorId="520351C4" wp14:editId="6464B2EE">
          <wp:simplePos x="0" y="0"/>
          <wp:positionH relativeFrom="column">
            <wp:posOffset>4905375</wp:posOffset>
          </wp:positionH>
          <wp:positionV relativeFrom="paragraph">
            <wp:posOffset>-186690</wp:posOffset>
          </wp:positionV>
          <wp:extent cx="1428750" cy="894080"/>
          <wp:effectExtent l="0" t="0" r="0" b="1270"/>
          <wp:wrapNone/>
          <wp:docPr id="72" name="Picture 72" descr="Logo 300slrrv;;;;;vvr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ogo 300slrrv;;;;;vvr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894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4B61">
      <w:rPr>
        <w:sz w:val="16"/>
        <w:szCs w:val="16"/>
      </w:rPr>
      <w:t>Version No:</w:t>
    </w:r>
    <w:r w:rsidR="00CA2511">
      <w:rPr>
        <w:sz w:val="16"/>
        <w:szCs w:val="16"/>
      </w:rPr>
      <w:t xml:space="preserve"> 1.0</w:t>
    </w:r>
  </w:p>
  <w:p w14:paraId="0697774B" w14:textId="77777777" w:rsidR="006516B7" w:rsidRDefault="006516B7">
    <w:pPr>
      <w:pStyle w:val="Footer"/>
      <w:rPr>
        <w:sz w:val="16"/>
        <w:szCs w:val="16"/>
      </w:rPr>
    </w:pPr>
  </w:p>
  <w:p w14:paraId="7BC8249A" w14:textId="77777777" w:rsidR="006516B7" w:rsidRPr="00D24B61" w:rsidRDefault="006516B7">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7C28DD" w14:textId="77777777" w:rsidR="00446678" w:rsidRDefault="00446678">
      <w:r>
        <w:separator/>
      </w:r>
    </w:p>
  </w:footnote>
  <w:footnote w:type="continuationSeparator" w:id="0">
    <w:p w14:paraId="7F86B28F" w14:textId="77777777" w:rsidR="00446678" w:rsidRDefault="00446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31631" w14:textId="77777777" w:rsidR="006516B7" w:rsidRDefault="006516B7">
    <w:pPr>
      <w:rPr>
        <w:rFonts w:ascii="Calibri" w:hAnsi="Calibri" w:cs="Calibri"/>
        <w:b/>
        <w:color w:val="548DD4"/>
        <w:sz w:val="22"/>
        <w:szCs w:val="22"/>
      </w:rPr>
    </w:pPr>
    <w:r>
      <w:rPr>
        <w:rFonts w:ascii="Calibri" w:hAnsi="Calibri" w:cs="Calibri"/>
        <w:b/>
        <w:noProof/>
        <w:color w:val="548DD4"/>
        <w:sz w:val="22"/>
        <w:szCs w:val="22"/>
        <w:lang w:val="en-US" w:eastAsia="en-US"/>
      </w:rPr>
      <mc:AlternateContent>
        <mc:Choice Requires="wps">
          <w:drawing>
            <wp:anchor distT="0" distB="0" distL="114300" distR="114300" simplePos="0" relativeHeight="251652096" behindDoc="0" locked="0" layoutInCell="1" allowOverlap="1" wp14:anchorId="31EEF1CB" wp14:editId="36BED522">
              <wp:simplePos x="0" y="0"/>
              <wp:positionH relativeFrom="column">
                <wp:posOffset>-1141095</wp:posOffset>
              </wp:positionH>
              <wp:positionV relativeFrom="paragraph">
                <wp:posOffset>-360045</wp:posOffset>
              </wp:positionV>
              <wp:extent cx="7772400" cy="457200"/>
              <wp:effectExtent l="1905" t="1905" r="0" b="0"/>
              <wp:wrapNone/>
              <wp:docPr id="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9B3E6" id="Rectangle 1" o:spid="_x0000_s1026" style="position:absolute;margin-left:-89.85pt;margin-top:-28.35pt;width:612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" fillcolor="#95adca" stroked="f"/>
          </w:pict>
        </mc:Fallback>
      </mc:AlternateContent>
    </w:r>
    <w:r>
      <w:rPr>
        <w:rFonts w:ascii="Calibri" w:hAnsi="Calibri" w:cs="Calibri"/>
        <w:b/>
        <w:color w:val="548DD4"/>
        <w:sz w:val="22"/>
        <w:szCs w:val="22"/>
      </w:rPr>
      <w:t>FSD - COLLATERAL</w:t>
    </w:r>
  </w:p>
  <w:p w14:paraId="3A772A78" w14:textId="77777777" w:rsidR="006516B7" w:rsidRDefault="006516B7">
    <w:pPr>
      <w:rPr>
        <w:rFonts w:ascii="Calibri" w:hAnsi="Calibri" w:cs="Calibri"/>
        <w:b/>
        <w:color w:val="548DD4"/>
        <w:sz w:val="22"/>
        <w:szCs w:val="22"/>
      </w:rPr>
    </w:pPr>
  </w:p>
  <w:p w14:paraId="08A5212D" w14:textId="77777777" w:rsidR="006516B7" w:rsidRDefault="006516B7">
    <w:pPr>
      <w:rPr>
        <w:rFonts w:ascii="Calibri" w:hAnsi="Calibri" w:cs="Calibri"/>
        <w:b/>
        <w:color w:val="548DD4"/>
        <w:sz w:val="22"/>
        <w:szCs w:val="22"/>
      </w:rPr>
    </w:pPr>
  </w:p>
  <w:p w14:paraId="41F67E2F" w14:textId="77777777" w:rsidR="006516B7" w:rsidRPr="00E46752" w:rsidRDefault="006516B7">
    <w:pPr>
      <w:rPr>
        <w:rFonts w:ascii="Calibri" w:hAnsi="Calibri" w:cs="Calibri"/>
        <w:b/>
        <w:color w:val="548DD4"/>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C2A98" w14:textId="0118DEF7" w:rsidR="006516B7" w:rsidRDefault="006516B7">
    <w:r>
      <w:rPr>
        <w:noProof/>
        <w:lang w:val="en-US" w:eastAsia="en-US"/>
      </w:rPr>
      <mc:AlternateContent>
        <mc:Choice Requires="wpg">
          <w:drawing>
            <wp:anchor distT="0" distB="0" distL="114300" distR="114300" simplePos="0" relativeHeight="251664384" behindDoc="0" locked="0" layoutInCell="1" allowOverlap="1" wp14:anchorId="06312F6E" wp14:editId="27F52FB5">
              <wp:simplePos x="0" y="0"/>
              <wp:positionH relativeFrom="column">
                <wp:posOffset>-1118235</wp:posOffset>
              </wp:positionH>
              <wp:positionV relativeFrom="paragraph">
                <wp:posOffset>5354955</wp:posOffset>
              </wp:positionV>
              <wp:extent cx="3889375" cy="3898900"/>
              <wp:effectExtent l="0" t="1905" r="635" b="5207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9375" cy="3898900"/>
                        <a:chOff x="11" y="8721"/>
                        <a:chExt cx="6125" cy="6140"/>
                      </a:xfrm>
                    </wpg:grpSpPr>
                    <wpg:grpSp>
                      <wpg:cNvPr id="7" name="Group 7"/>
                      <wpg:cNvGrpSpPr>
                        <a:grpSpLocks/>
                      </wpg:cNvGrpSpPr>
                      <wpg:grpSpPr bwMode="auto">
                        <a:xfrm>
                          <a:off x="11" y="8721"/>
                          <a:ext cx="6125" cy="6120"/>
                          <a:chOff x="11" y="8361"/>
                          <a:chExt cx="6125" cy="6120"/>
                        </a:xfrm>
                      </wpg:grpSpPr>
                      <pic:pic xmlns:pic="http://schemas.openxmlformats.org/drawingml/2006/picture">
                        <pic:nvPicPr>
                          <pic:cNvPr id="8" name="Picture 8" descr="cube_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76" y="11751"/>
                            <a:ext cx="63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9" descr="cube_0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181" y="8361"/>
                            <a:ext cx="2955"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10" descr="cube_0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4" y="8361"/>
                            <a:ext cx="3165"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1" descr="cube_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6" y="9396"/>
                            <a:ext cx="78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2" descr="cube_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796" y="9395"/>
                            <a:ext cx="825"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3" descr="cube_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616" y="9381"/>
                            <a:ext cx="765" cy="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4" descr="cube_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76" y="9396"/>
                            <a:ext cx="81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5" descr="cube_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186" y="9396"/>
                            <a:ext cx="63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6" descr="cube_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816" y="9396"/>
                            <a:ext cx="75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7" descr="cube_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566" y="9396"/>
                            <a:ext cx="645"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8" descr="cube_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204" y="9396"/>
                            <a:ext cx="93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19" descr="cube_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6" y="10401"/>
                            <a:ext cx="78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20" descr="cube_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94" y="10401"/>
                            <a:ext cx="82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21" descr="cube_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19" y="10401"/>
                            <a:ext cx="75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2" descr="cube_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69" y="10401"/>
                            <a:ext cx="81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23" descr="cube_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179" y="10401"/>
                            <a:ext cx="63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4" descr="cube_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204" y="10401"/>
                            <a:ext cx="93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25" descr="cube_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559" y="10401"/>
                            <a:ext cx="64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6" descr="cube_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810" y="10400"/>
                            <a:ext cx="75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27" descr="cube_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9" y="11106"/>
                            <a:ext cx="78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28" descr="cube_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09" y="11106"/>
                            <a:ext cx="81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29" descr="cube_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619" y="11106"/>
                            <a:ext cx="75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30" descr="cube_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369" y="11091"/>
                            <a:ext cx="81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Picture 31" descr="cube_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179" y="11106"/>
                            <a:ext cx="63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32" descr="cube_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809" y="11106"/>
                            <a:ext cx="75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33" descr="cube_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559" y="11106"/>
                            <a:ext cx="645"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34" descr="cube_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204" y="11106"/>
                            <a:ext cx="93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35" descr="cube_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5201" y="11751"/>
                            <a:ext cx="93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36" descr="cube_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556" y="11751"/>
                            <a:ext cx="645"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37" descr="cube_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806" y="11751"/>
                            <a:ext cx="75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8" descr="cube_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366" y="11871"/>
                            <a:ext cx="81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39" descr="cube_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16" y="11871"/>
                            <a:ext cx="75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40" descr="cube_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791" y="11871"/>
                            <a:ext cx="82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41" descr="cube_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1" y="11871"/>
                            <a:ext cx="7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42" descr="cube_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1" y="12531"/>
                            <a:ext cx="1605"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43" descr="cube_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616" y="12531"/>
                            <a:ext cx="75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44" descr="cube_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2366" y="12531"/>
                            <a:ext cx="81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 name="Picture 45" descr="cube_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3176" y="12531"/>
                            <a:ext cx="63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46" descr="cube_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806" y="12531"/>
                            <a:ext cx="75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 name="Picture 47" descr="cube_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4556" y="12531"/>
                            <a:ext cx="495"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48" descr="cube_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051" y="12531"/>
                            <a:ext cx="108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 name="Picture 49" descr="cube_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631" y="13371"/>
                            <a:ext cx="1560" cy="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50" descr="cube_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173" y="13365"/>
                            <a:ext cx="1395" cy="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51" name="Line 51"/>
                      <wps:cNvCnPr/>
                      <wps:spPr bwMode="auto">
                        <a:xfrm rot="21480000" flipH="1">
                          <a:off x="3011" y="12341"/>
                          <a:ext cx="3000" cy="252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E16AC6" id="Group 6" o:spid="_x0000_s1026" style="position:absolute;margin-left:-88.05pt;margin-top:421.65pt;width:306.25pt;height:307pt;z-index:251664384" coordorigin="11,8721" coordsize="6125,6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j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&#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B5I4xd2Cj/E+9gE8OqsyqKseukmik/Q6t/rH34qRx60ro3A9ZPeur9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RIAuTYf1Pv3XuHTVWZWGnBVCHf8AwPAPt5Ii3Hh0jmu0jFFy3SVqa2ep&#10;Yl2Nr8KPx7VrGqcOiuSZ5DVjjrEk80ZBSRgf6An3sqDxHVFdlOD04wZipjsGIYD+vttoVPDpQl5K&#10;vHPTtDnYW4kUqf6+2WgYcOlaXyn4h06RVtNL+mRb/wBCbH20UZeI6VJPE/A9SQQeQQf9b3Tp0EHh&#10;13791v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qNUVUNOuqRhf8C/J92VGbh01JMkYqx6S9Zl5ZyUiuqfS44J9q0hAyePRVNdu+FNF6ZSSTckk/wBT&#10;9fb4AHDpJx68Tz/T37rQHXXv3W+ve/de697917rkrMvKkj/WPvRAPHrwJHDj1OjyFTDbTISP6E+6&#10;GNW49OpcSoeOOnSHPMLCVL/4+2mtx5dK0v2Hxjp1hytLLb16SfwfbJicdLEu4n86dTPuYP8Ajov0&#10;1fX8fS/umlvTp3xU9R1n916c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i7qgLOwUD&#10;8k297AJ4daJAyemCtzKpeODk/wCq/wCKe1EcNct0XzXoHbHx6TU08k7FpGJ/1/akKFFB0Ws7Oasa&#10;nrF7t1Xru/H+P/Ee9Uz1qmfl117317r3++59+6911791vr3v3Xuu/futdde/db65WFhb6+9da888&#10;Ouvp731vrn5ZP9W39Pr+PetI63U9CR7LOhJ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03VeR&#10;gpgRqDP/AEB+n+v7cSNm+zpNLcxxD1PSVq8jPUsbsVT/AFI9rEjVR8+iqW4klOeHTf8AX/H250x1&#10;17917r3v3XuuRsT/AK/+9+9eXWuA64+99e69791vr3v3Xuve/de67/w9+61163B/w9+6914cf1v7&#10;917/AAdde/db697917oTPZX0Je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wzTxQKWkcKB+L8+7BSxoOqPIi&#10;CrHpNVuZeS6QHSv0v+T+PamOEDLdFk94zdsfDpgZmclmJJP5PtSBTpASTk8euPv3Xuu/xb37rXXX&#10;v3W+ve/de67/AOI9+6111791vrv37rXXXv3W+ve/de67HJ49+PWj11791vru/Fv6+/fPrXz669+6&#10;313x/T/effutZ6Ev2V9Cb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6JCi5IA/qffutEgZPTNW5eKEFIvW/0uPp7fSEt8XD&#10;pFNeKmEyektUVU1QxMjE3P0v7VqgUY6K3keQ1Y9Rvduqde9+6913x/T37rXXgL+9E9eJp16/4976&#10;917+n5/w9+6917/H37r3Xvfuvde/rx/xr37r3XuLf4+/f4Ovf4OvfT/kX09+6913xbjg29661n8u&#10;uPvfVuu/9hb37rXXuOPfuvdde/db6Ez2V9CX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odTXQUwJdgW/1I+vu6ozcOmJZ0iGePSV&#10;rMpNUkqh0JzwD9R7VpEqZPHoqmunkNBhems3uCeSefr7d6S1r10b3N/ex14cOvfW3+HHv3Xqde4v&#10;/h7917r3v3XuvW4B9+6917/X49+691737rfXXv3Xuu7H+nv1etVHXvp/tvfuPXuPXvfut9e9+611&#10;737rfXvfutdd24/x+v8AsPeq9er+zrj731vr3v3XuhM9lfQl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uEkiRKWdgoH5PvYBJoOqsyoKt0nK7Nf&#10;WOn/ANi/tSkHm3RdPe/hj6TskrynU7Fj+ST7UgAcOi4sWNWyesfvfWuu7Hj/AHj37rXXvfuvdde/&#10;db67/wAP9j791r59de/db675I964dax143/PvY699nXXv3W+ve/da67v/S/+PvXHr3XXvfW+u/fu&#10;vde9+69117917ru3v3WuvfX37r3XgL/m3v3Xj16/+A9+69ToS/ZX0J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0CD9CD/rG/v3WgQeHXfv3W+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kBFkKmG2mQkD8H&#10;2YmNW6IEnlTgenaHOuOJUv8A4j2y1uPLpUl+wFGHTtDlqWWw1aSf6+2TC46VpdxNxwep6yxuLq6t&#10;f+hHtsgjj0oDq3AjrJ711b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oM/Zp0Guve/de679+691mjqJo+UkYW/x91KqeI6ssjoe09OUOZqY/wBXrA+v&#10;tpoVPDpSl7IuDnp2hzkL8SLoPtpoGHDpWl8h+LB6dI6unlA0SKb/AIvz7aKMOI6VJNG/A9SQQfob&#10;+6dO1r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0Gn+v/wAb9mnQZ68b&#10;D6e9Drw69YW/x9+695/Lr1ve+vde/wAL8e/de697917rkrOtirEf0sfeqA9WDEcD1NhyVVF9HLAf&#10;gn8f7H3RokPTqXMqeeOnWDOngTL/ALEe2Wt/TpYl+fxjp2hylLLaz6SfwfbJicdKkuon889TldG/&#10;Syn/AFiPdCCOPT4ZTwPXP3rq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0Gn55/wAPZp0GfLHXvfuv&#10;deP+Hv3XuvEk+/de669+6313791rrxv9Px+PfuvD1669+6313791rr30PB/2I9+631njqp4j6JGH&#10;+x91KKeI6usrrwJ6dIc3OnEnrHtpoFPDpUl7IuGyOneHNU8gGv0H/ePbDQsDjpWl9G2Dg9OUdTBL&#10;+iRT/sfbZRhx6UrKjcD1n916c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g05Psz4cOgzgde+v4+g976911791vrv37rXXv&#10;fuvdde/db697917rv37rXXvfuvdd8WAH196+fXvOp64+99b697917rwPv3HrXHrIskifpdl/1j70&#10;QDx6sGI4HqfDlaqK12LD/H220SN0+l1KmK16d4c4pA8qW/xHtloP4elSbgODjp0iyNLLbTIAT+Dx&#10;7aMbL0rS5ifgc9TAytyrA/6x9t06fBB4dcvfut9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N/j37r3Xvfuvde9+691737r3Xvfuvde9+691737r3Xvfuvde9+691737r3Xvfuvde9+&#10;691737r3Xvfuvde9+691737r3Xvfuvde9+691HliDzU0luYnk5/4NDIv/E+7A0Uj1/z9NOgMit5g&#10;n/AepHuvTv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">
              <v:group id="Group 7" o:spid="_x0000_s1027" style="position:absolute;left:11;top:8721;width:6125;height:6120" coordorigin="11,8361" coordsize="6125,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alt="cube_27" style="position:absolute;left:3176;top:11751;width:63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">
                  <v:imagedata r:id="rId44" o:title="cube_27"/>
                </v:shape>
                <v:shape id="Picture 9" o:spid="_x0000_s1029" type="#_x0000_t75" alt="cube_02" style="position:absolute;left:3181;top:8361;width:2955;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">
                  <v:imagedata r:id="rId45" o:title="cube_02"/>
                </v:shape>
                <v:shape id="Picture 10" o:spid="_x0000_s1030" type="#_x0000_t75" alt="cube_01" style="position:absolute;left:14;top:8361;width:3165;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">
                  <v:imagedata r:id="rId46" o:title="cube_01"/>
                </v:shape>
                <v:shape id="Picture 11" o:spid="_x0000_s1031" type="#_x0000_t75" alt="cube_03" style="position:absolute;left:16;top:9396;width:78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">
                  <v:imagedata r:id="rId47" o:title="cube_03"/>
                </v:shape>
                <v:shape id="Picture 12" o:spid="_x0000_s1032" type="#_x0000_t75" alt="cube_04" style="position:absolute;left:796;top:9395;width:82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">
                  <v:imagedata r:id="rId48" o:title="cube_04"/>
                </v:shape>
                <v:shape id="Picture 13" o:spid="_x0000_s1033" type="#_x0000_t75" alt="cube_05" style="position:absolute;left:1616;top:9381;width:765;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">
                  <v:imagedata r:id="rId49" o:title="cube_05"/>
                </v:shape>
                <v:shape id="Picture 14" o:spid="_x0000_s1034" type="#_x0000_t75" alt="cube_06" style="position:absolute;left:2376;top:9396;width:81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">
                  <v:imagedata r:id="rId50" o:title="cube_06"/>
                </v:shape>
                <v:shape id="Picture 15" o:spid="_x0000_s1035" type="#_x0000_t75" alt="cube_07" style="position:absolute;left:3186;top:9396;width:63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">
                  <v:imagedata r:id="rId51" o:title="cube_07"/>
                </v:shape>
                <v:shape id="Picture 16" o:spid="_x0000_s1036" type="#_x0000_t75" alt="cube_08" style="position:absolute;left:3816;top:9396;width:75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">
                  <v:imagedata r:id="rId52" o:title="cube_08"/>
                </v:shape>
                <v:shape id="Picture 17" o:spid="_x0000_s1037" type="#_x0000_t75" alt="cube_09" style="position:absolute;left:4566;top:9396;width:64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">
                  <v:imagedata r:id="rId53" o:title="cube_09"/>
                </v:shape>
                <v:shape id="Picture 18" o:spid="_x0000_s1038" type="#_x0000_t75" alt="cube_10" style="position:absolute;left:5204;top:9396;width:93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">
                  <v:imagedata r:id="rId54" o:title="cube_10"/>
                </v:shape>
                <v:shape id="Picture 19" o:spid="_x0000_s1039" type="#_x0000_t75" alt="cube_11" style="position:absolute;left:16;top:10401;width:78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">
                  <v:imagedata r:id="rId55" o:title="cube_11"/>
                </v:shape>
                <v:shape id="Picture 20" o:spid="_x0000_s1040" type="#_x0000_t75" alt="cube_12" style="position:absolute;left:794;top:10401;width:82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">
                  <v:imagedata r:id="rId56" o:title="cube_12"/>
                </v:shape>
                <v:shape id="Picture 21" o:spid="_x0000_s1041" type="#_x0000_t75" alt="cube_13" style="position:absolute;left:1619;top:10401;width:75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">
                  <v:imagedata r:id="rId57" o:title="cube_13"/>
                </v:shape>
                <v:shape id="Picture 22" o:spid="_x0000_s1042" type="#_x0000_t75" alt="cube_14" style="position:absolute;left:2369;top:10401;width:81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">
                  <v:imagedata r:id="rId58" o:title="cube_14"/>
                </v:shape>
                <v:shape id="Picture 23" o:spid="_x0000_s1043" type="#_x0000_t75" alt="cube_15" style="position:absolute;left:3179;top:10401;width:63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">
                  <v:imagedata r:id="rId59" o:title="cube_15"/>
                </v:shape>
                <v:shape id="Picture 24" o:spid="_x0000_s1044" type="#_x0000_t75" alt="cube_18" style="position:absolute;left:5204;top:10401;width:93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">
                  <v:imagedata r:id="rId60" o:title="cube_18"/>
                </v:shape>
                <v:shape id="Picture 25" o:spid="_x0000_s1045" type="#_x0000_t75" alt="cube_17" style="position:absolute;left:4559;top:10401;width:64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">
                  <v:imagedata r:id="rId61" o:title="cube_17"/>
                </v:shape>
                <v:shape id="Picture 26" o:spid="_x0000_s1046" type="#_x0000_t75" alt="cube_16" style="position:absolute;left:3810;top:10400;width:75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">
                  <v:imagedata r:id="rId62" o:title="cube_16"/>
                </v:shape>
                <v:shape id="Picture 27" o:spid="_x0000_s1047" type="#_x0000_t75" alt="cube_19" style="position:absolute;left:29;top:11106;width:78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">
                  <v:imagedata r:id="rId63" o:title="cube_19"/>
                </v:shape>
                <v:shape id="Picture 28" o:spid="_x0000_s1048" type="#_x0000_t75" alt="cube_20" style="position:absolute;left:809;top:11106;width:81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">
                  <v:imagedata r:id="rId64" o:title="cube_20"/>
                </v:shape>
                <v:shape id="Picture 29" o:spid="_x0000_s1049" type="#_x0000_t75" alt="cube_21" style="position:absolute;left:1619;top:11106;width:75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">
                  <v:imagedata r:id="rId65" o:title="cube_21"/>
                </v:shape>
                <v:shape id="Picture 30" o:spid="_x0000_s1050" type="#_x0000_t75" alt="cube_22" style="position:absolute;left:2369;top:11091;width:81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">
                  <v:imagedata r:id="rId66" o:title="cube_22"/>
                </v:shape>
                <v:shape id="Picture 31" o:spid="_x0000_s1051" type="#_x0000_t75" alt="cube_23" style="position:absolute;left:3179;top:11106;width:63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">
                  <v:imagedata r:id="rId67" o:title="cube_23"/>
                </v:shape>
                <v:shape id="Picture 32" o:spid="_x0000_s1052" type="#_x0000_t75" alt="cube_24" style="position:absolute;left:3809;top:11106;width:75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">
                  <v:imagedata r:id="rId68" o:title="cube_24"/>
                </v:shape>
                <v:shape id="Picture 33" o:spid="_x0000_s1053" type="#_x0000_t75" alt="cube_25" style="position:absolute;left:4559;top:11106;width:645;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">
                  <v:imagedata r:id="rId69" o:title="cube_25"/>
                </v:shape>
                <v:shape id="Picture 34" o:spid="_x0000_s1054" type="#_x0000_t75" alt="cube_26" style="position:absolute;left:5204;top:11106;width:93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">
                  <v:imagedata r:id="rId70" o:title="cube_26"/>
                </v:shape>
                <v:shape id="Picture 35" o:spid="_x0000_s1055" type="#_x0000_t75" alt="cube_30" style="position:absolute;left:5201;top:11751;width:93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">
                  <v:imagedata r:id="rId71" o:title="cube_30"/>
                </v:shape>
                <v:shape id="Picture 36" o:spid="_x0000_s1056" type="#_x0000_t75" alt="cube_29" style="position:absolute;left:4556;top:11751;width:645;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">
                  <v:imagedata r:id="rId72" o:title="cube_29"/>
                </v:shape>
                <v:shape id="Picture 37" o:spid="_x0000_s1057" type="#_x0000_t75" alt="cube_28" style="position:absolute;left:3806;top:11751;width:75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">
                  <v:imagedata r:id="rId73" o:title="cube_28"/>
                </v:shape>
                <v:shape id="Picture 38" o:spid="_x0000_s1058" type="#_x0000_t75" alt="cube_34" style="position:absolute;left:2366;top:11871;width:81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">
                  <v:imagedata r:id="rId74" o:title="cube_34"/>
                </v:shape>
                <v:shape id="Picture 39" o:spid="_x0000_s1059" type="#_x0000_t75" alt="cube_33" style="position:absolute;left:1616;top:11871;width:75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">
                  <v:imagedata r:id="rId75" o:title="cube_33"/>
                </v:shape>
                <v:shape id="Picture 40" o:spid="_x0000_s1060" type="#_x0000_t75" alt="cube_32" style="position:absolute;left:791;top:11871;width:825;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">
                  <v:imagedata r:id="rId76" o:title="cube_32"/>
                </v:shape>
                <v:shape id="Picture 41" o:spid="_x0000_s1061" type="#_x0000_t75" alt="cube_31" style="position:absolute;left:11;top:11871;width:78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">
                  <v:imagedata r:id="rId77" o:title="cube_31"/>
                </v:shape>
                <v:shape id="Picture 42" o:spid="_x0000_s1062" type="#_x0000_t75" alt="cube_35" style="position:absolute;left:11;top:12531;width:16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">
                  <v:imagedata r:id="rId78" o:title="cube_35"/>
                </v:shape>
                <v:shape id="Picture 43" o:spid="_x0000_s1063" type="#_x0000_t75" alt="cube_36" style="position:absolute;left:1616;top:12531;width:75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">
                  <v:imagedata r:id="rId79" o:title="cube_36"/>
                </v:shape>
                <v:shape id="Picture 44" o:spid="_x0000_s1064" type="#_x0000_t75" alt="cube_37" style="position:absolute;left:2366;top:12531;width:81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">
                  <v:imagedata r:id="rId80" o:title="cube_37"/>
                </v:shape>
                <v:shape id="Picture 45" o:spid="_x0000_s1065" type="#_x0000_t75" alt="cube_38" style="position:absolute;left:3176;top:12531;width:63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">
                  <v:imagedata r:id="rId81" o:title="cube_38"/>
                </v:shape>
                <v:shape id="Picture 46" o:spid="_x0000_s1066" type="#_x0000_t75" alt="cube_39" style="position:absolute;left:3806;top:12531;width:75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">
                  <v:imagedata r:id="rId82" o:title="cube_39"/>
                </v:shape>
                <v:shape id="Picture 47" o:spid="_x0000_s1067" type="#_x0000_t75" alt="cube_40" style="position:absolute;left:4556;top:12531;width:495;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">
                  <v:imagedata r:id="rId83" o:title="cube_40"/>
                </v:shape>
                <v:shape id="Picture 48" o:spid="_x0000_s1068" type="#_x0000_t75" alt="cube_41" style="position:absolute;left:5051;top:12531;width:108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">
                  <v:imagedata r:id="rId84" o:title="cube_41"/>
                </v:shape>
                <v:shape id="Picture 49" o:spid="_x0000_s1069" type="#_x0000_t75" alt="cube_42" style="position:absolute;left:1631;top:13371;width:1560;height: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">
                  <v:imagedata r:id="rId85" o:title="cube_42"/>
                </v:shape>
                <v:shape id="Picture 50" o:spid="_x0000_s1070" type="#_x0000_t75" alt="cube_43" style="position:absolute;left:3173;top:13365;width:1395;height: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">
                  <v:imagedata r:id="rId86" o:title="cube_43"/>
                </v:shape>
              </v:group>
              <v:line id="Line 51" o:spid="_x0000_s1071" style="position:absolute;rotation:2;flip:x;visibility:visible;mso-wrap-style:square" from="3011,12341" to="6011,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" strokecolor="white" strokeweight="2.25pt"/>
            </v:group>
          </w:pict>
        </mc:Fallback>
      </mc:AlternateContent>
    </w:r>
    <w:r>
      <w:rPr>
        <w:noProof/>
        <w:lang w:val="en-US" w:eastAsia="en-US"/>
      </w:rPr>
      <w:drawing>
        <wp:anchor distT="0" distB="0" distL="114300" distR="114300" simplePos="0" relativeHeight="251662336" behindDoc="0" locked="0" layoutInCell="1" allowOverlap="1" wp14:anchorId="0433F4B2" wp14:editId="583EFE25">
          <wp:simplePos x="0" y="0"/>
          <wp:positionH relativeFrom="column">
            <wp:posOffset>3920490</wp:posOffset>
          </wp:positionH>
          <wp:positionV relativeFrom="paragraph">
            <wp:posOffset>-177165</wp:posOffset>
          </wp:positionV>
          <wp:extent cx="2162175" cy="895350"/>
          <wp:effectExtent l="0" t="0" r="9525" b="0"/>
          <wp:wrapNone/>
          <wp:docPr id="73" name="Picture 73" descr="Logo 300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300 Blu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6217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8240" behindDoc="1" locked="0" layoutInCell="1" allowOverlap="1" wp14:anchorId="03A8B51A" wp14:editId="7A3849E2">
              <wp:simplePos x="0" y="0"/>
              <wp:positionH relativeFrom="column">
                <wp:posOffset>-1137285</wp:posOffset>
              </wp:positionH>
              <wp:positionV relativeFrom="paragraph">
                <wp:posOffset>-405765</wp:posOffset>
              </wp:positionV>
              <wp:extent cx="7572375" cy="1295400"/>
              <wp:effectExtent l="5715" t="13335" r="1333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295400"/>
                      </a:xfrm>
                      <a:prstGeom prst="rect">
                        <a:avLst/>
                      </a:prstGeom>
                      <a:solidFill>
                        <a:srgbClr val="95ADCA"/>
                      </a:solidFill>
                      <a:ln w="9525">
                        <a:solidFill>
                          <a:srgbClr val="95ADC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0F587" id="Rectangle 4" o:spid="_x0000_s1026" style="position:absolute;margin-left:-89.55pt;margin-top:-31.95pt;width:596.25pt;height:1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" fillcolor="#95adca" strokecolor="#95adca"/>
          </w:pict>
        </mc:Fallback>
      </mc:AlternateContent>
    </w:r>
    <w:r>
      <w:rPr>
        <w:noProof/>
        <w:lang w:val="en-US" w:eastAsia="en-US"/>
      </w:rPr>
      <mc:AlternateContent>
        <mc:Choice Requires="wps">
          <w:drawing>
            <wp:anchor distT="0" distB="0" distL="114300" distR="114300" simplePos="0" relativeHeight="251656192" behindDoc="0" locked="0" layoutInCell="1" allowOverlap="1" wp14:anchorId="5C776015" wp14:editId="6AADDE91">
              <wp:simplePos x="0" y="0"/>
              <wp:positionH relativeFrom="column">
                <wp:posOffset>1495425</wp:posOffset>
              </wp:positionH>
              <wp:positionV relativeFrom="paragraph">
                <wp:posOffset>9307830</wp:posOffset>
              </wp:positionV>
              <wp:extent cx="4457700" cy="800100"/>
              <wp:effectExtent l="0" t="1905"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FCDE1" w14:textId="77777777" w:rsidR="006516B7" w:rsidRPr="00082C35" w:rsidRDefault="006516B7" w:rsidP="001010C0">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14:paraId="581A318A" w14:textId="77777777" w:rsidR="006516B7" w:rsidRPr="00082C35" w:rsidRDefault="006516B7" w:rsidP="0042313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14:paraId="7FEB5E42" w14:textId="77777777" w:rsidR="006516B7" w:rsidRPr="00082C35" w:rsidRDefault="006516B7" w:rsidP="001010C0">
                          <w:pPr>
                            <w:jc w:val="right"/>
                            <w:rPr>
                              <w:rFonts w:cs="Arial"/>
                              <w:color w:val="FFFFFF"/>
                              <w:sz w:val="14"/>
                              <w:szCs w:val="14"/>
                            </w:rPr>
                          </w:pPr>
                          <w:r w:rsidRPr="00082C35">
                            <w:rPr>
                              <w:rFonts w:cs="Arial"/>
                              <w:color w:val="FFFFFF"/>
                              <w:sz w:val="14"/>
                              <w:szCs w:val="14"/>
                            </w:rPr>
                            <w:t>COPYRIGHT 2007</w:t>
                          </w:r>
                          <w:r>
                            <w:rPr>
                              <w:rFonts w:cs="Arial"/>
                              <w:color w:val="FFFFFF"/>
                              <w:sz w:val="14"/>
                              <w:szCs w:val="14"/>
                            </w:rPr>
                            <w:t xml:space="preserve"> - 2008</w:t>
                          </w:r>
                          <w:r w:rsidRPr="00082C35">
                            <w:rPr>
                              <w:rFonts w:cs="Arial"/>
                              <w:color w:val="FFFFFF"/>
                              <w:sz w:val="14"/>
                              <w:szCs w:val="14"/>
                            </w:rPr>
                            <w:t xml:space="preserve"> TEMENOS HEADQUARTERS SA.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776015" id="_x0000_t202" coordsize="21600,21600" o:spt="202" path="m,l,21600r21600,l21600,xe">
              <v:stroke joinstyle="miter"/>
              <v:path gradientshapeok="t" o:connecttype="rect"/>
            </v:shapetype>
            <v:shape id="Text Box 3" o:spid="_x0000_s1027" type="#_x0000_t202" style="position:absolute;margin-left:117.75pt;margin-top:732.9pt;width:351pt;height: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LQbtQIAALk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" filled="f" stroked="f">
              <v:textbox>
                <w:txbxContent>
                  <w:p w14:paraId="6DCFCDE1" w14:textId="77777777" w:rsidR="006516B7" w:rsidRPr="00082C35" w:rsidRDefault="006516B7" w:rsidP="001010C0">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14:paraId="581A318A" w14:textId="77777777" w:rsidR="006516B7" w:rsidRPr="00082C35" w:rsidRDefault="006516B7" w:rsidP="0042313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14:paraId="7FEB5E42" w14:textId="77777777" w:rsidR="006516B7" w:rsidRPr="00082C35" w:rsidRDefault="006516B7" w:rsidP="001010C0">
                    <w:pPr>
                      <w:jc w:val="right"/>
                      <w:rPr>
                        <w:rFonts w:cs="Arial"/>
                        <w:color w:val="FFFFFF"/>
                        <w:sz w:val="14"/>
                        <w:szCs w:val="14"/>
                      </w:rPr>
                    </w:pPr>
                    <w:r w:rsidRPr="00082C35">
                      <w:rPr>
                        <w:rFonts w:cs="Arial"/>
                        <w:color w:val="FFFFFF"/>
                        <w:sz w:val="14"/>
                        <w:szCs w:val="14"/>
                      </w:rPr>
                      <w:t>COPYRIGHT 2007</w:t>
                    </w:r>
                    <w:r>
                      <w:rPr>
                        <w:rFonts w:cs="Arial"/>
                        <w:color w:val="FFFFFF"/>
                        <w:sz w:val="14"/>
                        <w:szCs w:val="14"/>
                      </w:rPr>
                      <w:t xml:space="preserve"> - 2008</w:t>
                    </w:r>
                    <w:r w:rsidRPr="00082C35">
                      <w:rPr>
                        <w:rFonts w:cs="Arial"/>
                        <w:color w:val="FFFFFF"/>
                        <w:sz w:val="14"/>
                        <w:szCs w:val="14"/>
                      </w:rPr>
                      <w:t xml:space="preserve"> TEMENOS HEADQUARTERS SA. All rights reserved.</w:t>
                    </w:r>
                  </w:p>
                </w:txbxContent>
              </v:textbox>
            </v:shape>
          </w:pict>
        </mc:Fallback>
      </mc:AlternateContent>
    </w:r>
    <w:r>
      <w:rPr>
        <w:noProof/>
        <w:lang w:val="en-US" w:eastAsia="en-US"/>
      </w:rPr>
      <mc:AlternateContent>
        <mc:Choice Requires="wps">
          <w:drawing>
            <wp:anchor distT="0" distB="0" distL="114300" distR="114300" simplePos="0" relativeHeight="251654144" behindDoc="1" locked="0" layoutInCell="1" allowOverlap="1" wp14:anchorId="2B4051D2" wp14:editId="5D8FA367">
              <wp:simplePos x="0" y="0"/>
              <wp:positionH relativeFrom="column">
                <wp:posOffset>-1247775</wp:posOffset>
              </wp:positionH>
              <wp:positionV relativeFrom="paragraph">
                <wp:posOffset>9307830</wp:posOffset>
              </wp:positionV>
              <wp:extent cx="7772400" cy="1028700"/>
              <wp:effectExtent l="0" t="1905"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2870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799EB" id="Rectangle 2" o:spid="_x0000_s1026" style="position:absolute;margin-left:-98.25pt;margin-top:732.9pt;width:612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" fillcolor="#9dbbd7"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DED91" w14:textId="77777777" w:rsidR="006516B7" w:rsidRDefault="006516B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19E0"/>
    <w:multiLevelType w:val="multilevel"/>
    <w:tmpl w:val="C90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81DBB"/>
    <w:multiLevelType w:val="hybridMultilevel"/>
    <w:tmpl w:val="2200B578"/>
    <w:lvl w:ilvl="0" w:tplc="A6D8451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777234B"/>
    <w:multiLevelType w:val="hybridMultilevel"/>
    <w:tmpl w:val="6846C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97D12"/>
    <w:multiLevelType w:val="hybridMultilevel"/>
    <w:tmpl w:val="EA5C4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13D2E"/>
    <w:multiLevelType w:val="hybridMultilevel"/>
    <w:tmpl w:val="86A4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D3AE6"/>
    <w:multiLevelType w:val="hybridMultilevel"/>
    <w:tmpl w:val="7848F6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F08C9"/>
    <w:multiLevelType w:val="hybridMultilevel"/>
    <w:tmpl w:val="74B4A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E92D39"/>
    <w:multiLevelType w:val="multilevel"/>
    <w:tmpl w:val="3520789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1296"/>
        </w:tabs>
        <w:ind w:left="129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0"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560D753D"/>
    <w:multiLevelType w:val="hybridMultilevel"/>
    <w:tmpl w:val="A7A4CE52"/>
    <w:lvl w:ilvl="0" w:tplc="0409000F">
      <w:start w:val="1"/>
      <w:numFmt w:val="decimal"/>
      <w:lvlText w:val="%1."/>
      <w:lvlJc w:val="left"/>
      <w:pPr>
        <w:ind w:left="720" w:hanging="360"/>
      </w:pPr>
    </w:lvl>
    <w:lvl w:ilvl="1" w:tplc="95D81D70">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A375A1"/>
    <w:multiLevelType w:val="multilevel"/>
    <w:tmpl w:val="DAD4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D4163"/>
    <w:multiLevelType w:val="hybridMultilevel"/>
    <w:tmpl w:val="8166C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num w:numId="1">
    <w:abstractNumId w:val="9"/>
  </w:num>
  <w:num w:numId="2">
    <w:abstractNumId w:val="10"/>
  </w:num>
  <w:num w:numId="3">
    <w:abstractNumId w:val="2"/>
  </w:num>
  <w:num w:numId="4">
    <w:abstractNumId w:val="8"/>
  </w:num>
  <w:num w:numId="5">
    <w:abstractNumId w:val="14"/>
  </w:num>
  <w:num w:numId="6">
    <w:abstractNumId w:val="5"/>
  </w:num>
  <w:num w:numId="7">
    <w:abstractNumId w:val="7"/>
  </w:num>
  <w:num w:numId="8">
    <w:abstractNumId w:val="1"/>
  </w:num>
  <w:num w:numId="9">
    <w:abstractNumId w:val="6"/>
  </w:num>
  <w:num w:numId="10">
    <w:abstractNumId w:val="11"/>
  </w:num>
  <w:num w:numId="11">
    <w:abstractNumId w:val="3"/>
  </w:num>
  <w:num w:numId="12">
    <w:abstractNumId w:val="13"/>
  </w:num>
  <w:num w:numId="13">
    <w:abstractNumId w:val="12"/>
    <w:lvlOverride w:ilvl="0">
      <w:startOverride w:val="1"/>
    </w:lvlOverride>
  </w:num>
  <w:num w:numId="14">
    <w:abstractNumId w:val="12"/>
    <w:lvlOverride w:ilvl="0">
      <w:startOverride w:val="2"/>
    </w:lvlOverride>
  </w:num>
  <w:num w:numId="15">
    <w:abstractNumId w:val="12"/>
    <w:lvlOverride w:ilvl="0">
      <w:startOverride w:val="3"/>
    </w:lvlOverride>
  </w:num>
  <w:num w:numId="16">
    <w:abstractNumId w:val="0"/>
    <w:lvlOverride w:ilvl="0">
      <w:startOverride w:val="8"/>
    </w:lvlOverride>
  </w:num>
  <w:num w:numId="1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012"/>
    <w:rsid w:val="000007E8"/>
    <w:rsid w:val="00005CC9"/>
    <w:rsid w:val="00007E64"/>
    <w:rsid w:val="00010850"/>
    <w:rsid w:val="0001155F"/>
    <w:rsid w:val="00011B6D"/>
    <w:rsid w:val="00012735"/>
    <w:rsid w:val="00012870"/>
    <w:rsid w:val="00012C90"/>
    <w:rsid w:val="00013490"/>
    <w:rsid w:val="00013CF1"/>
    <w:rsid w:val="00015AD9"/>
    <w:rsid w:val="0001701A"/>
    <w:rsid w:val="0002015E"/>
    <w:rsid w:val="00020B6F"/>
    <w:rsid w:val="0002330A"/>
    <w:rsid w:val="00023329"/>
    <w:rsid w:val="00024450"/>
    <w:rsid w:val="00024985"/>
    <w:rsid w:val="00026A14"/>
    <w:rsid w:val="000323B5"/>
    <w:rsid w:val="000338ED"/>
    <w:rsid w:val="00040A18"/>
    <w:rsid w:val="00040B9A"/>
    <w:rsid w:val="00041037"/>
    <w:rsid w:val="000430AA"/>
    <w:rsid w:val="00043375"/>
    <w:rsid w:val="00043ECA"/>
    <w:rsid w:val="0004423E"/>
    <w:rsid w:val="00044E69"/>
    <w:rsid w:val="000513CF"/>
    <w:rsid w:val="0005149D"/>
    <w:rsid w:val="000529BD"/>
    <w:rsid w:val="00052D32"/>
    <w:rsid w:val="00053674"/>
    <w:rsid w:val="00054FA9"/>
    <w:rsid w:val="00055183"/>
    <w:rsid w:val="00055210"/>
    <w:rsid w:val="00057948"/>
    <w:rsid w:val="00061326"/>
    <w:rsid w:val="00062B65"/>
    <w:rsid w:val="00066108"/>
    <w:rsid w:val="000674F1"/>
    <w:rsid w:val="0007063E"/>
    <w:rsid w:val="000742A1"/>
    <w:rsid w:val="000802BC"/>
    <w:rsid w:val="000814E3"/>
    <w:rsid w:val="000822B6"/>
    <w:rsid w:val="000834E2"/>
    <w:rsid w:val="00084490"/>
    <w:rsid w:val="00086951"/>
    <w:rsid w:val="000905A6"/>
    <w:rsid w:val="00091075"/>
    <w:rsid w:val="00091799"/>
    <w:rsid w:val="00093CE4"/>
    <w:rsid w:val="0009509E"/>
    <w:rsid w:val="00096C6A"/>
    <w:rsid w:val="000A082B"/>
    <w:rsid w:val="000A0CAF"/>
    <w:rsid w:val="000A0E9C"/>
    <w:rsid w:val="000A4BDB"/>
    <w:rsid w:val="000A50A6"/>
    <w:rsid w:val="000B2B6F"/>
    <w:rsid w:val="000B3139"/>
    <w:rsid w:val="000B338D"/>
    <w:rsid w:val="000B3DA2"/>
    <w:rsid w:val="000B4193"/>
    <w:rsid w:val="000B456D"/>
    <w:rsid w:val="000B5866"/>
    <w:rsid w:val="000B729D"/>
    <w:rsid w:val="000B7C63"/>
    <w:rsid w:val="000C097A"/>
    <w:rsid w:val="000C2048"/>
    <w:rsid w:val="000C21DF"/>
    <w:rsid w:val="000C41A1"/>
    <w:rsid w:val="000C42F9"/>
    <w:rsid w:val="000C5668"/>
    <w:rsid w:val="000C6AAF"/>
    <w:rsid w:val="000D04C3"/>
    <w:rsid w:val="000D04D2"/>
    <w:rsid w:val="000D20F4"/>
    <w:rsid w:val="000D225D"/>
    <w:rsid w:val="000D529F"/>
    <w:rsid w:val="000D5317"/>
    <w:rsid w:val="000D6502"/>
    <w:rsid w:val="000D677C"/>
    <w:rsid w:val="000D71CA"/>
    <w:rsid w:val="000E23EB"/>
    <w:rsid w:val="000E2517"/>
    <w:rsid w:val="000E3D36"/>
    <w:rsid w:val="000E3E53"/>
    <w:rsid w:val="000E48D4"/>
    <w:rsid w:val="000E58F2"/>
    <w:rsid w:val="000E5AB5"/>
    <w:rsid w:val="000E5B19"/>
    <w:rsid w:val="000E6893"/>
    <w:rsid w:val="000F080D"/>
    <w:rsid w:val="000F0BA1"/>
    <w:rsid w:val="000F189A"/>
    <w:rsid w:val="000F1B92"/>
    <w:rsid w:val="000F3667"/>
    <w:rsid w:val="000F450D"/>
    <w:rsid w:val="000F54A2"/>
    <w:rsid w:val="000F67B0"/>
    <w:rsid w:val="001010C0"/>
    <w:rsid w:val="00103D87"/>
    <w:rsid w:val="00106BC2"/>
    <w:rsid w:val="0010726B"/>
    <w:rsid w:val="00107912"/>
    <w:rsid w:val="001103E4"/>
    <w:rsid w:val="00112F70"/>
    <w:rsid w:val="00113B57"/>
    <w:rsid w:val="00113CEC"/>
    <w:rsid w:val="00114BD4"/>
    <w:rsid w:val="00114D07"/>
    <w:rsid w:val="001162DA"/>
    <w:rsid w:val="00117508"/>
    <w:rsid w:val="001207AE"/>
    <w:rsid w:val="00120B65"/>
    <w:rsid w:val="00121AF4"/>
    <w:rsid w:val="001224FA"/>
    <w:rsid w:val="001227B3"/>
    <w:rsid w:val="00123738"/>
    <w:rsid w:val="00123D13"/>
    <w:rsid w:val="001248AF"/>
    <w:rsid w:val="00124DCC"/>
    <w:rsid w:val="00127807"/>
    <w:rsid w:val="0013202C"/>
    <w:rsid w:val="00133501"/>
    <w:rsid w:val="00134B2D"/>
    <w:rsid w:val="0014101B"/>
    <w:rsid w:val="00142CE1"/>
    <w:rsid w:val="0014349C"/>
    <w:rsid w:val="00143593"/>
    <w:rsid w:val="001442D5"/>
    <w:rsid w:val="001463DF"/>
    <w:rsid w:val="00150A98"/>
    <w:rsid w:val="001513D4"/>
    <w:rsid w:val="00153585"/>
    <w:rsid w:val="00156B3A"/>
    <w:rsid w:val="00161A3C"/>
    <w:rsid w:val="001621B2"/>
    <w:rsid w:val="001643E7"/>
    <w:rsid w:val="00164967"/>
    <w:rsid w:val="0016642B"/>
    <w:rsid w:val="00167809"/>
    <w:rsid w:val="001724D1"/>
    <w:rsid w:val="001725EA"/>
    <w:rsid w:val="001759CC"/>
    <w:rsid w:val="00175C7F"/>
    <w:rsid w:val="00176DBF"/>
    <w:rsid w:val="00180373"/>
    <w:rsid w:val="00180FB7"/>
    <w:rsid w:val="001829DB"/>
    <w:rsid w:val="00184208"/>
    <w:rsid w:val="0018562A"/>
    <w:rsid w:val="00186D53"/>
    <w:rsid w:val="00191798"/>
    <w:rsid w:val="00191AB6"/>
    <w:rsid w:val="0019222D"/>
    <w:rsid w:val="00194796"/>
    <w:rsid w:val="00196C99"/>
    <w:rsid w:val="00197B42"/>
    <w:rsid w:val="001A1FE4"/>
    <w:rsid w:val="001A249F"/>
    <w:rsid w:val="001A2DE9"/>
    <w:rsid w:val="001A64CB"/>
    <w:rsid w:val="001B286C"/>
    <w:rsid w:val="001B2AED"/>
    <w:rsid w:val="001B3446"/>
    <w:rsid w:val="001B4A7D"/>
    <w:rsid w:val="001B5C3E"/>
    <w:rsid w:val="001C08F6"/>
    <w:rsid w:val="001C48D3"/>
    <w:rsid w:val="001C4F16"/>
    <w:rsid w:val="001C5E23"/>
    <w:rsid w:val="001C709F"/>
    <w:rsid w:val="001C712B"/>
    <w:rsid w:val="001D0710"/>
    <w:rsid w:val="001D1272"/>
    <w:rsid w:val="001D18D9"/>
    <w:rsid w:val="001D3331"/>
    <w:rsid w:val="001D3716"/>
    <w:rsid w:val="001D382E"/>
    <w:rsid w:val="001D5DA4"/>
    <w:rsid w:val="001E0016"/>
    <w:rsid w:val="001E248B"/>
    <w:rsid w:val="001E5A9F"/>
    <w:rsid w:val="001F1377"/>
    <w:rsid w:val="001F1698"/>
    <w:rsid w:val="001F1FEA"/>
    <w:rsid w:val="001F319E"/>
    <w:rsid w:val="001F31B5"/>
    <w:rsid w:val="001F351E"/>
    <w:rsid w:val="001F5A4A"/>
    <w:rsid w:val="0020008E"/>
    <w:rsid w:val="00200E2D"/>
    <w:rsid w:val="00201886"/>
    <w:rsid w:val="00201FFF"/>
    <w:rsid w:val="002034AE"/>
    <w:rsid w:val="00203CD6"/>
    <w:rsid w:val="002059CF"/>
    <w:rsid w:val="00206C58"/>
    <w:rsid w:val="00207792"/>
    <w:rsid w:val="00211D83"/>
    <w:rsid w:val="002131DD"/>
    <w:rsid w:val="00217A8A"/>
    <w:rsid w:val="0022034F"/>
    <w:rsid w:val="002209C6"/>
    <w:rsid w:val="00224191"/>
    <w:rsid w:val="002247EB"/>
    <w:rsid w:val="0022566C"/>
    <w:rsid w:val="0022640D"/>
    <w:rsid w:val="00231A13"/>
    <w:rsid w:val="002334AD"/>
    <w:rsid w:val="00234293"/>
    <w:rsid w:val="002346B2"/>
    <w:rsid w:val="00234CD6"/>
    <w:rsid w:val="00235604"/>
    <w:rsid w:val="0023653B"/>
    <w:rsid w:val="00240182"/>
    <w:rsid w:val="00240D9E"/>
    <w:rsid w:val="0024264E"/>
    <w:rsid w:val="002441DE"/>
    <w:rsid w:val="002465B0"/>
    <w:rsid w:val="002467B9"/>
    <w:rsid w:val="00247183"/>
    <w:rsid w:val="00250F72"/>
    <w:rsid w:val="002532A2"/>
    <w:rsid w:val="00257403"/>
    <w:rsid w:val="002601DD"/>
    <w:rsid w:val="00260251"/>
    <w:rsid w:val="00262110"/>
    <w:rsid w:val="002629DD"/>
    <w:rsid w:val="00263FA1"/>
    <w:rsid w:val="00264D77"/>
    <w:rsid w:val="00265B9F"/>
    <w:rsid w:val="002670F4"/>
    <w:rsid w:val="00270115"/>
    <w:rsid w:val="0027253C"/>
    <w:rsid w:val="0027634B"/>
    <w:rsid w:val="00276FDB"/>
    <w:rsid w:val="00277835"/>
    <w:rsid w:val="00280581"/>
    <w:rsid w:val="00281669"/>
    <w:rsid w:val="00282960"/>
    <w:rsid w:val="00285BB4"/>
    <w:rsid w:val="002870E7"/>
    <w:rsid w:val="00290068"/>
    <w:rsid w:val="00290E3E"/>
    <w:rsid w:val="00293190"/>
    <w:rsid w:val="002934B8"/>
    <w:rsid w:val="002944BA"/>
    <w:rsid w:val="00295D46"/>
    <w:rsid w:val="00297F92"/>
    <w:rsid w:val="002A2493"/>
    <w:rsid w:val="002A30C5"/>
    <w:rsid w:val="002B1955"/>
    <w:rsid w:val="002B19A8"/>
    <w:rsid w:val="002B2074"/>
    <w:rsid w:val="002B2BDA"/>
    <w:rsid w:val="002B4777"/>
    <w:rsid w:val="002B65B6"/>
    <w:rsid w:val="002B6C7F"/>
    <w:rsid w:val="002C0874"/>
    <w:rsid w:val="002C17E7"/>
    <w:rsid w:val="002C1A42"/>
    <w:rsid w:val="002C278E"/>
    <w:rsid w:val="002C361B"/>
    <w:rsid w:val="002C52FF"/>
    <w:rsid w:val="002C65F4"/>
    <w:rsid w:val="002C7CEE"/>
    <w:rsid w:val="002D430B"/>
    <w:rsid w:val="002D51C6"/>
    <w:rsid w:val="002D5CCF"/>
    <w:rsid w:val="002D6EBC"/>
    <w:rsid w:val="002E02B1"/>
    <w:rsid w:val="002E05EF"/>
    <w:rsid w:val="002E1B5A"/>
    <w:rsid w:val="002E37FC"/>
    <w:rsid w:val="002E3F07"/>
    <w:rsid w:val="002E406F"/>
    <w:rsid w:val="002E7B71"/>
    <w:rsid w:val="002F2694"/>
    <w:rsid w:val="002F4437"/>
    <w:rsid w:val="002F4982"/>
    <w:rsid w:val="002F7011"/>
    <w:rsid w:val="003007E3"/>
    <w:rsid w:val="00304543"/>
    <w:rsid w:val="003045AA"/>
    <w:rsid w:val="00305528"/>
    <w:rsid w:val="003072A0"/>
    <w:rsid w:val="0030758D"/>
    <w:rsid w:val="003077F0"/>
    <w:rsid w:val="00310F94"/>
    <w:rsid w:val="00323622"/>
    <w:rsid w:val="00323892"/>
    <w:rsid w:val="00324843"/>
    <w:rsid w:val="00324BD1"/>
    <w:rsid w:val="00325283"/>
    <w:rsid w:val="00325D0D"/>
    <w:rsid w:val="00326FEF"/>
    <w:rsid w:val="00327C79"/>
    <w:rsid w:val="003311E7"/>
    <w:rsid w:val="003317AC"/>
    <w:rsid w:val="003318F7"/>
    <w:rsid w:val="00334968"/>
    <w:rsid w:val="00335736"/>
    <w:rsid w:val="003370CA"/>
    <w:rsid w:val="00340017"/>
    <w:rsid w:val="00340BD3"/>
    <w:rsid w:val="00342AE7"/>
    <w:rsid w:val="00346BD0"/>
    <w:rsid w:val="00346C7C"/>
    <w:rsid w:val="00346FE0"/>
    <w:rsid w:val="00347A63"/>
    <w:rsid w:val="00351704"/>
    <w:rsid w:val="00354FEE"/>
    <w:rsid w:val="003554BD"/>
    <w:rsid w:val="00360360"/>
    <w:rsid w:val="00361AB1"/>
    <w:rsid w:val="00361CD1"/>
    <w:rsid w:val="00362017"/>
    <w:rsid w:val="0036242C"/>
    <w:rsid w:val="003641C4"/>
    <w:rsid w:val="0037197F"/>
    <w:rsid w:val="00371E8D"/>
    <w:rsid w:val="003726FB"/>
    <w:rsid w:val="00372A1B"/>
    <w:rsid w:val="00372D14"/>
    <w:rsid w:val="00373FD0"/>
    <w:rsid w:val="00377A51"/>
    <w:rsid w:val="003815E4"/>
    <w:rsid w:val="00382021"/>
    <w:rsid w:val="0038237A"/>
    <w:rsid w:val="00382869"/>
    <w:rsid w:val="003836EC"/>
    <w:rsid w:val="00383F8B"/>
    <w:rsid w:val="003851D5"/>
    <w:rsid w:val="00386F99"/>
    <w:rsid w:val="00387A42"/>
    <w:rsid w:val="00387AE2"/>
    <w:rsid w:val="00390620"/>
    <w:rsid w:val="00391C8B"/>
    <w:rsid w:val="003926C6"/>
    <w:rsid w:val="00395B23"/>
    <w:rsid w:val="003A0BB4"/>
    <w:rsid w:val="003A3A82"/>
    <w:rsid w:val="003A3D69"/>
    <w:rsid w:val="003A6A73"/>
    <w:rsid w:val="003B05A2"/>
    <w:rsid w:val="003B0A01"/>
    <w:rsid w:val="003B49DE"/>
    <w:rsid w:val="003C08B3"/>
    <w:rsid w:val="003C119B"/>
    <w:rsid w:val="003C310A"/>
    <w:rsid w:val="003C53A8"/>
    <w:rsid w:val="003C5E04"/>
    <w:rsid w:val="003C6196"/>
    <w:rsid w:val="003C69CD"/>
    <w:rsid w:val="003C75AD"/>
    <w:rsid w:val="003C7AD6"/>
    <w:rsid w:val="003D3875"/>
    <w:rsid w:val="003D49E4"/>
    <w:rsid w:val="003D5998"/>
    <w:rsid w:val="003E130F"/>
    <w:rsid w:val="003E3C07"/>
    <w:rsid w:val="003E4891"/>
    <w:rsid w:val="003F078A"/>
    <w:rsid w:val="003F429D"/>
    <w:rsid w:val="003F4AC3"/>
    <w:rsid w:val="003F5614"/>
    <w:rsid w:val="00400236"/>
    <w:rsid w:val="00403089"/>
    <w:rsid w:val="0040521D"/>
    <w:rsid w:val="004061A8"/>
    <w:rsid w:val="00406592"/>
    <w:rsid w:val="00407C1C"/>
    <w:rsid w:val="00410D2E"/>
    <w:rsid w:val="00413B83"/>
    <w:rsid w:val="0041502E"/>
    <w:rsid w:val="00415050"/>
    <w:rsid w:val="00415A8E"/>
    <w:rsid w:val="00415D11"/>
    <w:rsid w:val="00416ED1"/>
    <w:rsid w:val="00420282"/>
    <w:rsid w:val="00420BAC"/>
    <w:rsid w:val="004217FB"/>
    <w:rsid w:val="00423137"/>
    <w:rsid w:val="0042379B"/>
    <w:rsid w:val="004277FC"/>
    <w:rsid w:val="00430768"/>
    <w:rsid w:val="0043574B"/>
    <w:rsid w:val="00437E5F"/>
    <w:rsid w:val="00441694"/>
    <w:rsid w:val="004418F1"/>
    <w:rsid w:val="00442E51"/>
    <w:rsid w:val="00442EF7"/>
    <w:rsid w:val="00443AEC"/>
    <w:rsid w:val="00445DE0"/>
    <w:rsid w:val="00446678"/>
    <w:rsid w:val="00447E63"/>
    <w:rsid w:val="00450C60"/>
    <w:rsid w:val="00450DB7"/>
    <w:rsid w:val="00451809"/>
    <w:rsid w:val="004519E6"/>
    <w:rsid w:val="00455AB6"/>
    <w:rsid w:val="004568B7"/>
    <w:rsid w:val="00456BD6"/>
    <w:rsid w:val="00456E0B"/>
    <w:rsid w:val="004575E9"/>
    <w:rsid w:val="00460B9B"/>
    <w:rsid w:val="00462C51"/>
    <w:rsid w:val="004650DF"/>
    <w:rsid w:val="00465160"/>
    <w:rsid w:val="00465BEC"/>
    <w:rsid w:val="0046604D"/>
    <w:rsid w:val="00466143"/>
    <w:rsid w:val="00466FD7"/>
    <w:rsid w:val="004674C5"/>
    <w:rsid w:val="00470202"/>
    <w:rsid w:val="00471BDF"/>
    <w:rsid w:val="00471EB2"/>
    <w:rsid w:val="00472663"/>
    <w:rsid w:val="0047271A"/>
    <w:rsid w:val="00473CBC"/>
    <w:rsid w:val="00475C1F"/>
    <w:rsid w:val="00476892"/>
    <w:rsid w:val="00477605"/>
    <w:rsid w:val="004808B2"/>
    <w:rsid w:val="004808F0"/>
    <w:rsid w:val="00485E71"/>
    <w:rsid w:val="004862AC"/>
    <w:rsid w:val="00487557"/>
    <w:rsid w:val="00490444"/>
    <w:rsid w:val="00492DAC"/>
    <w:rsid w:val="004930C7"/>
    <w:rsid w:val="00493A64"/>
    <w:rsid w:val="004A3F66"/>
    <w:rsid w:val="004A54AE"/>
    <w:rsid w:val="004B05F0"/>
    <w:rsid w:val="004B0D81"/>
    <w:rsid w:val="004C0598"/>
    <w:rsid w:val="004C25CE"/>
    <w:rsid w:val="004C39A5"/>
    <w:rsid w:val="004C3AC5"/>
    <w:rsid w:val="004C6BF9"/>
    <w:rsid w:val="004D0358"/>
    <w:rsid w:val="004D0CE6"/>
    <w:rsid w:val="004D5931"/>
    <w:rsid w:val="004D5A24"/>
    <w:rsid w:val="004D5DD8"/>
    <w:rsid w:val="004D7BD5"/>
    <w:rsid w:val="004D7DEA"/>
    <w:rsid w:val="004E011A"/>
    <w:rsid w:val="004E1C75"/>
    <w:rsid w:val="004E279A"/>
    <w:rsid w:val="004E449F"/>
    <w:rsid w:val="004E44C0"/>
    <w:rsid w:val="004E4BE9"/>
    <w:rsid w:val="004E500F"/>
    <w:rsid w:val="004E5E00"/>
    <w:rsid w:val="004E6E1F"/>
    <w:rsid w:val="004F0EF8"/>
    <w:rsid w:val="004F194B"/>
    <w:rsid w:val="004F1F13"/>
    <w:rsid w:val="004F4198"/>
    <w:rsid w:val="004F4ACB"/>
    <w:rsid w:val="004F544A"/>
    <w:rsid w:val="004F6F7B"/>
    <w:rsid w:val="004F7096"/>
    <w:rsid w:val="00502376"/>
    <w:rsid w:val="00502E9C"/>
    <w:rsid w:val="00502F13"/>
    <w:rsid w:val="00506BFB"/>
    <w:rsid w:val="00511B45"/>
    <w:rsid w:val="00511EE6"/>
    <w:rsid w:val="00512C71"/>
    <w:rsid w:val="00517E50"/>
    <w:rsid w:val="005254E3"/>
    <w:rsid w:val="0052617E"/>
    <w:rsid w:val="00526FC7"/>
    <w:rsid w:val="005310A7"/>
    <w:rsid w:val="0053400C"/>
    <w:rsid w:val="00540075"/>
    <w:rsid w:val="00540279"/>
    <w:rsid w:val="005419D0"/>
    <w:rsid w:val="005424AF"/>
    <w:rsid w:val="00542B28"/>
    <w:rsid w:val="00542D0D"/>
    <w:rsid w:val="005449B4"/>
    <w:rsid w:val="005459B9"/>
    <w:rsid w:val="00550192"/>
    <w:rsid w:val="0055146A"/>
    <w:rsid w:val="00552115"/>
    <w:rsid w:val="00552A59"/>
    <w:rsid w:val="00552D5F"/>
    <w:rsid w:val="00553FE2"/>
    <w:rsid w:val="00554036"/>
    <w:rsid w:val="00554152"/>
    <w:rsid w:val="005559D0"/>
    <w:rsid w:val="00556267"/>
    <w:rsid w:val="005573D2"/>
    <w:rsid w:val="0056057D"/>
    <w:rsid w:val="00560DC8"/>
    <w:rsid w:val="00563A55"/>
    <w:rsid w:val="00563A66"/>
    <w:rsid w:val="00564FA2"/>
    <w:rsid w:val="0056589A"/>
    <w:rsid w:val="005666B8"/>
    <w:rsid w:val="00571BD9"/>
    <w:rsid w:val="005733DF"/>
    <w:rsid w:val="00573CD4"/>
    <w:rsid w:val="005742AA"/>
    <w:rsid w:val="005769BE"/>
    <w:rsid w:val="00580C65"/>
    <w:rsid w:val="005826BD"/>
    <w:rsid w:val="005827A2"/>
    <w:rsid w:val="0058481B"/>
    <w:rsid w:val="005850BC"/>
    <w:rsid w:val="005851CC"/>
    <w:rsid w:val="00585E12"/>
    <w:rsid w:val="00586F5E"/>
    <w:rsid w:val="0058724D"/>
    <w:rsid w:val="005909D9"/>
    <w:rsid w:val="0059390D"/>
    <w:rsid w:val="00593A16"/>
    <w:rsid w:val="00593EE8"/>
    <w:rsid w:val="00593EFA"/>
    <w:rsid w:val="00595774"/>
    <w:rsid w:val="00595D63"/>
    <w:rsid w:val="00596D53"/>
    <w:rsid w:val="00597A8D"/>
    <w:rsid w:val="005A136A"/>
    <w:rsid w:val="005A1B11"/>
    <w:rsid w:val="005A7530"/>
    <w:rsid w:val="005A7A81"/>
    <w:rsid w:val="005B05BF"/>
    <w:rsid w:val="005B14F0"/>
    <w:rsid w:val="005B19A7"/>
    <w:rsid w:val="005B2DE8"/>
    <w:rsid w:val="005B6E8D"/>
    <w:rsid w:val="005C29A9"/>
    <w:rsid w:val="005C3846"/>
    <w:rsid w:val="005C47B4"/>
    <w:rsid w:val="005C4FFF"/>
    <w:rsid w:val="005C6B56"/>
    <w:rsid w:val="005C797C"/>
    <w:rsid w:val="005C7A30"/>
    <w:rsid w:val="005C7F08"/>
    <w:rsid w:val="005D04E1"/>
    <w:rsid w:val="005D2FA3"/>
    <w:rsid w:val="005D3CFF"/>
    <w:rsid w:val="005D417A"/>
    <w:rsid w:val="005D4F9E"/>
    <w:rsid w:val="005D6217"/>
    <w:rsid w:val="005E058C"/>
    <w:rsid w:val="005E537C"/>
    <w:rsid w:val="005E5F29"/>
    <w:rsid w:val="005E648B"/>
    <w:rsid w:val="005F0936"/>
    <w:rsid w:val="005F24B0"/>
    <w:rsid w:val="005F3891"/>
    <w:rsid w:val="005F5055"/>
    <w:rsid w:val="005F58CE"/>
    <w:rsid w:val="005F7D5E"/>
    <w:rsid w:val="005F7F76"/>
    <w:rsid w:val="00605C51"/>
    <w:rsid w:val="00606C67"/>
    <w:rsid w:val="00607BB8"/>
    <w:rsid w:val="0061067C"/>
    <w:rsid w:val="00611FCD"/>
    <w:rsid w:val="00612352"/>
    <w:rsid w:val="00614933"/>
    <w:rsid w:val="00614B61"/>
    <w:rsid w:val="00614EEA"/>
    <w:rsid w:val="00615C18"/>
    <w:rsid w:val="0061635D"/>
    <w:rsid w:val="00616A41"/>
    <w:rsid w:val="00617C44"/>
    <w:rsid w:val="006232E7"/>
    <w:rsid w:val="00623B29"/>
    <w:rsid w:val="00626470"/>
    <w:rsid w:val="0062649F"/>
    <w:rsid w:val="00626742"/>
    <w:rsid w:val="00627A67"/>
    <w:rsid w:val="00635215"/>
    <w:rsid w:val="00635F2A"/>
    <w:rsid w:val="006366AC"/>
    <w:rsid w:val="00637727"/>
    <w:rsid w:val="00637EFB"/>
    <w:rsid w:val="006412A2"/>
    <w:rsid w:val="00641402"/>
    <w:rsid w:val="00641AAA"/>
    <w:rsid w:val="0064407E"/>
    <w:rsid w:val="00645ACC"/>
    <w:rsid w:val="00646CF9"/>
    <w:rsid w:val="00647DEE"/>
    <w:rsid w:val="006516B7"/>
    <w:rsid w:val="0065481C"/>
    <w:rsid w:val="00655256"/>
    <w:rsid w:val="006569A8"/>
    <w:rsid w:val="00656E71"/>
    <w:rsid w:val="00660067"/>
    <w:rsid w:val="00661443"/>
    <w:rsid w:val="00666060"/>
    <w:rsid w:val="0066692D"/>
    <w:rsid w:val="00667AB8"/>
    <w:rsid w:val="0067358C"/>
    <w:rsid w:val="00675436"/>
    <w:rsid w:val="006764A5"/>
    <w:rsid w:val="00681141"/>
    <w:rsid w:val="0068133F"/>
    <w:rsid w:val="00683BB8"/>
    <w:rsid w:val="00685ADF"/>
    <w:rsid w:val="006862D5"/>
    <w:rsid w:val="00690236"/>
    <w:rsid w:val="00693CF3"/>
    <w:rsid w:val="00693D86"/>
    <w:rsid w:val="006947D1"/>
    <w:rsid w:val="00695C74"/>
    <w:rsid w:val="00696227"/>
    <w:rsid w:val="00696D15"/>
    <w:rsid w:val="006A3E55"/>
    <w:rsid w:val="006A44F4"/>
    <w:rsid w:val="006A5064"/>
    <w:rsid w:val="006A5603"/>
    <w:rsid w:val="006A563A"/>
    <w:rsid w:val="006A60A0"/>
    <w:rsid w:val="006A7F64"/>
    <w:rsid w:val="006B2CF3"/>
    <w:rsid w:val="006B6C49"/>
    <w:rsid w:val="006B7B4D"/>
    <w:rsid w:val="006B7C0E"/>
    <w:rsid w:val="006C09C5"/>
    <w:rsid w:val="006C114D"/>
    <w:rsid w:val="006C157F"/>
    <w:rsid w:val="006C2122"/>
    <w:rsid w:val="006C2CF7"/>
    <w:rsid w:val="006C3922"/>
    <w:rsid w:val="006C4347"/>
    <w:rsid w:val="006C4EE0"/>
    <w:rsid w:val="006C5394"/>
    <w:rsid w:val="006C545C"/>
    <w:rsid w:val="006C571E"/>
    <w:rsid w:val="006C66FE"/>
    <w:rsid w:val="006D08F5"/>
    <w:rsid w:val="006D27E9"/>
    <w:rsid w:val="006D2BBF"/>
    <w:rsid w:val="006D3958"/>
    <w:rsid w:val="006D633A"/>
    <w:rsid w:val="006E303B"/>
    <w:rsid w:val="006E3272"/>
    <w:rsid w:val="006E63A5"/>
    <w:rsid w:val="006E7891"/>
    <w:rsid w:val="006F33D0"/>
    <w:rsid w:val="006F3764"/>
    <w:rsid w:val="006F4D24"/>
    <w:rsid w:val="006F6F65"/>
    <w:rsid w:val="00700059"/>
    <w:rsid w:val="00700650"/>
    <w:rsid w:val="0070123D"/>
    <w:rsid w:val="00701C30"/>
    <w:rsid w:val="00701DF1"/>
    <w:rsid w:val="0070272E"/>
    <w:rsid w:val="00703DCD"/>
    <w:rsid w:val="00703ECE"/>
    <w:rsid w:val="00706D8A"/>
    <w:rsid w:val="00712BEB"/>
    <w:rsid w:val="00715F67"/>
    <w:rsid w:val="0071789E"/>
    <w:rsid w:val="007251BE"/>
    <w:rsid w:val="007255CA"/>
    <w:rsid w:val="00725739"/>
    <w:rsid w:val="00730916"/>
    <w:rsid w:val="00730DD6"/>
    <w:rsid w:val="0073134D"/>
    <w:rsid w:val="00734255"/>
    <w:rsid w:val="00734760"/>
    <w:rsid w:val="00734C46"/>
    <w:rsid w:val="00740CAB"/>
    <w:rsid w:val="00742438"/>
    <w:rsid w:val="00742F15"/>
    <w:rsid w:val="007448CF"/>
    <w:rsid w:val="00744B02"/>
    <w:rsid w:val="00745E80"/>
    <w:rsid w:val="007467E4"/>
    <w:rsid w:val="00747EBE"/>
    <w:rsid w:val="00751A61"/>
    <w:rsid w:val="00753029"/>
    <w:rsid w:val="00756D3A"/>
    <w:rsid w:val="00760539"/>
    <w:rsid w:val="007608E4"/>
    <w:rsid w:val="00760F4E"/>
    <w:rsid w:val="00761B98"/>
    <w:rsid w:val="00761E28"/>
    <w:rsid w:val="00764304"/>
    <w:rsid w:val="00765D4B"/>
    <w:rsid w:val="00767C60"/>
    <w:rsid w:val="00767DFB"/>
    <w:rsid w:val="00770121"/>
    <w:rsid w:val="007707BE"/>
    <w:rsid w:val="007722D5"/>
    <w:rsid w:val="00774874"/>
    <w:rsid w:val="00781006"/>
    <w:rsid w:val="007818FA"/>
    <w:rsid w:val="007825EB"/>
    <w:rsid w:val="00783061"/>
    <w:rsid w:val="0078377A"/>
    <w:rsid w:val="00784062"/>
    <w:rsid w:val="00784078"/>
    <w:rsid w:val="007850BE"/>
    <w:rsid w:val="007923BB"/>
    <w:rsid w:val="00794449"/>
    <w:rsid w:val="007959BF"/>
    <w:rsid w:val="00795B67"/>
    <w:rsid w:val="007969BB"/>
    <w:rsid w:val="00797AE8"/>
    <w:rsid w:val="007A0765"/>
    <w:rsid w:val="007A186D"/>
    <w:rsid w:val="007A1B1C"/>
    <w:rsid w:val="007A3783"/>
    <w:rsid w:val="007A4351"/>
    <w:rsid w:val="007A69CA"/>
    <w:rsid w:val="007B6015"/>
    <w:rsid w:val="007B71F4"/>
    <w:rsid w:val="007B7DAB"/>
    <w:rsid w:val="007C3C9D"/>
    <w:rsid w:val="007C4431"/>
    <w:rsid w:val="007D04D8"/>
    <w:rsid w:val="007D0646"/>
    <w:rsid w:val="007D1E32"/>
    <w:rsid w:val="007D2B18"/>
    <w:rsid w:val="007D3947"/>
    <w:rsid w:val="007D4EEC"/>
    <w:rsid w:val="007D74AB"/>
    <w:rsid w:val="007E39E8"/>
    <w:rsid w:val="007E3DC7"/>
    <w:rsid w:val="007E43E3"/>
    <w:rsid w:val="007E52E0"/>
    <w:rsid w:val="007E798B"/>
    <w:rsid w:val="007E7BED"/>
    <w:rsid w:val="007F0B5D"/>
    <w:rsid w:val="007F5370"/>
    <w:rsid w:val="007F5BC6"/>
    <w:rsid w:val="007F7765"/>
    <w:rsid w:val="007F7B5C"/>
    <w:rsid w:val="00800424"/>
    <w:rsid w:val="008017AF"/>
    <w:rsid w:val="00801834"/>
    <w:rsid w:val="00802AFC"/>
    <w:rsid w:val="00802B78"/>
    <w:rsid w:val="00802FD2"/>
    <w:rsid w:val="00804818"/>
    <w:rsid w:val="00804B85"/>
    <w:rsid w:val="0080728C"/>
    <w:rsid w:val="00811596"/>
    <w:rsid w:val="00812652"/>
    <w:rsid w:val="0081316A"/>
    <w:rsid w:val="00814D05"/>
    <w:rsid w:val="00815B08"/>
    <w:rsid w:val="00822D74"/>
    <w:rsid w:val="00827456"/>
    <w:rsid w:val="00827AD3"/>
    <w:rsid w:val="0083426C"/>
    <w:rsid w:val="00836CB8"/>
    <w:rsid w:val="00844204"/>
    <w:rsid w:val="00844E16"/>
    <w:rsid w:val="00847BBC"/>
    <w:rsid w:val="00847F71"/>
    <w:rsid w:val="00851C06"/>
    <w:rsid w:val="00852B57"/>
    <w:rsid w:val="00854012"/>
    <w:rsid w:val="00856A5C"/>
    <w:rsid w:val="00860ED4"/>
    <w:rsid w:val="008610FE"/>
    <w:rsid w:val="0086394B"/>
    <w:rsid w:val="00865015"/>
    <w:rsid w:val="00866DFF"/>
    <w:rsid w:val="00867107"/>
    <w:rsid w:val="00872925"/>
    <w:rsid w:val="00872F11"/>
    <w:rsid w:val="00874691"/>
    <w:rsid w:val="008777F5"/>
    <w:rsid w:val="0088211F"/>
    <w:rsid w:val="008830F2"/>
    <w:rsid w:val="00883BEB"/>
    <w:rsid w:val="0088554C"/>
    <w:rsid w:val="00885602"/>
    <w:rsid w:val="00887071"/>
    <w:rsid w:val="0088725A"/>
    <w:rsid w:val="008904F2"/>
    <w:rsid w:val="00890D60"/>
    <w:rsid w:val="00892983"/>
    <w:rsid w:val="00892A2B"/>
    <w:rsid w:val="00893C0B"/>
    <w:rsid w:val="00896A8C"/>
    <w:rsid w:val="008970A5"/>
    <w:rsid w:val="008A0033"/>
    <w:rsid w:val="008A1140"/>
    <w:rsid w:val="008A267D"/>
    <w:rsid w:val="008A2C56"/>
    <w:rsid w:val="008A7588"/>
    <w:rsid w:val="008B04CD"/>
    <w:rsid w:val="008B0F28"/>
    <w:rsid w:val="008B10E5"/>
    <w:rsid w:val="008B22E8"/>
    <w:rsid w:val="008B2FA7"/>
    <w:rsid w:val="008B41D5"/>
    <w:rsid w:val="008B4430"/>
    <w:rsid w:val="008B61B7"/>
    <w:rsid w:val="008B61D0"/>
    <w:rsid w:val="008B6AB7"/>
    <w:rsid w:val="008C0105"/>
    <w:rsid w:val="008C0D08"/>
    <w:rsid w:val="008C0E7E"/>
    <w:rsid w:val="008C17A5"/>
    <w:rsid w:val="008C2135"/>
    <w:rsid w:val="008C2BD3"/>
    <w:rsid w:val="008C3A28"/>
    <w:rsid w:val="008C3DA1"/>
    <w:rsid w:val="008C436F"/>
    <w:rsid w:val="008C626F"/>
    <w:rsid w:val="008C62E9"/>
    <w:rsid w:val="008C7AD5"/>
    <w:rsid w:val="008C7C09"/>
    <w:rsid w:val="008E303B"/>
    <w:rsid w:val="008E3F3E"/>
    <w:rsid w:val="008E5FBC"/>
    <w:rsid w:val="008F3271"/>
    <w:rsid w:val="008F443C"/>
    <w:rsid w:val="008F4987"/>
    <w:rsid w:val="008F5264"/>
    <w:rsid w:val="008F6861"/>
    <w:rsid w:val="008F6FE6"/>
    <w:rsid w:val="008F70B2"/>
    <w:rsid w:val="008F779B"/>
    <w:rsid w:val="0090280A"/>
    <w:rsid w:val="00903E72"/>
    <w:rsid w:val="0090454D"/>
    <w:rsid w:val="00904BB8"/>
    <w:rsid w:val="00905373"/>
    <w:rsid w:val="009106D8"/>
    <w:rsid w:val="009139B5"/>
    <w:rsid w:val="00915306"/>
    <w:rsid w:val="0091664E"/>
    <w:rsid w:val="00916FAC"/>
    <w:rsid w:val="009211EC"/>
    <w:rsid w:val="00921635"/>
    <w:rsid w:val="009238FF"/>
    <w:rsid w:val="009249DB"/>
    <w:rsid w:val="009251A8"/>
    <w:rsid w:val="00925930"/>
    <w:rsid w:val="009272C8"/>
    <w:rsid w:val="00932555"/>
    <w:rsid w:val="009325CF"/>
    <w:rsid w:val="00932C6D"/>
    <w:rsid w:val="009333EF"/>
    <w:rsid w:val="00933752"/>
    <w:rsid w:val="00933D35"/>
    <w:rsid w:val="009349BA"/>
    <w:rsid w:val="009371BD"/>
    <w:rsid w:val="009373D1"/>
    <w:rsid w:val="00937A37"/>
    <w:rsid w:val="009409FE"/>
    <w:rsid w:val="00941C30"/>
    <w:rsid w:val="00943F55"/>
    <w:rsid w:val="00947F48"/>
    <w:rsid w:val="0095216E"/>
    <w:rsid w:val="00954AC9"/>
    <w:rsid w:val="00954F93"/>
    <w:rsid w:val="0095595E"/>
    <w:rsid w:val="00956AC0"/>
    <w:rsid w:val="0095707C"/>
    <w:rsid w:val="0096006F"/>
    <w:rsid w:val="009622FC"/>
    <w:rsid w:val="009631BE"/>
    <w:rsid w:val="00963EB9"/>
    <w:rsid w:val="009677EF"/>
    <w:rsid w:val="00967B17"/>
    <w:rsid w:val="00970DE2"/>
    <w:rsid w:val="009712A7"/>
    <w:rsid w:val="00971D51"/>
    <w:rsid w:val="009733BE"/>
    <w:rsid w:val="00973C1F"/>
    <w:rsid w:val="009746CA"/>
    <w:rsid w:val="009752A2"/>
    <w:rsid w:val="00980208"/>
    <w:rsid w:val="00981DCD"/>
    <w:rsid w:val="00984CC7"/>
    <w:rsid w:val="0098530B"/>
    <w:rsid w:val="00986259"/>
    <w:rsid w:val="00987AB8"/>
    <w:rsid w:val="00992213"/>
    <w:rsid w:val="009922DF"/>
    <w:rsid w:val="0099258F"/>
    <w:rsid w:val="009931E9"/>
    <w:rsid w:val="00993B16"/>
    <w:rsid w:val="00993B96"/>
    <w:rsid w:val="00993B9C"/>
    <w:rsid w:val="00994682"/>
    <w:rsid w:val="009947AE"/>
    <w:rsid w:val="00995020"/>
    <w:rsid w:val="009965F4"/>
    <w:rsid w:val="0099735E"/>
    <w:rsid w:val="00997BDD"/>
    <w:rsid w:val="009A10F5"/>
    <w:rsid w:val="009A2226"/>
    <w:rsid w:val="009A3AF6"/>
    <w:rsid w:val="009A3DB2"/>
    <w:rsid w:val="009A4788"/>
    <w:rsid w:val="009A497F"/>
    <w:rsid w:val="009B0CE8"/>
    <w:rsid w:val="009B3BF0"/>
    <w:rsid w:val="009B43D6"/>
    <w:rsid w:val="009B48B6"/>
    <w:rsid w:val="009B4D2D"/>
    <w:rsid w:val="009C27C8"/>
    <w:rsid w:val="009C37AD"/>
    <w:rsid w:val="009C3D21"/>
    <w:rsid w:val="009C49C9"/>
    <w:rsid w:val="009C4C74"/>
    <w:rsid w:val="009C56CE"/>
    <w:rsid w:val="009C6515"/>
    <w:rsid w:val="009C699C"/>
    <w:rsid w:val="009C72AC"/>
    <w:rsid w:val="009D29B9"/>
    <w:rsid w:val="009D3483"/>
    <w:rsid w:val="009D5DAE"/>
    <w:rsid w:val="009D61D9"/>
    <w:rsid w:val="009D754D"/>
    <w:rsid w:val="009D7614"/>
    <w:rsid w:val="009E007F"/>
    <w:rsid w:val="009E3D9F"/>
    <w:rsid w:val="009E6487"/>
    <w:rsid w:val="009F0FCD"/>
    <w:rsid w:val="009F1418"/>
    <w:rsid w:val="009F2356"/>
    <w:rsid w:val="009F2737"/>
    <w:rsid w:val="009F3C20"/>
    <w:rsid w:val="009F4856"/>
    <w:rsid w:val="00A00AC1"/>
    <w:rsid w:val="00A00DBB"/>
    <w:rsid w:val="00A042BB"/>
    <w:rsid w:val="00A06001"/>
    <w:rsid w:val="00A0706C"/>
    <w:rsid w:val="00A106BB"/>
    <w:rsid w:val="00A125CD"/>
    <w:rsid w:val="00A131CA"/>
    <w:rsid w:val="00A1530C"/>
    <w:rsid w:val="00A16B17"/>
    <w:rsid w:val="00A21AB3"/>
    <w:rsid w:val="00A243EE"/>
    <w:rsid w:val="00A24D9D"/>
    <w:rsid w:val="00A24E0A"/>
    <w:rsid w:val="00A2663B"/>
    <w:rsid w:val="00A326D1"/>
    <w:rsid w:val="00A33748"/>
    <w:rsid w:val="00A33AB0"/>
    <w:rsid w:val="00A34E85"/>
    <w:rsid w:val="00A34EBE"/>
    <w:rsid w:val="00A350FB"/>
    <w:rsid w:val="00A4006D"/>
    <w:rsid w:val="00A43D89"/>
    <w:rsid w:val="00A44F31"/>
    <w:rsid w:val="00A45598"/>
    <w:rsid w:val="00A5160C"/>
    <w:rsid w:val="00A523DE"/>
    <w:rsid w:val="00A52933"/>
    <w:rsid w:val="00A56765"/>
    <w:rsid w:val="00A56CAE"/>
    <w:rsid w:val="00A56F04"/>
    <w:rsid w:val="00A57BDD"/>
    <w:rsid w:val="00A60CD4"/>
    <w:rsid w:val="00A61F27"/>
    <w:rsid w:val="00A63282"/>
    <w:rsid w:val="00A6397A"/>
    <w:rsid w:val="00A67CD1"/>
    <w:rsid w:val="00A7010B"/>
    <w:rsid w:val="00A70701"/>
    <w:rsid w:val="00A710CF"/>
    <w:rsid w:val="00A72154"/>
    <w:rsid w:val="00A73757"/>
    <w:rsid w:val="00A73AE1"/>
    <w:rsid w:val="00A73E3F"/>
    <w:rsid w:val="00A753BA"/>
    <w:rsid w:val="00A75C98"/>
    <w:rsid w:val="00A77272"/>
    <w:rsid w:val="00A85120"/>
    <w:rsid w:val="00A85C96"/>
    <w:rsid w:val="00A94251"/>
    <w:rsid w:val="00AA1F45"/>
    <w:rsid w:val="00AA2658"/>
    <w:rsid w:val="00AA2A67"/>
    <w:rsid w:val="00AA48EB"/>
    <w:rsid w:val="00AA5180"/>
    <w:rsid w:val="00AA56BB"/>
    <w:rsid w:val="00AA5BD3"/>
    <w:rsid w:val="00AB036D"/>
    <w:rsid w:val="00AB0EF8"/>
    <w:rsid w:val="00AB2248"/>
    <w:rsid w:val="00AB22BA"/>
    <w:rsid w:val="00AB26A7"/>
    <w:rsid w:val="00AB2722"/>
    <w:rsid w:val="00AB3AAD"/>
    <w:rsid w:val="00AB498E"/>
    <w:rsid w:val="00AB53A6"/>
    <w:rsid w:val="00AB5D7B"/>
    <w:rsid w:val="00AB6236"/>
    <w:rsid w:val="00AC0D62"/>
    <w:rsid w:val="00AC1C85"/>
    <w:rsid w:val="00AC270B"/>
    <w:rsid w:val="00AC61ED"/>
    <w:rsid w:val="00AD0AF6"/>
    <w:rsid w:val="00AD15DD"/>
    <w:rsid w:val="00AD4EB3"/>
    <w:rsid w:val="00AD6B47"/>
    <w:rsid w:val="00AE085B"/>
    <w:rsid w:val="00AE2C0E"/>
    <w:rsid w:val="00AE5269"/>
    <w:rsid w:val="00AE63C0"/>
    <w:rsid w:val="00AE63C5"/>
    <w:rsid w:val="00AF136C"/>
    <w:rsid w:val="00AF24F4"/>
    <w:rsid w:val="00AF2E04"/>
    <w:rsid w:val="00AF4B64"/>
    <w:rsid w:val="00AF5DED"/>
    <w:rsid w:val="00AF769A"/>
    <w:rsid w:val="00B00A6F"/>
    <w:rsid w:val="00B00E2C"/>
    <w:rsid w:val="00B03E25"/>
    <w:rsid w:val="00B0671D"/>
    <w:rsid w:val="00B0682E"/>
    <w:rsid w:val="00B06E33"/>
    <w:rsid w:val="00B07796"/>
    <w:rsid w:val="00B1039D"/>
    <w:rsid w:val="00B10DA6"/>
    <w:rsid w:val="00B10FE8"/>
    <w:rsid w:val="00B1211D"/>
    <w:rsid w:val="00B12628"/>
    <w:rsid w:val="00B13553"/>
    <w:rsid w:val="00B141A2"/>
    <w:rsid w:val="00B1553A"/>
    <w:rsid w:val="00B20AC0"/>
    <w:rsid w:val="00B224B1"/>
    <w:rsid w:val="00B2254F"/>
    <w:rsid w:val="00B2468F"/>
    <w:rsid w:val="00B3032A"/>
    <w:rsid w:val="00B305C4"/>
    <w:rsid w:val="00B307BB"/>
    <w:rsid w:val="00B41C99"/>
    <w:rsid w:val="00B4277D"/>
    <w:rsid w:val="00B435AB"/>
    <w:rsid w:val="00B43C1C"/>
    <w:rsid w:val="00B43C8C"/>
    <w:rsid w:val="00B45ABD"/>
    <w:rsid w:val="00B52F65"/>
    <w:rsid w:val="00B5397A"/>
    <w:rsid w:val="00B54011"/>
    <w:rsid w:val="00B551FA"/>
    <w:rsid w:val="00B55625"/>
    <w:rsid w:val="00B56157"/>
    <w:rsid w:val="00B569C9"/>
    <w:rsid w:val="00B57BE0"/>
    <w:rsid w:val="00B57C76"/>
    <w:rsid w:val="00B57FC7"/>
    <w:rsid w:val="00B60033"/>
    <w:rsid w:val="00B604BB"/>
    <w:rsid w:val="00B6070A"/>
    <w:rsid w:val="00B61D6C"/>
    <w:rsid w:val="00B61F71"/>
    <w:rsid w:val="00B62CC0"/>
    <w:rsid w:val="00B63365"/>
    <w:rsid w:val="00B66247"/>
    <w:rsid w:val="00B67D32"/>
    <w:rsid w:val="00B70F0C"/>
    <w:rsid w:val="00B74F6C"/>
    <w:rsid w:val="00B752E3"/>
    <w:rsid w:val="00B75E63"/>
    <w:rsid w:val="00B767F8"/>
    <w:rsid w:val="00B802F6"/>
    <w:rsid w:val="00B845BD"/>
    <w:rsid w:val="00B84E74"/>
    <w:rsid w:val="00B85F6C"/>
    <w:rsid w:val="00B87F44"/>
    <w:rsid w:val="00B95661"/>
    <w:rsid w:val="00B96B71"/>
    <w:rsid w:val="00B97017"/>
    <w:rsid w:val="00BA38A7"/>
    <w:rsid w:val="00BA3F68"/>
    <w:rsid w:val="00BA4DCF"/>
    <w:rsid w:val="00BA7D2D"/>
    <w:rsid w:val="00BB006C"/>
    <w:rsid w:val="00BB2185"/>
    <w:rsid w:val="00BB4D67"/>
    <w:rsid w:val="00BB5524"/>
    <w:rsid w:val="00BB5899"/>
    <w:rsid w:val="00BB615D"/>
    <w:rsid w:val="00BB7112"/>
    <w:rsid w:val="00BB744F"/>
    <w:rsid w:val="00BC0A15"/>
    <w:rsid w:val="00BC1A90"/>
    <w:rsid w:val="00BC255F"/>
    <w:rsid w:val="00BC3413"/>
    <w:rsid w:val="00BC3694"/>
    <w:rsid w:val="00BC3CB4"/>
    <w:rsid w:val="00BC546A"/>
    <w:rsid w:val="00BC5A6D"/>
    <w:rsid w:val="00BC5BBC"/>
    <w:rsid w:val="00BC79C7"/>
    <w:rsid w:val="00BD15BC"/>
    <w:rsid w:val="00BD3A6F"/>
    <w:rsid w:val="00BD4E76"/>
    <w:rsid w:val="00BD5568"/>
    <w:rsid w:val="00BD5A15"/>
    <w:rsid w:val="00BD661F"/>
    <w:rsid w:val="00BD6622"/>
    <w:rsid w:val="00BE0BB6"/>
    <w:rsid w:val="00BE1047"/>
    <w:rsid w:val="00BE1272"/>
    <w:rsid w:val="00BE2FCF"/>
    <w:rsid w:val="00BE44EC"/>
    <w:rsid w:val="00BE484C"/>
    <w:rsid w:val="00BE4F22"/>
    <w:rsid w:val="00BE57D3"/>
    <w:rsid w:val="00BE5E26"/>
    <w:rsid w:val="00BF3BCF"/>
    <w:rsid w:val="00BF3ED3"/>
    <w:rsid w:val="00C010F4"/>
    <w:rsid w:val="00C032FD"/>
    <w:rsid w:val="00C06E2F"/>
    <w:rsid w:val="00C075B0"/>
    <w:rsid w:val="00C13743"/>
    <w:rsid w:val="00C16EC9"/>
    <w:rsid w:val="00C1741F"/>
    <w:rsid w:val="00C20019"/>
    <w:rsid w:val="00C232BA"/>
    <w:rsid w:val="00C252E7"/>
    <w:rsid w:val="00C26F0D"/>
    <w:rsid w:val="00C30A4E"/>
    <w:rsid w:val="00C30F5D"/>
    <w:rsid w:val="00C35D43"/>
    <w:rsid w:val="00C35DD5"/>
    <w:rsid w:val="00C36270"/>
    <w:rsid w:val="00C437CC"/>
    <w:rsid w:val="00C4482A"/>
    <w:rsid w:val="00C44EDB"/>
    <w:rsid w:val="00C4572A"/>
    <w:rsid w:val="00C4682B"/>
    <w:rsid w:val="00C5150C"/>
    <w:rsid w:val="00C522C9"/>
    <w:rsid w:val="00C53573"/>
    <w:rsid w:val="00C55472"/>
    <w:rsid w:val="00C5654D"/>
    <w:rsid w:val="00C56751"/>
    <w:rsid w:val="00C56C6E"/>
    <w:rsid w:val="00C60570"/>
    <w:rsid w:val="00C6272A"/>
    <w:rsid w:val="00C6523B"/>
    <w:rsid w:val="00C658F9"/>
    <w:rsid w:val="00C71DE8"/>
    <w:rsid w:val="00C74530"/>
    <w:rsid w:val="00C805C2"/>
    <w:rsid w:val="00C814F0"/>
    <w:rsid w:val="00C8486D"/>
    <w:rsid w:val="00C8517D"/>
    <w:rsid w:val="00C86AF4"/>
    <w:rsid w:val="00C912E1"/>
    <w:rsid w:val="00C920C9"/>
    <w:rsid w:val="00C9294C"/>
    <w:rsid w:val="00C92D09"/>
    <w:rsid w:val="00C974D9"/>
    <w:rsid w:val="00CA09EC"/>
    <w:rsid w:val="00CA1640"/>
    <w:rsid w:val="00CA1F4A"/>
    <w:rsid w:val="00CA2511"/>
    <w:rsid w:val="00CA3C0A"/>
    <w:rsid w:val="00CB042D"/>
    <w:rsid w:val="00CB1816"/>
    <w:rsid w:val="00CB24D0"/>
    <w:rsid w:val="00CC00C3"/>
    <w:rsid w:val="00CC040C"/>
    <w:rsid w:val="00CC191D"/>
    <w:rsid w:val="00CC1C79"/>
    <w:rsid w:val="00CC1CF1"/>
    <w:rsid w:val="00CC2788"/>
    <w:rsid w:val="00CC30A4"/>
    <w:rsid w:val="00CC3AF6"/>
    <w:rsid w:val="00CC4318"/>
    <w:rsid w:val="00CD03D5"/>
    <w:rsid w:val="00CD12C6"/>
    <w:rsid w:val="00CD18BA"/>
    <w:rsid w:val="00CD1D6D"/>
    <w:rsid w:val="00CE2C1F"/>
    <w:rsid w:val="00CE377B"/>
    <w:rsid w:val="00CE5DAD"/>
    <w:rsid w:val="00CF0F87"/>
    <w:rsid w:val="00CF3F82"/>
    <w:rsid w:val="00CF41BF"/>
    <w:rsid w:val="00CF473D"/>
    <w:rsid w:val="00CF51A5"/>
    <w:rsid w:val="00CF5A28"/>
    <w:rsid w:val="00CF5A71"/>
    <w:rsid w:val="00CF6D07"/>
    <w:rsid w:val="00CF7CC9"/>
    <w:rsid w:val="00CF7E87"/>
    <w:rsid w:val="00CF7EC6"/>
    <w:rsid w:val="00D00B6D"/>
    <w:rsid w:val="00D00F58"/>
    <w:rsid w:val="00D02F55"/>
    <w:rsid w:val="00D03E91"/>
    <w:rsid w:val="00D0489B"/>
    <w:rsid w:val="00D04B3F"/>
    <w:rsid w:val="00D0634C"/>
    <w:rsid w:val="00D06B7F"/>
    <w:rsid w:val="00D11D17"/>
    <w:rsid w:val="00D12495"/>
    <w:rsid w:val="00D12D36"/>
    <w:rsid w:val="00D1470B"/>
    <w:rsid w:val="00D15648"/>
    <w:rsid w:val="00D20203"/>
    <w:rsid w:val="00D202C4"/>
    <w:rsid w:val="00D20EFD"/>
    <w:rsid w:val="00D21E40"/>
    <w:rsid w:val="00D2318C"/>
    <w:rsid w:val="00D24B61"/>
    <w:rsid w:val="00D25CC4"/>
    <w:rsid w:val="00D26187"/>
    <w:rsid w:val="00D26C50"/>
    <w:rsid w:val="00D26ED9"/>
    <w:rsid w:val="00D306B2"/>
    <w:rsid w:val="00D35385"/>
    <w:rsid w:val="00D35A2C"/>
    <w:rsid w:val="00D3605A"/>
    <w:rsid w:val="00D3773C"/>
    <w:rsid w:val="00D37F48"/>
    <w:rsid w:val="00D405AD"/>
    <w:rsid w:val="00D42E3F"/>
    <w:rsid w:val="00D435A3"/>
    <w:rsid w:val="00D44823"/>
    <w:rsid w:val="00D44C3D"/>
    <w:rsid w:val="00D44D3F"/>
    <w:rsid w:val="00D45A9C"/>
    <w:rsid w:val="00D472E1"/>
    <w:rsid w:val="00D50CEA"/>
    <w:rsid w:val="00D55B26"/>
    <w:rsid w:val="00D56852"/>
    <w:rsid w:val="00D60EAD"/>
    <w:rsid w:val="00D61E3B"/>
    <w:rsid w:val="00D62294"/>
    <w:rsid w:val="00D639E7"/>
    <w:rsid w:val="00D65ED5"/>
    <w:rsid w:val="00D65F15"/>
    <w:rsid w:val="00D66A10"/>
    <w:rsid w:val="00D66AD8"/>
    <w:rsid w:val="00D67530"/>
    <w:rsid w:val="00D67647"/>
    <w:rsid w:val="00D67AEF"/>
    <w:rsid w:val="00D67C78"/>
    <w:rsid w:val="00D70DBF"/>
    <w:rsid w:val="00D72BF6"/>
    <w:rsid w:val="00D73A82"/>
    <w:rsid w:val="00D749FF"/>
    <w:rsid w:val="00D769FA"/>
    <w:rsid w:val="00D77027"/>
    <w:rsid w:val="00D80ED2"/>
    <w:rsid w:val="00D8475E"/>
    <w:rsid w:val="00D84AE0"/>
    <w:rsid w:val="00D85469"/>
    <w:rsid w:val="00D859E6"/>
    <w:rsid w:val="00D86AB8"/>
    <w:rsid w:val="00D90D61"/>
    <w:rsid w:val="00D912A6"/>
    <w:rsid w:val="00D9198C"/>
    <w:rsid w:val="00D92B5E"/>
    <w:rsid w:val="00D93373"/>
    <w:rsid w:val="00D93D4F"/>
    <w:rsid w:val="00DA34C6"/>
    <w:rsid w:val="00DA5EEE"/>
    <w:rsid w:val="00DA738C"/>
    <w:rsid w:val="00DC12D4"/>
    <w:rsid w:val="00DC3E24"/>
    <w:rsid w:val="00DC432D"/>
    <w:rsid w:val="00DC5BE2"/>
    <w:rsid w:val="00DC6045"/>
    <w:rsid w:val="00DC629A"/>
    <w:rsid w:val="00DC6725"/>
    <w:rsid w:val="00DC7C6C"/>
    <w:rsid w:val="00DD24E1"/>
    <w:rsid w:val="00DD5D03"/>
    <w:rsid w:val="00DE06C4"/>
    <w:rsid w:val="00DE15F0"/>
    <w:rsid w:val="00DE36FB"/>
    <w:rsid w:val="00DE3CEB"/>
    <w:rsid w:val="00DE6AF5"/>
    <w:rsid w:val="00DF0870"/>
    <w:rsid w:val="00DF1795"/>
    <w:rsid w:val="00DF5F60"/>
    <w:rsid w:val="00DF66FB"/>
    <w:rsid w:val="00DF732C"/>
    <w:rsid w:val="00E02AC7"/>
    <w:rsid w:val="00E04097"/>
    <w:rsid w:val="00E040F5"/>
    <w:rsid w:val="00E07342"/>
    <w:rsid w:val="00E07412"/>
    <w:rsid w:val="00E1083A"/>
    <w:rsid w:val="00E11150"/>
    <w:rsid w:val="00E11E7E"/>
    <w:rsid w:val="00E13E97"/>
    <w:rsid w:val="00E15515"/>
    <w:rsid w:val="00E158CB"/>
    <w:rsid w:val="00E161B3"/>
    <w:rsid w:val="00E161F6"/>
    <w:rsid w:val="00E22BD2"/>
    <w:rsid w:val="00E22CEF"/>
    <w:rsid w:val="00E240EC"/>
    <w:rsid w:val="00E24E1E"/>
    <w:rsid w:val="00E269DD"/>
    <w:rsid w:val="00E27571"/>
    <w:rsid w:val="00E27792"/>
    <w:rsid w:val="00E304FC"/>
    <w:rsid w:val="00E31180"/>
    <w:rsid w:val="00E320E8"/>
    <w:rsid w:val="00E34AAF"/>
    <w:rsid w:val="00E35189"/>
    <w:rsid w:val="00E374BA"/>
    <w:rsid w:val="00E415E6"/>
    <w:rsid w:val="00E4167D"/>
    <w:rsid w:val="00E425CB"/>
    <w:rsid w:val="00E43129"/>
    <w:rsid w:val="00E434A8"/>
    <w:rsid w:val="00E43B67"/>
    <w:rsid w:val="00E441EF"/>
    <w:rsid w:val="00E449E2"/>
    <w:rsid w:val="00E44D46"/>
    <w:rsid w:val="00E46752"/>
    <w:rsid w:val="00E47DAE"/>
    <w:rsid w:val="00E5043D"/>
    <w:rsid w:val="00E507F9"/>
    <w:rsid w:val="00E50B26"/>
    <w:rsid w:val="00E50C7C"/>
    <w:rsid w:val="00E5218B"/>
    <w:rsid w:val="00E53CB8"/>
    <w:rsid w:val="00E54029"/>
    <w:rsid w:val="00E55943"/>
    <w:rsid w:val="00E57475"/>
    <w:rsid w:val="00E60967"/>
    <w:rsid w:val="00E62B19"/>
    <w:rsid w:val="00E63711"/>
    <w:rsid w:val="00E63D8D"/>
    <w:rsid w:val="00E641C6"/>
    <w:rsid w:val="00E66525"/>
    <w:rsid w:val="00E7072A"/>
    <w:rsid w:val="00E73346"/>
    <w:rsid w:val="00E733E4"/>
    <w:rsid w:val="00E75437"/>
    <w:rsid w:val="00E75441"/>
    <w:rsid w:val="00E77034"/>
    <w:rsid w:val="00E77133"/>
    <w:rsid w:val="00E771E4"/>
    <w:rsid w:val="00E816AF"/>
    <w:rsid w:val="00E822D0"/>
    <w:rsid w:val="00E83D86"/>
    <w:rsid w:val="00E85328"/>
    <w:rsid w:val="00E8620A"/>
    <w:rsid w:val="00E873C4"/>
    <w:rsid w:val="00E87605"/>
    <w:rsid w:val="00E900A0"/>
    <w:rsid w:val="00E9246B"/>
    <w:rsid w:val="00E93AAC"/>
    <w:rsid w:val="00E93D7F"/>
    <w:rsid w:val="00E94AA4"/>
    <w:rsid w:val="00E95ACC"/>
    <w:rsid w:val="00E95CE1"/>
    <w:rsid w:val="00E96A1F"/>
    <w:rsid w:val="00E976D0"/>
    <w:rsid w:val="00EA14F3"/>
    <w:rsid w:val="00EA3DCA"/>
    <w:rsid w:val="00EA411A"/>
    <w:rsid w:val="00EA4E10"/>
    <w:rsid w:val="00EA59ED"/>
    <w:rsid w:val="00EA622E"/>
    <w:rsid w:val="00EA7329"/>
    <w:rsid w:val="00EA7F33"/>
    <w:rsid w:val="00EB36DC"/>
    <w:rsid w:val="00EB412C"/>
    <w:rsid w:val="00EB528D"/>
    <w:rsid w:val="00EB59E6"/>
    <w:rsid w:val="00EB6717"/>
    <w:rsid w:val="00EC2D09"/>
    <w:rsid w:val="00EC32C3"/>
    <w:rsid w:val="00EC6033"/>
    <w:rsid w:val="00EC6FAD"/>
    <w:rsid w:val="00EC7360"/>
    <w:rsid w:val="00ED0E72"/>
    <w:rsid w:val="00ED30BD"/>
    <w:rsid w:val="00ED4154"/>
    <w:rsid w:val="00ED6B4A"/>
    <w:rsid w:val="00EE056C"/>
    <w:rsid w:val="00EE0721"/>
    <w:rsid w:val="00EE0E5E"/>
    <w:rsid w:val="00EE1EE7"/>
    <w:rsid w:val="00EE270D"/>
    <w:rsid w:val="00EE29D0"/>
    <w:rsid w:val="00EE594F"/>
    <w:rsid w:val="00EE6353"/>
    <w:rsid w:val="00EF0FAB"/>
    <w:rsid w:val="00EF1110"/>
    <w:rsid w:val="00EF2E97"/>
    <w:rsid w:val="00EF3223"/>
    <w:rsid w:val="00EF3FC8"/>
    <w:rsid w:val="00EF6DE9"/>
    <w:rsid w:val="00EF7115"/>
    <w:rsid w:val="00EF777A"/>
    <w:rsid w:val="00F01F41"/>
    <w:rsid w:val="00F02EC2"/>
    <w:rsid w:val="00F03C77"/>
    <w:rsid w:val="00F10478"/>
    <w:rsid w:val="00F124E8"/>
    <w:rsid w:val="00F12C00"/>
    <w:rsid w:val="00F215EF"/>
    <w:rsid w:val="00F21B3E"/>
    <w:rsid w:val="00F21DDA"/>
    <w:rsid w:val="00F22B07"/>
    <w:rsid w:val="00F24B35"/>
    <w:rsid w:val="00F26B85"/>
    <w:rsid w:val="00F30314"/>
    <w:rsid w:val="00F31AD7"/>
    <w:rsid w:val="00F32293"/>
    <w:rsid w:val="00F335B6"/>
    <w:rsid w:val="00F3393D"/>
    <w:rsid w:val="00F34450"/>
    <w:rsid w:val="00F352D1"/>
    <w:rsid w:val="00F36384"/>
    <w:rsid w:val="00F364BA"/>
    <w:rsid w:val="00F366A8"/>
    <w:rsid w:val="00F36934"/>
    <w:rsid w:val="00F41952"/>
    <w:rsid w:val="00F4234E"/>
    <w:rsid w:val="00F4252E"/>
    <w:rsid w:val="00F435EA"/>
    <w:rsid w:val="00F51107"/>
    <w:rsid w:val="00F519A1"/>
    <w:rsid w:val="00F534B4"/>
    <w:rsid w:val="00F53C9A"/>
    <w:rsid w:val="00F54C20"/>
    <w:rsid w:val="00F54EC7"/>
    <w:rsid w:val="00F5570E"/>
    <w:rsid w:val="00F564E6"/>
    <w:rsid w:val="00F60A4B"/>
    <w:rsid w:val="00F6238A"/>
    <w:rsid w:val="00F63398"/>
    <w:rsid w:val="00F63FD3"/>
    <w:rsid w:val="00F643C3"/>
    <w:rsid w:val="00F660AF"/>
    <w:rsid w:val="00F66205"/>
    <w:rsid w:val="00F67B2F"/>
    <w:rsid w:val="00F67F4E"/>
    <w:rsid w:val="00F707A7"/>
    <w:rsid w:val="00F71186"/>
    <w:rsid w:val="00F72499"/>
    <w:rsid w:val="00F73994"/>
    <w:rsid w:val="00F73AD4"/>
    <w:rsid w:val="00F75C1B"/>
    <w:rsid w:val="00F761B4"/>
    <w:rsid w:val="00F83521"/>
    <w:rsid w:val="00F839BB"/>
    <w:rsid w:val="00F854B3"/>
    <w:rsid w:val="00F85639"/>
    <w:rsid w:val="00F87E5F"/>
    <w:rsid w:val="00F945ED"/>
    <w:rsid w:val="00F970EE"/>
    <w:rsid w:val="00FA0D57"/>
    <w:rsid w:val="00FA1302"/>
    <w:rsid w:val="00FA1E25"/>
    <w:rsid w:val="00FA5DAA"/>
    <w:rsid w:val="00FA7035"/>
    <w:rsid w:val="00FB0171"/>
    <w:rsid w:val="00FB08C1"/>
    <w:rsid w:val="00FB18E4"/>
    <w:rsid w:val="00FB3D0C"/>
    <w:rsid w:val="00FB5D48"/>
    <w:rsid w:val="00FB675F"/>
    <w:rsid w:val="00FB70AF"/>
    <w:rsid w:val="00FC15DC"/>
    <w:rsid w:val="00FC202E"/>
    <w:rsid w:val="00FC285A"/>
    <w:rsid w:val="00FC2FD9"/>
    <w:rsid w:val="00FC4CC6"/>
    <w:rsid w:val="00FC600D"/>
    <w:rsid w:val="00FC6AF2"/>
    <w:rsid w:val="00FC6C20"/>
    <w:rsid w:val="00FC7ED1"/>
    <w:rsid w:val="00FD0053"/>
    <w:rsid w:val="00FD1B5B"/>
    <w:rsid w:val="00FD21F2"/>
    <w:rsid w:val="00FD413B"/>
    <w:rsid w:val="00FD4302"/>
    <w:rsid w:val="00FD577C"/>
    <w:rsid w:val="00FD5CCC"/>
    <w:rsid w:val="00FD5ED4"/>
    <w:rsid w:val="00FD70EC"/>
    <w:rsid w:val="00FE0D0D"/>
    <w:rsid w:val="00FE176B"/>
    <w:rsid w:val="00FE21D5"/>
    <w:rsid w:val="00FE39E5"/>
    <w:rsid w:val="00FE5136"/>
    <w:rsid w:val="00FE6EC3"/>
    <w:rsid w:val="00FE73AC"/>
    <w:rsid w:val="00FE7E4F"/>
    <w:rsid w:val="00FF067C"/>
    <w:rsid w:val="00FF0BA4"/>
    <w:rsid w:val="00FF1464"/>
    <w:rsid w:val="00FF3CE6"/>
    <w:rsid w:val="00FF4353"/>
    <w:rsid w:val="00FF6781"/>
    <w:rsid w:val="00FF6BDD"/>
    <w:rsid w:val="00FF7A8C"/>
    <w:rsid w:val="00FF7C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95adca"/>
    </o:shapedefaults>
    <o:shapelayout v:ext="edit">
      <o:idmap v:ext="edit" data="1"/>
    </o:shapelayout>
  </w:shapeDefaults>
  <w:decimalSymbol w:val="."/>
  <w:listSeparator w:val=","/>
  <w14:docId w14:val="68C36C76"/>
  <w15:docId w15:val="{2B5ABE6B-767B-4476-B0A2-FFF9AFA4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spacing w:before="240" w:after="240"/>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984CC7"/>
    <w:pPr>
      <w:tabs>
        <w:tab w:val="left" w:pos="400"/>
        <w:tab w:val="right" w:leader="dot" w:pos="8302"/>
      </w:tabs>
    </w:pPr>
    <w:rPr>
      <w:rFonts w:ascii="Calibri" w:hAnsi="Calibri" w:cs="Calibri"/>
      <w:b/>
      <w:noProof/>
      <w:color w:val="005294"/>
      <w:sz w:val="22"/>
      <w:szCs w:val="22"/>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uiPriority w:val="39"/>
    <w:rsid w:val="006F33D0"/>
    <w:pPr>
      <w:ind w:left="403"/>
    </w:pPr>
    <w:rPr>
      <w:color w:val="005294"/>
    </w:rPr>
  </w:style>
  <w:style w:type="paragraph" w:styleId="TOC5">
    <w:name w:val="toc 5"/>
    <w:basedOn w:val="Normal"/>
    <w:next w:val="Normal"/>
    <w:autoRedefine/>
    <w:uiPriority w:val="39"/>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rsid w:val="00700059"/>
    <w:pPr>
      <w:spacing w:before="120" w:after="120"/>
    </w:pPr>
    <w:rPr>
      <w:rFonts w:ascii="Arial" w:hAnsi="Arial"/>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style>
  <w:style w:type="paragraph" w:styleId="ListParagraph">
    <w:name w:val="List Paragraph"/>
    <w:basedOn w:val="Normal"/>
    <w:uiPriority w:val="34"/>
    <w:qFormat/>
    <w:rsid w:val="00CA09EC"/>
    <w:pPr>
      <w:ind w:left="720"/>
    </w:p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customStyle="1" w:styleId="SectionTitle">
    <w:name w:val="Section Title"/>
    <w:basedOn w:val="Heading1"/>
    <w:next w:val="Normal"/>
    <w:rsid w:val="00334968"/>
    <w:pPr>
      <w:numPr>
        <w:numId w:val="0"/>
      </w:numPr>
    </w:pPr>
    <w:rPr>
      <w:caps/>
    </w:rPr>
  </w:style>
  <w:style w:type="paragraph" w:styleId="CommentText">
    <w:name w:val="annotation text"/>
    <w:basedOn w:val="Normal"/>
    <w:link w:val="CommentTextChar"/>
    <w:rsid w:val="003E130F"/>
    <w:pPr>
      <w:spacing w:before="0" w:after="0"/>
    </w:pPr>
    <w:rPr>
      <w:rFonts w:ascii="Verdana" w:hAnsi="Verdana"/>
      <w:szCs w:val="20"/>
      <w:lang w:val="en-US" w:eastAsia="en-US"/>
    </w:rPr>
  </w:style>
  <w:style w:type="character" w:customStyle="1" w:styleId="CommentTextChar">
    <w:name w:val="Comment Text Char"/>
    <w:link w:val="CommentText"/>
    <w:rsid w:val="003E130F"/>
    <w:rPr>
      <w:rFonts w:ascii="Verdana" w:hAnsi="Verdana"/>
      <w:lang w:val="en-US" w:eastAsia="en-US" w:bidi="ar-SA"/>
    </w:rPr>
  </w:style>
  <w:style w:type="character" w:styleId="CommentReference">
    <w:name w:val="annotation reference"/>
    <w:rsid w:val="003E130F"/>
    <w:rPr>
      <w:sz w:val="16"/>
      <w:szCs w:val="16"/>
    </w:rPr>
  </w:style>
  <w:style w:type="paragraph" w:styleId="BalloonText">
    <w:name w:val="Balloon Text"/>
    <w:basedOn w:val="Normal"/>
    <w:semiHidden/>
    <w:rsid w:val="003E130F"/>
    <w:rPr>
      <w:rFonts w:ascii="Tahoma" w:hAnsi="Tahoma" w:cs="Tahoma"/>
      <w:sz w:val="16"/>
      <w:szCs w:val="16"/>
    </w:rPr>
  </w:style>
  <w:style w:type="paragraph" w:customStyle="1" w:styleId="BulletPoint1">
    <w:name w:val="Bullet Point 1"/>
    <w:basedOn w:val="Normal"/>
    <w:rsid w:val="009C4C74"/>
    <w:pPr>
      <w:tabs>
        <w:tab w:val="num" w:pos="720"/>
      </w:tabs>
      <w:spacing w:before="0" w:after="0"/>
      <w:ind w:left="720" w:hanging="360"/>
    </w:pPr>
    <w:rPr>
      <w:rFonts w:ascii="Verdana" w:hAnsi="Verdana"/>
      <w:sz w:val="18"/>
      <w:lang w:val="en-US" w:eastAsia="en-US"/>
    </w:rPr>
  </w:style>
  <w:style w:type="paragraph" w:styleId="CommentSubject">
    <w:name w:val="annotation subject"/>
    <w:basedOn w:val="CommentText"/>
    <w:next w:val="CommentText"/>
    <w:link w:val="CommentSubjectChar"/>
    <w:rsid w:val="004C0598"/>
    <w:pPr>
      <w:spacing w:before="120" w:after="120"/>
    </w:pPr>
    <w:rPr>
      <w:rFonts w:ascii="Arial" w:hAnsi="Arial"/>
      <w:b/>
      <w:bCs/>
      <w:lang w:val="en-GB" w:eastAsia="en-GB"/>
    </w:rPr>
  </w:style>
  <w:style w:type="character" w:customStyle="1" w:styleId="CommentSubjectChar">
    <w:name w:val="Comment Subject Char"/>
    <w:link w:val="CommentSubject"/>
    <w:rsid w:val="004C0598"/>
    <w:rPr>
      <w:rFonts w:ascii="Arial" w:hAnsi="Arial"/>
      <w:b/>
      <w:bCs/>
      <w:lang w:val="en-GB" w:eastAsia="en-GB" w:bidi="ar-SA"/>
    </w:rPr>
  </w:style>
  <w:style w:type="paragraph" w:customStyle="1" w:styleId="Default">
    <w:name w:val="Default"/>
    <w:rsid w:val="006569A8"/>
    <w:pPr>
      <w:autoSpaceDE w:val="0"/>
      <w:autoSpaceDN w:val="0"/>
      <w:adjustRightInd w:val="0"/>
    </w:pPr>
    <w:rPr>
      <w:color w:val="000000"/>
      <w:sz w:val="24"/>
      <w:szCs w:val="24"/>
    </w:rPr>
  </w:style>
  <w:style w:type="paragraph" w:styleId="NormalWeb">
    <w:name w:val="Normal (Web)"/>
    <w:basedOn w:val="Normal"/>
    <w:uiPriority w:val="99"/>
    <w:unhideWhenUsed/>
    <w:rsid w:val="00EF6DE9"/>
    <w:pPr>
      <w:spacing w:before="0" w:after="0"/>
    </w:pPr>
    <w:rPr>
      <w:rFonts w:ascii="Times New Roman" w:hAnsi="Times New Roman"/>
      <w:sz w:val="24"/>
      <w:lang w:val="en-US" w:eastAsia="en-US"/>
    </w:rPr>
  </w:style>
  <w:style w:type="character" w:styleId="Strong">
    <w:name w:val="Strong"/>
    <w:uiPriority w:val="22"/>
    <w:qFormat/>
    <w:rsid w:val="00A753BA"/>
    <w:rPr>
      <w:b/>
      <w:bCs/>
      <w:color w:val="FFFFFF"/>
      <w:bdr w:val="none" w:sz="0" w:space="0" w:color="auto"/>
      <w:shd w:val="clear" w:color="auto" w:fill="365F91"/>
    </w:rPr>
  </w:style>
  <w:style w:type="paragraph" w:styleId="TOCHeading">
    <w:name w:val="TOC Heading"/>
    <w:basedOn w:val="Heading1"/>
    <w:next w:val="Normal"/>
    <w:uiPriority w:val="39"/>
    <w:unhideWhenUsed/>
    <w:qFormat/>
    <w:rsid w:val="008E5FBC"/>
    <w:pPr>
      <w:keepLines/>
      <w:numPr>
        <w:numId w:val="0"/>
      </w:numPr>
      <w:spacing w:before="480" w:after="0" w:line="276" w:lineRule="auto"/>
      <w:outlineLvl w:val="9"/>
    </w:pPr>
    <w:rPr>
      <w:rFonts w:ascii="Cambria" w:eastAsia="MS Gothic" w:hAnsi="Cambria" w:cs="Times New Roman"/>
      <w:color w:val="365F91"/>
      <w:kern w:val="0"/>
      <w:sz w:val="28"/>
      <w:szCs w:val="28"/>
      <w:lang w:val="en-US" w:eastAsia="ja-JP"/>
    </w:rPr>
  </w:style>
  <w:style w:type="character" w:styleId="Emphasis">
    <w:name w:val="Emphasis"/>
    <w:basedOn w:val="DefaultParagraphFont"/>
    <w:uiPriority w:val="20"/>
    <w:qFormat/>
    <w:rsid w:val="00390620"/>
    <w:rPr>
      <w:i/>
      <w:iCs/>
    </w:rPr>
  </w:style>
  <w:style w:type="paragraph" w:customStyle="1" w:styleId="image">
    <w:name w:val="image"/>
    <w:basedOn w:val="Normal"/>
    <w:rsid w:val="00CD03D5"/>
    <w:pPr>
      <w:spacing w:before="100" w:beforeAutospacing="1" w:after="100" w:afterAutospacing="1"/>
    </w:pPr>
    <w:rPr>
      <w:rFonts w:ascii="Times New Roman" w:hAnsi="Times New Roman"/>
      <w:sz w:val="24"/>
      <w:lang w:val="en-US" w:eastAsia="en-US"/>
    </w:rPr>
  </w:style>
  <w:style w:type="paragraph" w:styleId="Revision">
    <w:name w:val="Revision"/>
    <w:hidden/>
    <w:uiPriority w:val="99"/>
    <w:semiHidden/>
    <w:rsid w:val="007F0B5D"/>
    <w:rPr>
      <w:rFonts w:ascii="Arial" w:hAnsi="Arial"/>
      <w:szCs w:val="24"/>
      <w:lang w:val="en-GB" w:eastAsia="en-GB"/>
    </w:rPr>
  </w:style>
  <w:style w:type="paragraph" w:styleId="BodyText">
    <w:name w:val="Body Text"/>
    <w:basedOn w:val="Normal"/>
    <w:link w:val="BodyTextChar"/>
    <w:qFormat/>
    <w:rsid w:val="00EA3DCA"/>
  </w:style>
  <w:style w:type="character" w:customStyle="1" w:styleId="BodyTextChar">
    <w:name w:val="Body Text Char"/>
    <w:basedOn w:val="DefaultParagraphFont"/>
    <w:link w:val="BodyText"/>
    <w:rsid w:val="00EA3DCA"/>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1343">
      <w:bodyDiv w:val="1"/>
      <w:marLeft w:val="0"/>
      <w:marRight w:val="0"/>
      <w:marTop w:val="0"/>
      <w:marBottom w:val="0"/>
      <w:divBdr>
        <w:top w:val="none" w:sz="0" w:space="0" w:color="auto"/>
        <w:left w:val="none" w:sz="0" w:space="0" w:color="auto"/>
        <w:bottom w:val="none" w:sz="0" w:space="0" w:color="auto"/>
        <w:right w:val="none" w:sz="0" w:space="0" w:color="auto"/>
      </w:divBdr>
    </w:div>
    <w:div w:id="20521253">
      <w:bodyDiv w:val="1"/>
      <w:marLeft w:val="0"/>
      <w:marRight w:val="0"/>
      <w:marTop w:val="0"/>
      <w:marBottom w:val="0"/>
      <w:divBdr>
        <w:top w:val="none" w:sz="0" w:space="0" w:color="auto"/>
        <w:left w:val="none" w:sz="0" w:space="0" w:color="auto"/>
        <w:bottom w:val="none" w:sz="0" w:space="0" w:color="auto"/>
        <w:right w:val="none" w:sz="0" w:space="0" w:color="auto"/>
      </w:divBdr>
    </w:div>
    <w:div w:id="24597119">
      <w:bodyDiv w:val="1"/>
      <w:marLeft w:val="0"/>
      <w:marRight w:val="0"/>
      <w:marTop w:val="0"/>
      <w:marBottom w:val="0"/>
      <w:divBdr>
        <w:top w:val="none" w:sz="0" w:space="0" w:color="auto"/>
        <w:left w:val="none" w:sz="0" w:space="0" w:color="auto"/>
        <w:bottom w:val="none" w:sz="0" w:space="0" w:color="auto"/>
        <w:right w:val="none" w:sz="0" w:space="0" w:color="auto"/>
      </w:divBdr>
    </w:div>
    <w:div w:id="80419727">
      <w:bodyDiv w:val="1"/>
      <w:marLeft w:val="0"/>
      <w:marRight w:val="0"/>
      <w:marTop w:val="0"/>
      <w:marBottom w:val="0"/>
      <w:divBdr>
        <w:top w:val="none" w:sz="0" w:space="0" w:color="auto"/>
        <w:left w:val="none" w:sz="0" w:space="0" w:color="auto"/>
        <w:bottom w:val="none" w:sz="0" w:space="0" w:color="auto"/>
        <w:right w:val="none" w:sz="0" w:space="0" w:color="auto"/>
      </w:divBdr>
    </w:div>
    <w:div w:id="83650796">
      <w:bodyDiv w:val="1"/>
      <w:marLeft w:val="0"/>
      <w:marRight w:val="0"/>
      <w:marTop w:val="0"/>
      <w:marBottom w:val="0"/>
      <w:divBdr>
        <w:top w:val="none" w:sz="0" w:space="0" w:color="auto"/>
        <w:left w:val="none" w:sz="0" w:space="0" w:color="auto"/>
        <w:bottom w:val="none" w:sz="0" w:space="0" w:color="auto"/>
        <w:right w:val="none" w:sz="0" w:space="0" w:color="auto"/>
      </w:divBdr>
    </w:div>
    <w:div w:id="94134315">
      <w:bodyDiv w:val="1"/>
      <w:marLeft w:val="0"/>
      <w:marRight w:val="0"/>
      <w:marTop w:val="0"/>
      <w:marBottom w:val="0"/>
      <w:divBdr>
        <w:top w:val="none" w:sz="0" w:space="0" w:color="auto"/>
        <w:left w:val="none" w:sz="0" w:space="0" w:color="auto"/>
        <w:bottom w:val="none" w:sz="0" w:space="0" w:color="auto"/>
        <w:right w:val="none" w:sz="0" w:space="0" w:color="auto"/>
      </w:divBdr>
    </w:div>
    <w:div w:id="120653238">
      <w:bodyDiv w:val="1"/>
      <w:marLeft w:val="0"/>
      <w:marRight w:val="0"/>
      <w:marTop w:val="0"/>
      <w:marBottom w:val="0"/>
      <w:divBdr>
        <w:top w:val="none" w:sz="0" w:space="0" w:color="auto"/>
        <w:left w:val="none" w:sz="0" w:space="0" w:color="auto"/>
        <w:bottom w:val="none" w:sz="0" w:space="0" w:color="auto"/>
        <w:right w:val="none" w:sz="0" w:space="0" w:color="auto"/>
      </w:divBdr>
    </w:div>
    <w:div w:id="144249529">
      <w:bodyDiv w:val="1"/>
      <w:marLeft w:val="0"/>
      <w:marRight w:val="0"/>
      <w:marTop w:val="0"/>
      <w:marBottom w:val="0"/>
      <w:divBdr>
        <w:top w:val="none" w:sz="0" w:space="0" w:color="auto"/>
        <w:left w:val="none" w:sz="0" w:space="0" w:color="auto"/>
        <w:bottom w:val="none" w:sz="0" w:space="0" w:color="auto"/>
        <w:right w:val="none" w:sz="0" w:space="0" w:color="auto"/>
      </w:divBdr>
    </w:div>
    <w:div w:id="162667664">
      <w:bodyDiv w:val="1"/>
      <w:marLeft w:val="0"/>
      <w:marRight w:val="0"/>
      <w:marTop w:val="0"/>
      <w:marBottom w:val="0"/>
      <w:divBdr>
        <w:top w:val="none" w:sz="0" w:space="0" w:color="auto"/>
        <w:left w:val="none" w:sz="0" w:space="0" w:color="auto"/>
        <w:bottom w:val="none" w:sz="0" w:space="0" w:color="auto"/>
        <w:right w:val="none" w:sz="0" w:space="0" w:color="auto"/>
      </w:divBdr>
    </w:div>
    <w:div w:id="260525928">
      <w:bodyDiv w:val="1"/>
      <w:marLeft w:val="0"/>
      <w:marRight w:val="0"/>
      <w:marTop w:val="0"/>
      <w:marBottom w:val="0"/>
      <w:divBdr>
        <w:top w:val="none" w:sz="0" w:space="0" w:color="auto"/>
        <w:left w:val="none" w:sz="0" w:space="0" w:color="auto"/>
        <w:bottom w:val="none" w:sz="0" w:space="0" w:color="auto"/>
        <w:right w:val="none" w:sz="0" w:space="0" w:color="auto"/>
      </w:divBdr>
    </w:div>
    <w:div w:id="316736401">
      <w:bodyDiv w:val="1"/>
      <w:marLeft w:val="0"/>
      <w:marRight w:val="0"/>
      <w:marTop w:val="0"/>
      <w:marBottom w:val="0"/>
      <w:divBdr>
        <w:top w:val="none" w:sz="0" w:space="0" w:color="auto"/>
        <w:left w:val="none" w:sz="0" w:space="0" w:color="auto"/>
        <w:bottom w:val="none" w:sz="0" w:space="0" w:color="auto"/>
        <w:right w:val="none" w:sz="0" w:space="0" w:color="auto"/>
      </w:divBdr>
    </w:div>
    <w:div w:id="350030564">
      <w:bodyDiv w:val="1"/>
      <w:marLeft w:val="30"/>
      <w:marRight w:val="30"/>
      <w:marTop w:val="30"/>
      <w:marBottom w:val="30"/>
      <w:divBdr>
        <w:top w:val="none" w:sz="0" w:space="0" w:color="auto"/>
        <w:left w:val="none" w:sz="0" w:space="0" w:color="auto"/>
        <w:bottom w:val="none" w:sz="0" w:space="0" w:color="auto"/>
        <w:right w:val="none" w:sz="0" w:space="0" w:color="auto"/>
      </w:divBdr>
    </w:div>
    <w:div w:id="353654599">
      <w:bodyDiv w:val="1"/>
      <w:marLeft w:val="0"/>
      <w:marRight w:val="0"/>
      <w:marTop w:val="0"/>
      <w:marBottom w:val="0"/>
      <w:divBdr>
        <w:top w:val="none" w:sz="0" w:space="0" w:color="auto"/>
        <w:left w:val="none" w:sz="0" w:space="0" w:color="auto"/>
        <w:bottom w:val="none" w:sz="0" w:space="0" w:color="auto"/>
        <w:right w:val="none" w:sz="0" w:space="0" w:color="auto"/>
      </w:divBdr>
    </w:div>
    <w:div w:id="363529720">
      <w:bodyDiv w:val="1"/>
      <w:marLeft w:val="0"/>
      <w:marRight w:val="0"/>
      <w:marTop w:val="0"/>
      <w:marBottom w:val="0"/>
      <w:divBdr>
        <w:top w:val="none" w:sz="0" w:space="0" w:color="auto"/>
        <w:left w:val="none" w:sz="0" w:space="0" w:color="auto"/>
        <w:bottom w:val="none" w:sz="0" w:space="0" w:color="auto"/>
        <w:right w:val="none" w:sz="0" w:space="0" w:color="auto"/>
      </w:divBdr>
    </w:div>
    <w:div w:id="368461060">
      <w:bodyDiv w:val="1"/>
      <w:marLeft w:val="0"/>
      <w:marRight w:val="0"/>
      <w:marTop w:val="0"/>
      <w:marBottom w:val="0"/>
      <w:divBdr>
        <w:top w:val="none" w:sz="0" w:space="0" w:color="auto"/>
        <w:left w:val="none" w:sz="0" w:space="0" w:color="auto"/>
        <w:bottom w:val="none" w:sz="0" w:space="0" w:color="auto"/>
        <w:right w:val="none" w:sz="0" w:space="0" w:color="auto"/>
      </w:divBdr>
    </w:div>
    <w:div w:id="414788637">
      <w:bodyDiv w:val="1"/>
      <w:marLeft w:val="0"/>
      <w:marRight w:val="0"/>
      <w:marTop w:val="0"/>
      <w:marBottom w:val="0"/>
      <w:divBdr>
        <w:top w:val="none" w:sz="0" w:space="0" w:color="auto"/>
        <w:left w:val="none" w:sz="0" w:space="0" w:color="auto"/>
        <w:bottom w:val="none" w:sz="0" w:space="0" w:color="auto"/>
        <w:right w:val="none" w:sz="0" w:space="0" w:color="auto"/>
      </w:divBdr>
    </w:div>
    <w:div w:id="417599876">
      <w:bodyDiv w:val="1"/>
      <w:marLeft w:val="0"/>
      <w:marRight w:val="0"/>
      <w:marTop w:val="0"/>
      <w:marBottom w:val="0"/>
      <w:divBdr>
        <w:top w:val="none" w:sz="0" w:space="0" w:color="auto"/>
        <w:left w:val="none" w:sz="0" w:space="0" w:color="auto"/>
        <w:bottom w:val="none" w:sz="0" w:space="0" w:color="auto"/>
        <w:right w:val="none" w:sz="0" w:space="0" w:color="auto"/>
      </w:divBdr>
    </w:div>
    <w:div w:id="427314367">
      <w:bodyDiv w:val="1"/>
      <w:marLeft w:val="0"/>
      <w:marRight w:val="0"/>
      <w:marTop w:val="0"/>
      <w:marBottom w:val="0"/>
      <w:divBdr>
        <w:top w:val="none" w:sz="0" w:space="0" w:color="auto"/>
        <w:left w:val="none" w:sz="0" w:space="0" w:color="auto"/>
        <w:bottom w:val="none" w:sz="0" w:space="0" w:color="auto"/>
        <w:right w:val="none" w:sz="0" w:space="0" w:color="auto"/>
      </w:divBdr>
    </w:div>
    <w:div w:id="475991322">
      <w:bodyDiv w:val="1"/>
      <w:marLeft w:val="0"/>
      <w:marRight w:val="0"/>
      <w:marTop w:val="0"/>
      <w:marBottom w:val="0"/>
      <w:divBdr>
        <w:top w:val="none" w:sz="0" w:space="0" w:color="auto"/>
        <w:left w:val="none" w:sz="0" w:space="0" w:color="auto"/>
        <w:bottom w:val="none" w:sz="0" w:space="0" w:color="auto"/>
        <w:right w:val="none" w:sz="0" w:space="0" w:color="auto"/>
      </w:divBdr>
    </w:div>
    <w:div w:id="506363802">
      <w:bodyDiv w:val="1"/>
      <w:marLeft w:val="0"/>
      <w:marRight w:val="0"/>
      <w:marTop w:val="0"/>
      <w:marBottom w:val="0"/>
      <w:divBdr>
        <w:top w:val="none" w:sz="0" w:space="0" w:color="auto"/>
        <w:left w:val="none" w:sz="0" w:space="0" w:color="auto"/>
        <w:bottom w:val="none" w:sz="0" w:space="0" w:color="auto"/>
        <w:right w:val="none" w:sz="0" w:space="0" w:color="auto"/>
      </w:divBdr>
    </w:div>
    <w:div w:id="537277075">
      <w:bodyDiv w:val="1"/>
      <w:marLeft w:val="0"/>
      <w:marRight w:val="0"/>
      <w:marTop w:val="0"/>
      <w:marBottom w:val="0"/>
      <w:divBdr>
        <w:top w:val="none" w:sz="0" w:space="0" w:color="auto"/>
        <w:left w:val="none" w:sz="0" w:space="0" w:color="auto"/>
        <w:bottom w:val="none" w:sz="0" w:space="0" w:color="auto"/>
        <w:right w:val="none" w:sz="0" w:space="0" w:color="auto"/>
      </w:divBdr>
    </w:div>
    <w:div w:id="552738332">
      <w:bodyDiv w:val="1"/>
      <w:marLeft w:val="0"/>
      <w:marRight w:val="0"/>
      <w:marTop w:val="0"/>
      <w:marBottom w:val="0"/>
      <w:divBdr>
        <w:top w:val="none" w:sz="0" w:space="0" w:color="auto"/>
        <w:left w:val="none" w:sz="0" w:space="0" w:color="auto"/>
        <w:bottom w:val="none" w:sz="0" w:space="0" w:color="auto"/>
        <w:right w:val="none" w:sz="0" w:space="0" w:color="auto"/>
      </w:divBdr>
    </w:div>
    <w:div w:id="554781087">
      <w:bodyDiv w:val="1"/>
      <w:marLeft w:val="0"/>
      <w:marRight w:val="0"/>
      <w:marTop w:val="0"/>
      <w:marBottom w:val="0"/>
      <w:divBdr>
        <w:top w:val="none" w:sz="0" w:space="0" w:color="auto"/>
        <w:left w:val="none" w:sz="0" w:space="0" w:color="auto"/>
        <w:bottom w:val="none" w:sz="0" w:space="0" w:color="auto"/>
        <w:right w:val="none" w:sz="0" w:space="0" w:color="auto"/>
      </w:divBdr>
    </w:div>
    <w:div w:id="566496986">
      <w:bodyDiv w:val="1"/>
      <w:marLeft w:val="0"/>
      <w:marRight w:val="0"/>
      <w:marTop w:val="0"/>
      <w:marBottom w:val="0"/>
      <w:divBdr>
        <w:top w:val="none" w:sz="0" w:space="0" w:color="auto"/>
        <w:left w:val="none" w:sz="0" w:space="0" w:color="auto"/>
        <w:bottom w:val="none" w:sz="0" w:space="0" w:color="auto"/>
        <w:right w:val="none" w:sz="0" w:space="0" w:color="auto"/>
      </w:divBdr>
    </w:div>
    <w:div w:id="569580585">
      <w:bodyDiv w:val="1"/>
      <w:marLeft w:val="0"/>
      <w:marRight w:val="0"/>
      <w:marTop w:val="0"/>
      <w:marBottom w:val="0"/>
      <w:divBdr>
        <w:top w:val="none" w:sz="0" w:space="0" w:color="auto"/>
        <w:left w:val="none" w:sz="0" w:space="0" w:color="auto"/>
        <w:bottom w:val="none" w:sz="0" w:space="0" w:color="auto"/>
        <w:right w:val="none" w:sz="0" w:space="0" w:color="auto"/>
      </w:divBdr>
    </w:div>
    <w:div w:id="590967694">
      <w:bodyDiv w:val="1"/>
      <w:marLeft w:val="0"/>
      <w:marRight w:val="0"/>
      <w:marTop w:val="0"/>
      <w:marBottom w:val="0"/>
      <w:divBdr>
        <w:top w:val="none" w:sz="0" w:space="0" w:color="auto"/>
        <w:left w:val="none" w:sz="0" w:space="0" w:color="auto"/>
        <w:bottom w:val="none" w:sz="0" w:space="0" w:color="auto"/>
        <w:right w:val="none" w:sz="0" w:space="0" w:color="auto"/>
      </w:divBdr>
    </w:div>
    <w:div w:id="614289612">
      <w:bodyDiv w:val="1"/>
      <w:marLeft w:val="0"/>
      <w:marRight w:val="0"/>
      <w:marTop w:val="0"/>
      <w:marBottom w:val="0"/>
      <w:divBdr>
        <w:top w:val="none" w:sz="0" w:space="0" w:color="auto"/>
        <w:left w:val="none" w:sz="0" w:space="0" w:color="auto"/>
        <w:bottom w:val="none" w:sz="0" w:space="0" w:color="auto"/>
        <w:right w:val="none" w:sz="0" w:space="0" w:color="auto"/>
      </w:divBdr>
    </w:div>
    <w:div w:id="615795911">
      <w:bodyDiv w:val="1"/>
      <w:marLeft w:val="0"/>
      <w:marRight w:val="0"/>
      <w:marTop w:val="0"/>
      <w:marBottom w:val="0"/>
      <w:divBdr>
        <w:top w:val="none" w:sz="0" w:space="0" w:color="auto"/>
        <w:left w:val="none" w:sz="0" w:space="0" w:color="auto"/>
        <w:bottom w:val="none" w:sz="0" w:space="0" w:color="auto"/>
        <w:right w:val="none" w:sz="0" w:space="0" w:color="auto"/>
      </w:divBdr>
    </w:div>
    <w:div w:id="643004134">
      <w:bodyDiv w:val="1"/>
      <w:marLeft w:val="0"/>
      <w:marRight w:val="0"/>
      <w:marTop w:val="0"/>
      <w:marBottom w:val="0"/>
      <w:divBdr>
        <w:top w:val="none" w:sz="0" w:space="0" w:color="auto"/>
        <w:left w:val="none" w:sz="0" w:space="0" w:color="auto"/>
        <w:bottom w:val="none" w:sz="0" w:space="0" w:color="auto"/>
        <w:right w:val="none" w:sz="0" w:space="0" w:color="auto"/>
      </w:divBdr>
    </w:div>
    <w:div w:id="662242150">
      <w:bodyDiv w:val="1"/>
      <w:marLeft w:val="0"/>
      <w:marRight w:val="0"/>
      <w:marTop w:val="0"/>
      <w:marBottom w:val="0"/>
      <w:divBdr>
        <w:top w:val="none" w:sz="0" w:space="0" w:color="auto"/>
        <w:left w:val="none" w:sz="0" w:space="0" w:color="auto"/>
        <w:bottom w:val="none" w:sz="0" w:space="0" w:color="auto"/>
        <w:right w:val="none" w:sz="0" w:space="0" w:color="auto"/>
      </w:divBdr>
    </w:div>
    <w:div w:id="665206515">
      <w:bodyDiv w:val="1"/>
      <w:marLeft w:val="0"/>
      <w:marRight w:val="0"/>
      <w:marTop w:val="0"/>
      <w:marBottom w:val="0"/>
      <w:divBdr>
        <w:top w:val="none" w:sz="0" w:space="0" w:color="auto"/>
        <w:left w:val="none" w:sz="0" w:space="0" w:color="auto"/>
        <w:bottom w:val="none" w:sz="0" w:space="0" w:color="auto"/>
        <w:right w:val="none" w:sz="0" w:space="0" w:color="auto"/>
      </w:divBdr>
    </w:div>
    <w:div w:id="671448927">
      <w:bodyDiv w:val="1"/>
      <w:marLeft w:val="0"/>
      <w:marRight w:val="0"/>
      <w:marTop w:val="0"/>
      <w:marBottom w:val="0"/>
      <w:divBdr>
        <w:top w:val="none" w:sz="0" w:space="0" w:color="auto"/>
        <w:left w:val="none" w:sz="0" w:space="0" w:color="auto"/>
        <w:bottom w:val="none" w:sz="0" w:space="0" w:color="auto"/>
        <w:right w:val="none" w:sz="0" w:space="0" w:color="auto"/>
      </w:divBdr>
    </w:div>
    <w:div w:id="703166729">
      <w:bodyDiv w:val="1"/>
      <w:marLeft w:val="0"/>
      <w:marRight w:val="0"/>
      <w:marTop w:val="0"/>
      <w:marBottom w:val="0"/>
      <w:divBdr>
        <w:top w:val="none" w:sz="0" w:space="0" w:color="auto"/>
        <w:left w:val="none" w:sz="0" w:space="0" w:color="auto"/>
        <w:bottom w:val="none" w:sz="0" w:space="0" w:color="auto"/>
        <w:right w:val="none" w:sz="0" w:space="0" w:color="auto"/>
      </w:divBdr>
      <w:divsChild>
        <w:div w:id="335500228">
          <w:marLeft w:val="0"/>
          <w:marRight w:val="0"/>
          <w:marTop w:val="0"/>
          <w:marBottom w:val="0"/>
          <w:divBdr>
            <w:top w:val="none" w:sz="0" w:space="0" w:color="auto"/>
            <w:left w:val="none" w:sz="0" w:space="0" w:color="auto"/>
            <w:bottom w:val="none" w:sz="0" w:space="0" w:color="auto"/>
            <w:right w:val="none" w:sz="0" w:space="0" w:color="auto"/>
          </w:divBdr>
        </w:div>
      </w:divsChild>
    </w:div>
    <w:div w:id="703598117">
      <w:bodyDiv w:val="1"/>
      <w:marLeft w:val="0"/>
      <w:marRight w:val="0"/>
      <w:marTop w:val="0"/>
      <w:marBottom w:val="0"/>
      <w:divBdr>
        <w:top w:val="none" w:sz="0" w:space="0" w:color="auto"/>
        <w:left w:val="none" w:sz="0" w:space="0" w:color="auto"/>
        <w:bottom w:val="none" w:sz="0" w:space="0" w:color="auto"/>
        <w:right w:val="none" w:sz="0" w:space="0" w:color="auto"/>
      </w:divBdr>
    </w:div>
    <w:div w:id="724262156">
      <w:bodyDiv w:val="1"/>
      <w:marLeft w:val="0"/>
      <w:marRight w:val="0"/>
      <w:marTop w:val="0"/>
      <w:marBottom w:val="0"/>
      <w:divBdr>
        <w:top w:val="none" w:sz="0" w:space="0" w:color="auto"/>
        <w:left w:val="none" w:sz="0" w:space="0" w:color="auto"/>
        <w:bottom w:val="none" w:sz="0" w:space="0" w:color="auto"/>
        <w:right w:val="none" w:sz="0" w:space="0" w:color="auto"/>
      </w:divBdr>
    </w:div>
    <w:div w:id="736052099">
      <w:bodyDiv w:val="1"/>
      <w:marLeft w:val="0"/>
      <w:marRight w:val="0"/>
      <w:marTop w:val="0"/>
      <w:marBottom w:val="0"/>
      <w:divBdr>
        <w:top w:val="none" w:sz="0" w:space="0" w:color="auto"/>
        <w:left w:val="none" w:sz="0" w:space="0" w:color="auto"/>
        <w:bottom w:val="none" w:sz="0" w:space="0" w:color="auto"/>
        <w:right w:val="none" w:sz="0" w:space="0" w:color="auto"/>
      </w:divBdr>
    </w:div>
    <w:div w:id="767896718">
      <w:bodyDiv w:val="1"/>
      <w:marLeft w:val="0"/>
      <w:marRight w:val="0"/>
      <w:marTop w:val="0"/>
      <w:marBottom w:val="0"/>
      <w:divBdr>
        <w:top w:val="none" w:sz="0" w:space="0" w:color="auto"/>
        <w:left w:val="none" w:sz="0" w:space="0" w:color="auto"/>
        <w:bottom w:val="none" w:sz="0" w:space="0" w:color="auto"/>
        <w:right w:val="none" w:sz="0" w:space="0" w:color="auto"/>
      </w:divBdr>
    </w:div>
    <w:div w:id="832525778">
      <w:bodyDiv w:val="1"/>
      <w:marLeft w:val="0"/>
      <w:marRight w:val="0"/>
      <w:marTop w:val="0"/>
      <w:marBottom w:val="0"/>
      <w:divBdr>
        <w:top w:val="none" w:sz="0" w:space="0" w:color="auto"/>
        <w:left w:val="none" w:sz="0" w:space="0" w:color="auto"/>
        <w:bottom w:val="none" w:sz="0" w:space="0" w:color="auto"/>
        <w:right w:val="none" w:sz="0" w:space="0" w:color="auto"/>
      </w:divBdr>
    </w:div>
    <w:div w:id="888150652">
      <w:bodyDiv w:val="1"/>
      <w:marLeft w:val="0"/>
      <w:marRight w:val="0"/>
      <w:marTop w:val="0"/>
      <w:marBottom w:val="0"/>
      <w:divBdr>
        <w:top w:val="none" w:sz="0" w:space="0" w:color="auto"/>
        <w:left w:val="none" w:sz="0" w:space="0" w:color="auto"/>
        <w:bottom w:val="none" w:sz="0" w:space="0" w:color="auto"/>
        <w:right w:val="none" w:sz="0" w:space="0" w:color="auto"/>
      </w:divBdr>
    </w:div>
    <w:div w:id="888958040">
      <w:bodyDiv w:val="1"/>
      <w:marLeft w:val="0"/>
      <w:marRight w:val="0"/>
      <w:marTop w:val="0"/>
      <w:marBottom w:val="0"/>
      <w:divBdr>
        <w:top w:val="none" w:sz="0" w:space="0" w:color="auto"/>
        <w:left w:val="none" w:sz="0" w:space="0" w:color="auto"/>
        <w:bottom w:val="none" w:sz="0" w:space="0" w:color="auto"/>
        <w:right w:val="none" w:sz="0" w:space="0" w:color="auto"/>
      </w:divBdr>
    </w:div>
    <w:div w:id="891968545">
      <w:bodyDiv w:val="1"/>
      <w:marLeft w:val="0"/>
      <w:marRight w:val="0"/>
      <w:marTop w:val="0"/>
      <w:marBottom w:val="0"/>
      <w:divBdr>
        <w:top w:val="none" w:sz="0" w:space="0" w:color="auto"/>
        <w:left w:val="none" w:sz="0" w:space="0" w:color="auto"/>
        <w:bottom w:val="none" w:sz="0" w:space="0" w:color="auto"/>
        <w:right w:val="none" w:sz="0" w:space="0" w:color="auto"/>
      </w:divBdr>
    </w:div>
    <w:div w:id="907960068">
      <w:bodyDiv w:val="1"/>
      <w:marLeft w:val="0"/>
      <w:marRight w:val="0"/>
      <w:marTop w:val="0"/>
      <w:marBottom w:val="0"/>
      <w:divBdr>
        <w:top w:val="none" w:sz="0" w:space="0" w:color="auto"/>
        <w:left w:val="none" w:sz="0" w:space="0" w:color="auto"/>
        <w:bottom w:val="none" w:sz="0" w:space="0" w:color="auto"/>
        <w:right w:val="none" w:sz="0" w:space="0" w:color="auto"/>
      </w:divBdr>
    </w:div>
    <w:div w:id="918054732">
      <w:bodyDiv w:val="1"/>
      <w:marLeft w:val="30"/>
      <w:marRight w:val="30"/>
      <w:marTop w:val="30"/>
      <w:marBottom w:val="30"/>
      <w:divBdr>
        <w:top w:val="none" w:sz="0" w:space="0" w:color="auto"/>
        <w:left w:val="none" w:sz="0" w:space="0" w:color="auto"/>
        <w:bottom w:val="none" w:sz="0" w:space="0" w:color="auto"/>
        <w:right w:val="none" w:sz="0" w:space="0" w:color="auto"/>
      </w:divBdr>
    </w:div>
    <w:div w:id="922959744">
      <w:bodyDiv w:val="1"/>
      <w:marLeft w:val="0"/>
      <w:marRight w:val="0"/>
      <w:marTop w:val="0"/>
      <w:marBottom w:val="0"/>
      <w:divBdr>
        <w:top w:val="none" w:sz="0" w:space="0" w:color="auto"/>
        <w:left w:val="none" w:sz="0" w:space="0" w:color="auto"/>
        <w:bottom w:val="none" w:sz="0" w:space="0" w:color="auto"/>
        <w:right w:val="none" w:sz="0" w:space="0" w:color="auto"/>
      </w:divBdr>
    </w:div>
    <w:div w:id="929773841">
      <w:bodyDiv w:val="1"/>
      <w:marLeft w:val="0"/>
      <w:marRight w:val="0"/>
      <w:marTop w:val="0"/>
      <w:marBottom w:val="0"/>
      <w:divBdr>
        <w:top w:val="none" w:sz="0" w:space="0" w:color="auto"/>
        <w:left w:val="none" w:sz="0" w:space="0" w:color="auto"/>
        <w:bottom w:val="none" w:sz="0" w:space="0" w:color="auto"/>
        <w:right w:val="none" w:sz="0" w:space="0" w:color="auto"/>
      </w:divBdr>
    </w:div>
    <w:div w:id="938028358">
      <w:bodyDiv w:val="1"/>
      <w:marLeft w:val="0"/>
      <w:marRight w:val="0"/>
      <w:marTop w:val="0"/>
      <w:marBottom w:val="0"/>
      <w:divBdr>
        <w:top w:val="none" w:sz="0" w:space="0" w:color="auto"/>
        <w:left w:val="none" w:sz="0" w:space="0" w:color="auto"/>
        <w:bottom w:val="none" w:sz="0" w:space="0" w:color="auto"/>
        <w:right w:val="none" w:sz="0" w:space="0" w:color="auto"/>
      </w:divBdr>
    </w:div>
    <w:div w:id="952632481">
      <w:bodyDiv w:val="1"/>
      <w:marLeft w:val="0"/>
      <w:marRight w:val="0"/>
      <w:marTop w:val="0"/>
      <w:marBottom w:val="0"/>
      <w:divBdr>
        <w:top w:val="none" w:sz="0" w:space="0" w:color="auto"/>
        <w:left w:val="none" w:sz="0" w:space="0" w:color="auto"/>
        <w:bottom w:val="none" w:sz="0" w:space="0" w:color="auto"/>
        <w:right w:val="none" w:sz="0" w:space="0" w:color="auto"/>
      </w:divBdr>
    </w:div>
    <w:div w:id="959843673">
      <w:bodyDiv w:val="1"/>
      <w:marLeft w:val="0"/>
      <w:marRight w:val="0"/>
      <w:marTop w:val="0"/>
      <w:marBottom w:val="0"/>
      <w:divBdr>
        <w:top w:val="none" w:sz="0" w:space="0" w:color="auto"/>
        <w:left w:val="none" w:sz="0" w:space="0" w:color="auto"/>
        <w:bottom w:val="none" w:sz="0" w:space="0" w:color="auto"/>
        <w:right w:val="none" w:sz="0" w:space="0" w:color="auto"/>
      </w:divBdr>
    </w:div>
    <w:div w:id="1015696452">
      <w:bodyDiv w:val="1"/>
      <w:marLeft w:val="0"/>
      <w:marRight w:val="0"/>
      <w:marTop w:val="0"/>
      <w:marBottom w:val="0"/>
      <w:divBdr>
        <w:top w:val="none" w:sz="0" w:space="0" w:color="auto"/>
        <w:left w:val="none" w:sz="0" w:space="0" w:color="auto"/>
        <w:bottom w:val="none" w:sz="0" w:space="0" w:color="auto"/>
        <w:right w:val="none" w:sz="0" w:space="0" w:color="auto"/>
      </w:divBdr>
    </w:div>
    <w:div w:id="1045060733">
      <w:bodyDiv w:val="1"/>
      <w:marLeft w:val="0"/>
      <w:marRight w:val="0"/>
      <w:marTop w:val="0"/>
      <w:marBottom w:val="0"/>
      <w:divBdr>
        <w:top w:val="none" w:sz="0" w:space="0" w:color="auto"/>
        <w:left w:val="none" w:sz="0" w:space="0" w:color="auto"/>
        <w:bottom w:val="none" w:sz="0" w:space="0" w:color="auto"/>
        <w:right w:val="none" w:sz="0" w:space="0" w:color="auto"/>
      </w:divBdr>
    </w:div>
    <w:div w:id="1048410767">
      <w:bodyDiv w:val="1"/>
      <w:marLeft w:val="0"/>
      <w:marRight w:val="0"/>
      <w:marTop w:val="0"/>
      <w:marBottom w:val="0"/>
      <w:divBdr>
        <w:top w:val="none" w:sz="0" w:space="0" w:color="auto"/>
        <w:left w:val="none" w:sz="0" w:space="0" w:color="auto"/>
        <w:bottom w:val="none" w:sz="0" w:space="0" w:color="auto"/>
        <w:right w:val="none" w:sz="0" w:space="0" w:color="auto"/>
      </w:divBdr>
    </w:div>
    <w:div w:id="1058430741">
      <w:bodyDiv w:val="1"/>
      <w:marLeft w:val="0"/>
      <w:marRight w:val="0"/>
      <w:marTop w:val="0"/>
      <w:marBottom w:val="0"/>
      <w:divBdr>
        <w:top w:val="none" w:sz="0" w:space="0" w:color="auto"/>
        <w:left w:val="none" w:sz="0" w:space="0" w:color="auto"/>
        <w:bottom w:val="none" w:sz="0" w:space="0" w:color="auto"/>
        <w:right w:val="none" w:sz="0" w:space="0" w:color="auto"/>
      </w:divBdr>
    </w:div>
    <w:div w:id="1063329488">
      <w:bodyDiv w:val="1"/>
      <w:marLeft w:val="0"/>
      <w:marRight w:val="0"/>
      <w:marTop w:val="0"/>
      <w:marBottom w:val="0"/>
      <w:divBdr>
        <w:top w:val="none" w:sz="0" w:space="0" w:color="auto"/>
        <w:left w:val="none" w:sz="0" w:space="0" w:color="auto"/>
        <w:bottom w:val="none" w:sz="0" w:space="0" w:color="auto"/>
        <w:right w:val="none" w:sz="0" w:space="0" w:color="auto"/>
      </w:divBdr>
    </w:div>
    <w:div w:id="1067802315">
      <w:bodyDiv w:val="1"/>
      <w:marLeft w:val="0"/>
      <w:marRight w:val="0"/>
      <w:marTop w:val="0"/>
      <w:marBottom w:val="0"/>
      <w:divBdr>
        <w:top w:val="none" w:sz="0" w:space="0" w:color="auto"/>
        <w:left w:val="none" w:sz="0" w:space="0" w:color="auto"/>
        <w:bottom w:val="none" w:sz="0" w:space="0" w:color="auto"/>
        <w:right w:val="none" w:sz="0" w:space="0" w:color="auto"/>
      </w:divBdr>
    </w:div>
    <w:div w:id="1067918923">
      <w:bodyDiv w:val="1"/>
      <w:marLeft w:val="0"/>
      <w:marRight w:val="0"/>
      <w:marTop w:val="0"/>
      <w:marBottom w:val="0"/>
      <w:divBdr>
        <w:top w:val="none" w:sz="0" w:space="0" w:color="auto"/>
        <w:left w:val="none" w:sz="0" w:space="0" w:color="auto"/>
        <w:bottom w:val="none" w:sz="0" w:space="0" w:color="auto"/>
        <w:right w:val="none" w:sz="0" w:space="0" w:color="auto"/>
      </w:divBdr>
      <w:divsChild>
        <w:div w:id="1015617883">
          <w:marLeft w:val="0"/>
          <w:marRight w:val="0"/>
          <w:marTop w:val="0"/>
          <w:marBottom w:val="0"/>
          <w:divBdr>
            <w:top w:val="none" w:sz="0" w:space="0" w:color="auto"/>
            <w:left w:val="none" w:sz="0" w:space="0" w:color="auto"/>
            <w:bottom w:val="none" w:sz="0" w:space="0" w:color="auto"/>
            <w:right w:val="none" w:sz="0" w:space="0" w:color="auto"/>
          </w:divBdr>
        </w:div>
      </w:divsChild>
    </w:div>
    <w:div w:id="1091658416">
      <w:bodyDiv w:val="1"/>
      <w:marLeft w:val="0"/>
      <w:marRight w:val="0"/>
      <w:marTop w:val="0"/>
      <w:marBottom w:val="0"/>
      <w:divBdr>
        <w:top w:val="none" w:sz="0" w:space="0" w:color="auto"/>
        <w:left w:val="none" w:sz="0" w:space="0" w:color="auto"/>
        <w:bottom w:val="none" w:sz="0" w:space="0" w:color="auto"/>
        <w:right w:val="none" w:sz="0" w:space="0" w:color="auto"/>
      </w:divBdr>
    </w:div>
    <w:div w:id="1136147171">
      <w:bodyDiv w:val="1"/>
      <w:marLeft w:val="0"/>
      <w:marRight w:val="0"/>
      <w:marTop w:val="0"/>
      <w:marBottom w:val="0"/>
      <w:divBdr>
        <w:top w:val="none" w:sz="0" w:space="0" w:color="auto"/>
        <w:left w:val="none" w:sz="0" w:space="0" w:color="auto"/>
        <w:bottom w:val="none" w:sz="0" w:space="0" w:color="auto"/>
        <w:right w:val="none" w:sz="0" w:space="0" w:color="auto"/>
      </w:divBdr>
    </w:div>
    <w:div w:id="1170172776">
      <w:bodyDiv w:val="1"/>
      <w:marLeft w:val="0"/>
      <w:marRight w:val="0"/>
      <w:marTop w:val="0"/>
      <w:marBottom w:val="0"/>
      <w:divBdr>
        <w:top w:val="none" w:sz="0" w:space="0" w:color="auto"/>
        <w:left w:val="none" w:sz="0" w:space="0" w:color="auto"/>
        <w:bottom w:val="none" w:sz="0" w:space="0" w:color="auto"/>
        <w:right w:val="none" w:sz="0" w:space="0" w:color="auto"/>
      </w:divBdr>
    </w:div>
    <w:div w:id="1177305533">
      <w:bodyDiv w:val="1"/>
      <w:marLeft w:val="0"/>
      <w:marRight w:val="0"/>
      <w:marTop w:val="0"/>
      <w:marBottom w:val="0"/>
      <w:divBdr>
        <w:top w:val="none" w:sz="0" w:space="0" w:color="auto"/>
        <w:left w:val="none" w:sz="0" w:space="0" w:color="auto"/>
        <w:bottom w:val="none" w:sz="0" w:space="0" w:color="auto"/>
        <w:right w:val="none" w:sz="0" w:space="0" w:color="auto"/>
      </w:divBdr>
    </w:div>
    <w:div w:id="1207643509">
      <w:bodyDiv w:val="1"/>
      <w:marLeft w:val="0"/>
      <w:marRight w:val="0"/>
      <w:marTop w:val="0"/>
      <w:marBottom w:val="0"/>
      <w:divBdr>
        <w:top w:val="none" w:sz="0" w:space="0" w:color="auto"/>
        <w:left w:val="none" w:sz="0" w:space="0" w:color="auto"/>
        <w:bottom w:val="none" w:sz="0" w:space="0" w:color="auto"/>
        <w:right w:val="none" w:sz="0" w:space="0" w:color="auto"/>
      </w:divBdr>
    </w:div>
    <w:div w:id="1231892206">
      <w:bodyDiv w:val="1"/>
      <w:marLeft w:val="0"/>
      <w:marRight w:val="0"/>
      <w:marTop w:val="0"/>
      <w:marBottom w:val="0"/>
      <w:divBdr>
        <w:top w:val="none" w:sz="0" w:space="0" w:color="auto"/>
        <w:left w:val="none" w:sz="0" w:space="0" w:color="auto"/>
        <w:bottom w:val="none" w:sz="0" w:space="0" w:color="auto"/>
        <w:right w:val="none" w:sz="0" w:space="0" w:color="auto"/>
      </w:divBdr>
    </w:div>
    <w:div w:id="1237666750">
      <w:bodyDiv w:val="1"/>
      <w:marLeft w:val="0"/>
      <w:marRight w:val="0"/>
      <w:marTop w:val="0"/>
      <w:marBottom w:val="0"/>
      <w:divBdr>
        <w:top w:val="none" w:sz="0" w:space="0" w:color="auto"/>
        <w:left w:val="none" w:sz="0" w:space="0" w:color="auto"/>
        <w:bottom w:val="none" w:sz="0" w:space="0" w:color="auto"/>
        <w:right w:val="none" w:sz="0" w:space="0" w:color="auto"/>
      </w:divBdr>
    </w:div>
    <w:div w:id="1268394658">
      <w:bodyDiv w:val="1"/>
      <w:marLeft w:val="0"/>
      <w:marRight w:val="0"/>
      <w:marTop w:val="0"/>
      <w:marBottom w:val="0"/>
      <w:divBdr>
        <w:top w:val="none" w:sz="0" w:space="0" w:color="auto"/>
        <w:left w:val="none" w:sz="0" w:space="0" w:color="auto"/>
        <w:bottom w:val="none" w:sz="0" w:space="0" w:color="auto"/>
        <w:right w:val="none" w:sz="0" w:space="0" w:color="auto"/>
      </w:divBdr>
    </w:div>
    <w:div w:id="1269317176">
      <w:bodyDiv w:val="1"/>
      <w:marLeft w:val="0"/>
      <w:marRight w:val="0"/>
      <w:marTop w:val="0"/>
      <w:marBottom w:val="0"/>
      <w:divBdr>
        <w:top w:val="none" w:sz="0" w:space="0" w:color="auto"/>
        <w:left w:val="none" w:sz="0" w:space="0" w:color="auto"/>
        <w:bottom w:val="none" w:sz="0" w:space="0" w:color="auto"/>
        <w:right w:val="none" w:sz="0" w:space="0" w:color="auto"/>
      </w:divBdr>
    </w:div>
    <w:div w:id="1276212048">
      <w:bodyDiv w:val="1"/>
      <w:marLeft w:val="0"/>
      <w:marRight w:val="0"/>
      <w:marTop w:val="0"/>
      <w:marBottom w:val="0"/>
      <w:divBdr>
        <w:top w:val="none" w:sz="0" w:space="0" w:color="auto"/>
        <w:left w:val="none" w:sz="0" w:space="0" w:color="auto"/>
        <w:bottom w:val="none" w:sz="0" w:space="0" w:color="auto"/>
        <w:right w:val="none" w:sz="0" w:space="0" w:color="auto"/>
      </w:divBdr>
    </w:div>
    <w:div w:id="1316297355">
      <w:bodyDiv w:val="1"/>
      <w:marLeft w:val="0"/>
      <w:marRight w:val="0"/>
      <w:marTop w:val="0"/>
      <w:marBottom w:val="0"/>
      <w:divBdr>
        <w:top w:val="none" w:sz="0" w:space="0" w:color="auto"/>
        <w:left w:val="none" w:sz="0" w:space="0" w:color="auto"/>
        <w:bottom w:val="none" w:sz="0" w:space="0" w:color="auto"/>
        <w:right w:val="none" w:sz="0" w:space="0" w:color="auto"/>
      </w:divBdr>
    </w:div>
    <w:div w:id="1318873658">
      <w:bodyDiv w:val="1"/>
      <w:marLeft w:val="0"/>
      <w:marRight w:val="0"/>
      <w:marTop w:val="0"/>
      <w:marBottom w:val="0"/>
      <w:divBdr>
        <w:top w:val="none" w:sz="0" w:space="0" w:color="auto"/>
        <w:left w:val="none" w:sz="0" w:space="0" w:color="auto"/>
        <w:bottom w:val="none" w:sz="0" w:space="0" w:color="auto"/>
        <w:right w:val="none" w:sz="0" w:space="0" w:color="auto"/>
      </w:divBdr>
    </w:div>
    <w:div w:id="1351101990">
      <w:bodyDiv w:val="1"/>
      <w:marLeft w:val="0"/>
      <w:marRight w:val="0"/>
      <w:marTop w:val="0"/>
      <w:marBottom w:val="0"/>
      <w:divBdr>
        <w:top w:val="none" w:sz="0" w:space="0" w:color="auto"/>
        <w:left w:val="none" w:sz="0" w:space="0" w:color="auto"/>
        <w:bottom w:val="none" w:sz="0" w:space="0" w:color="auto"/>
        <w:right w:val="none" w:sz="0" w:space="0" w:color="auto"/>
      </w:divBdr>
    </w:div>
    <w:div w:id="1361933767">
      <w:bodyDiv w:val="1"/>
      <w:marLeft w:val="0"/>
      <w:marRight w:val="0"/>
      <w:marTop w:val="0"/>
      <w:marBottom w:val="0"/>
      <w:divBdr>
        <w:top w:val="none" w:sz="0" w:space="0" w:color="auto"/>
        <w:left w:val="none" w:sz="0" w:space="0" w:color="auto"/>
        <w:bottom w:val="none" w:sz="0" w:space="0" w:color="auto"/>
        <w:right w:val="none" w:sz="0" w:space="0" w:color="auto"/>
      </w:divBdr>
    </w:div>
    <w:div w:id="1385059938">
      <w:bodyDiv w:val="1"/>
      <w:marLeft w:val="0"/>
      <w:marRight w:val="0"/>
      <w:marTop w:val="0"/>
      <w:marBottom w:val="0"/>
      <w:divBdr>
        <w:top w:val="none" w:sz="0" w:space="0" w:color="auto"/>
        <w:left w:val="none" w:sz="0" w:space="0" w:color="auto"/>
        <w:bottom w:val="none" w:sz="0" w:space="0" w:color="auto"/>
        <w:right w:val="none" w:sz="0" w:space="0" w:color="auto"/>
      </w:divBdr>
    </w:div>
    <w:div w:id="1387754925">
      <w:bodyDiv w:val="1"/>
      <w:marLeft w:val="0"/>
      <w:marRight w:val="0"/>
      <w:marTop w:val="0"/>
      <w:marBottom w:val="0"/>
      <w:divBdr>
        <w:top w:val="none" w:sz="0" w:space="0" w:color="auto"/>
        <w:left w:val="none" w:sz="0" w:space="0" w:color="auto"/>
        <w:bottom w:val="none" w:sz="0" w:space="0" w:color="auto"/>
        <w:right w:val="none" w:sz="0" w:space="0" w:color="auto"/>
      </w:divBdr>
    </w:div>
    <w:div w:id="1406494064">
      <w:bodyDiv w:val="1"/>
      <w:marLeft w:val="0"/>
      <w:marRight w:val="0"/>
      <w:marTop w:val="0"/>
      <w:marBottom w:val="0"/>
      <w:divBdr>
        <w:top w:val="none" w:sz="0" w:space="0" w:color="auto"/>
        <w:left w:val="none" w:sz="0" w:space="0" w:color="auto"/>
        <w:bottom w:val="none" w:sz="0" w:space="0" w:color="auto"/>
        <w:right w:val="none" w:sz="0" w:space="0" w:color="auto"/>
      </w:divBdr>
    </w:div>
    <w:div w:id="1419864640">
      <w:bodyDiv w:val="1"/>
      <w:marLeft w:val="0"/>
      <w:marRight w:val="0"/>
      <w:marTop w:val="0"/>
      <w:marBottom w:val="0"/>
      <w:divBdr>
        <w:top w:val="none" w:sz="0" w:space="0" w:color="auto"/>
        <w:left w:val="none" w:sz="0" w:space="0" w:color="auto"/>
        <w:bottom w:val="none" w:sz="0" w:space="0" w:color="auto"/>
        <w:right w:val="none" w:sz="0" w:space="0" w:color="auto"/>
      </w:divBdr>
    </w:div>
    <w:div w:id="1437559506">
      <w:bodyDiv w:val="1"/>
      <w:marLeft w:val="0"/>
      <w:marRight w:val="0"/>
      <w:marTop w:val="0"/>
      <w:marBottom w:val="0"/>
      <w:divBdr>
        <w:top w:val="none" w:sz="0" w:space="0" w:color="auto"/>
        <w:left w:val="none" w:sz="0" w:space="0" w:color="auto"/>
        <w:bottom w:val="none" w:sz="0" w:space="0" w:color="auto"/>
        <w:right w:val="none" w:sz="0" w:space="0" w:color="auto"/>
      </w:divBdr>
    </w:div>
    <w:div w:id="1444231948">
      <w:bodyDiv w:val="1"/>
      <w:marLeft w:val="0"/>
      <w:marRight w:val="0"/>
      <w:marTop w:val="0"/>
      <w:marBottom w:val="0"/>
      <w:divBdr>
        <w:top w:val="none" w:sz="0" w:space="0" w:color="auto"/>
        <w:left w:val="none" w:sz="0" w:space="0" w:color="auto"/>
        <w:bottom w:val="none" w:sz="0" w:space="0" w:color="auto"/>
        <w:right w:val="none" w:sz="0" w:space="0" w:color="auto"/>
      </w:divBdr>
    </w:div>
    <w:div w:id="1453786416">
      <w:bodyDiv w:val="1"/>
      <w:marLeft w:val="0"/>
      <w:marRight w:val="0"/>
      <w:marTop w:val="0"/>
      <w:marBottom w:val="0"/>
      <w:divBdr>
        <w:top w:val="none" w:sz="0" w:space="0" w:color="auto"/>
        <w:left w:val="none" w:sz="0" w:space="0" w:color="auto"/>
        <w:bottom w:val="none" w:sz="0" w:space="0" w:color="auto"/>
        <w:right w:val="none" w:sz="0" w:space="0" w:color="auto"/>
      </w:divBdr>
    </w:div>
    <w:div w:id="1464805231">
      <w:bodyDiv w:val="1"/>
      <w:marLeft w:val="0"/>
      <w:marRight w:val="0"/>
      <w:marTop w:val="0"/>
      <w:marBottom w:val="0"/>
      <w:divBdr>
        <w:top w:val="none" w:sz="0" w:space="0" w:color="auto"/>
        <w:left w:val="none" w:sz="0" w:space="0" w:color="auto"/>
        <w:bottom w:val="none" w:sz="0" w:space="0" w:color="auto"/>
        <w:right w:val="none" w:sz="0" w:space="0" w:color="auto"/>
      </w:divBdr>
    </w:div>
    <w:div w:id="1477645316">
      <w:bodyDiv w:val="1"/>
      <w:marLeft w:val="0"/>
      <w:marRight w:val="0"/>
      <w:marTop w:val="0"/>
      <w:marBottom w:val="0"/>
      <w:divBdr>
        <w:top w:val="none" w:sz="0" w:space="0" w:color="auto"/>
        <w:left w:val="none" w:sz="0" w:space="0" w:color="auto"/>
        <w:bottom w:val="none" w:sz="0" w:space="0" w:color="auto"/>
        <w:right w:val="none" w:sz="0" w:space="0" w:color="auto"/>
      </w:divBdr>
    </w:div>
    <w:div w:id="1524434716">
      <w:bodyDiv w:val="1"/>
      <w:marLeft w:val="0"/>
      <w:marRight w:val="0"/>
      <w:marTop w:val="0"/>
      <w:marBottom w:val="0"/>
      <w:divBdr>
        <w:top w:val="none" w:sz="0" w:space="0" w:color="auto"/>
        <w:left w:val="none" w:sz="0" w:space="0" w:color="auto"/>
        <w:bottom w:val="none" w:sz="0" w:space="0" w:color="auto"/>
        <w:right w:val="none" w:sz="0" w:space="0" w:color="auto"/>
      </w:divBdr>
    </w:div>
    <w:div w:id="1525166430">
      <w:bodyDiv w:val="1"/>
      <w:marLeft w:val="0"/>
      <w:marRight w:val="0"/>
      <w:marTop w:val="0"/>
      <w:marBottom w:val="0"/>
      <w:divBdr>
        <w:top w:val="none" w:sz="0" w:space="0" w:color="auto"/>
        <w:left w:val="none" w:sz="0" w:space="0" w:color="auto"/>
        <w:bottom w:val="none" w:sz="0" w:space="0" w:color="auto"/>
        <w:right w:val="none" w:sz="0" w:space="0" w:color="auto"/>
      </w:divBdr>
    </w:div>
    <w:div w:id="1568148611">
      <w:bodyDiv w:val="1"/>
      <w:marLeft w:val="0"/>
      <w:marRight w:val="0"/>
      <w:marTop w:val="0"/>
      <w:marBottom w:val="0"/>
      <w:divBdr>
        <w:top w:val="none" w:sz="0" w:space="0" w:color="auto"/>
        <w:left w:val="none" w:sz="0" w:space="0" w:color="auto"/>
        <w:bottom w:val="none" w:sz="0" w:space="0" w:color="auto"/>
        <w:right w:val="none" w:sz="0" w:space="0" w:color="auto"/>
      </w:divBdr>
    </w:div>
    <w:div w:id="1582713854">
      <w:bodyDiv w:val="1"/>
      <w:marLeft w:val="0"/>
      <w:marRight w:val="0"/>
      <w:marTop w:val="0"/>
      <w:marBottom w:val="0"/>
      <w:divBdr>
        <w:top w:val="none" w:sz="0" w:space="0" w:color="auto"/>
        <w:left w:val="none" w:sz="0" w:space="0" w:color="auto"/>
        <w:bottom w:val="none" w:sz="0" w:space="0" w:color="auto"/>
        <w:right w:val="none" w:sz="0" w:space="0" w:color="auto"/>
      </w:divBdr>
      <w:divsChild>
        <w:div w:id="1342855186">
          <w:marLeft w:val="0"/>
          <w:marRight w:val="0"/>
          <w:marTop w:val="0"/>
          <w:marBottom w:val="0"/>
          <w:divBdr>
            <w:top w:val="none" w:sz="0" w:space="0" w:color="auto"/>
            <w:left w:val="none" w:sz="0" w:space="0" w:color="auto"/>
            <w:bottom w:val="none" w:sz="0" w:space="0" w:color="auto"/>
            <w:right w:val="none" w:sz="0" w:space="0" w:color="auto"/>
          </w:divBdr>
        </w:div>
      </w:divsChild>
    </w:div>
    <w:div w:id="1590310637">
      <w:bodyDiv w:val="1"/>
      <w:marLeft w:val="0"/>
      <w:marRight w:val="0"/>
      <w:marTop w:val="0"/>
      <w:marBottom w:val="0"/>
      <w:divBdr>
        <w:top w:val="none" w:sz="0" w:space="0" w:color="auto"/>
        <w:left w:val="none" w:sz="0" w:space="0" w:color="auto"/>
        <w:bottom w:val="none" w:sz="0" w:space="0" w:color="auto"/>
        <w:right w:val="none" w:sz="0" w:space="0" w:color="auto"/>
      </w:divBdr>
    </w:div>
    <w:div w:id="1593974436">
      <w:bodyDiv w:val="1"/>
      <w:marLeft w:val="30"/>
      <w:marRight w:val="30"/>
      <w:marTop w:val="30"/>
      <w:marBottom w:val="30"/>
      <w:divBdr>
        <w:top w:val="none" w:sz="0" w:space="0" w:color="auto"/>
        <w:left w:val="none" w:sz="0" w:space="0" w:color="auto"/>
        <w:bottom w:val="none" w:sz="0" w:space="0" w:color="auto"/>
        <w:right w:val="none" w:sz="0" w:space="0" w:color="auto"/>
      </w:divBdr>
    </w:div>
    <w:div w:id="1605922145">
      <w:bodyDiv w:val="1"/>
      <w:marLeft w:val="0"/>
      <w:marRight w:val="0"/>
      <w:marTop w:val="0"/>
      <w:marBottom w:val="0"/>
      <w:divBdr>
        <w:top w:val="none" w:sz="0" w:space="0" w:color="auto"/>
        <w:left w:val="none" w:sz="0" w:space="0" w:color="auto"/>
        <w:bottom w:val="none" w:sz="0" w:space="0" w:color="auto"/>
        <w:right w:val="none" w:sz="0" w:space="0" w:color="auto"/>
      </w:divBdr>
    </w:div>
    <w:div w:id="1630162834">
      <w:bodyDiv w:val="1"/>
      <w:marLeft w:val="0"/>
      <w:marRight w:val="0"/>
      <w:marTop w:val="0"/>
      <w:marBottom w:val="0"/>
      <w:divBdr>
        <w:top w:val="none" w:sz="0" w:space="0" w:color="auto"/>
        <w:left w:val="none" w:sz="0" w:space="0" w:color="auto"/>
        <w:bottom w:val="none" w:sz="0" w:space="0" w:color="auto"/>
        <w:right w:val="none" w:sz="0" w:space="0" w:color="auto"/>
      </w:divBdr>
    </w:div>
    <w:div w:id="1643920598">
      <w:bodyDiv w:val="1"/>
      <w:marLeft w:val="0"/>
      <w:marRight w:val="0"/>
      <w:marTop w:val="0"/>
      <w:marBottom w:val="0"/>
      <w:divBdr>
        <w:top w:val="none" w:sz="0" w:space="0" w:color="auto"/>
        <w:left w:val="none" w:sz="0" w:space="0" w:color="auto"/>
        <w:bottom w:val="none" w:sz="0" w:space="0" w:color="auto"/>
        <w:right w:val="none" w:sz="0" w:space="0" w:color="auto"/>
      </w:divBdr>
    </w:div>
    <w:div w:id="1644578395">
      <w:bodyDiv w:val="1"/>
      <w:marLeft w:val="0"/>
      <w:marRight w:val="0"/>
      <w:marTop w:val="0"/>
      <w:marBottom w:val="0"/>
      <w:divBdr>
        <w:top w:val="none" w:sz="0" w:space="0" w:color="auto"/>
        <w:left w:val="none" w:sz="0" w:space="0" w:color="auto"/>
        <w:bottom w:val="none" w:sz="0" w:space="0" w:color="auto"/>
        <w:right w:val="none" w:sz="0" w:space="0" w:color="auto"/>
      </w:divBdr>
    </w:div>
    <w:div w:id="1658217658">
      <w:bodyDiv w:val="1"/>
      <w:marLeft w:val="0"/>
      <w:marRight w:val="0"/>
      <w:marTop w:val="0"/>
      <w:marBottom w:val="0"/>
      <w:divBdr>
        <w:top w:val="none" w:sz="0" w:space="0" w:color="auto"/>
        <w:left w:val="none" w:sz="0" w:space="0" w:color="auto"/>
        <w:bottom w:val="none" w:sz="0" w:space="0" w:color="auto"/>
        <w:right w:val="none" w:sz="0" w:space="0" w:color="auto"/>
      </w:divBdr>
    </w:div>
    <w:div w:id="1722055848">
      <w:bodyDiv w:val="1"/>
      <w:marLeft w:val="0"/>
      <w:marRight w:val="0"/>
      <w:marTop w:val="0"/>
      <w:marBottom w:val="0"/>
      <w:divBdr>
        <w:top w:val="none" w:sz="0" w:space="0" w:color="auto"/>
        <w:left w:val="none" w:sz="0" w:space="0" w:color="auto"/>
        <w:bottom w:val="none" w:sz="0" w:space="0" w:color="auto"/>
        <w:right w:val="none" w:sz="0" w:space="0" w:color="auto"/>
      </w:divBdr>
    </w:div>
    <w:div w:id="1783957390">
      <w:bodyDiv w:val="1"/>
      <w:marLeft w:val="0"/>
      <w:marRight w:val="0"/>
      <w:marTop w:val="0"/>
      <w:marBottom w:val="0"/>
      <w:divBdr>
        <w:top w:val="none" w:sz="0" w:space="0" w:color="auto"/>
        <w:left w:val="none" w:sz="0" w:space="0" w:color="auto"/>
        <w:bottom w:val="none" w:sz="0" w:space="0" w:color="auto"/>
        <w:right w:val="none" w:sz="0" w:space="0" w:color="auto"/>
      </w:divBdr>
    </w:div>
    <w:div w:id="1792360955">
      <w:bodyDiv w:val="1"/>
      <w:marLeft w:val="0"/>
      <w:marRight w:val="0"/>
      <w:marTop w:val="0"/>
      <w:marBottom w:val="0"/>
      <w:divBdr>
        <w:top w:val="none" w:sz="0" w:space="0" w:color="auto"/>
        <w:left w:val="none" w:sz="0" w:space="0" w:color="auto"/>
        <w:bottom w:val="none" w:sz="0" w:space="0" w:color="auto"/>
        <w:right w:val="none" w:sz="0" w:space="0" w:color="auto"/>
      </w:divBdr>
    </w:div>
    <w:div w:id="1809591209">
      <w:bodyDiv w:val="1"/>
      <w:marLeft w:val="0"/>
      <w:marRight w:val="0"/>
      <w:marTop w:val="0"/>
      <w:marBottom w:val="0"/>
      <w:divBdr>
        <w:top w:val="none" w:sz="0" w:space="0" w:color="auto"/>
        <w:left w:val="none" w:sz="0" w:space="0" w:color="auto"/>
        <w:bottom w:val="none" w:sz="0" w:space="0" w:color="auto"/>
        <w:right w:val="none" w:sz="0" w:space="0" w:color="auto"/>
      </w:divBdr>
    </w:div>
    <w:div w:id="1859149681">
      <w:bodyDiv w:val="1"/>
      <w:marLeft w:val="0"/>
      <w:marRight w:val="0"/>
      <w:marTop w:val="0"/>
      <w:marBottom w:val="0"/>
      <w:divBdr>
        <w:top w:val="none" w:sz="0" w:space="0" w:color="auto"/>
        <w:left w:val="none" w:sz="0" w:space="0" w:color="auto"/>
        <w:bottom w:val="none" w:sz="0" w:space="0" w:color="auto"/>
        <w:right w:val="none" w:sz="0" w:space="0" w:color="auto"/>
      </w:divBdr>
      <w:divsChild>
        <w:div w:id="1024673800">
          <w:marLeft w:val="0"/>
          <w:marRight w:val="0"/>
          <w:marTop w:val="0"/>
          <w:marBottom w:val="0"/>
          <w:divBdr>
            <w:top w:val="none" w:sz="0" w:space="0" w:color="auto"/>
            <w:left w:val="none" w:sz="0" w:space="0" w:color="auto"/>
            <w:bottom w:val="none" w:sz="0" w:space="0" w:color="auto"/>
            <w:right w:val="none" w:sz="0" w:space="0" w:color="auto"/>
          </w:divBdr>
        </w:div>
      </w:divsChild>
    </w:div>
    <w:div w:id="1918897878">
      <w:bodyDiv w:val="1"/>
      <w:marLeft w:val="0"/>
      <w:marRight w:val="0"/>
      <w:marTop w:val="0"/>
      <w:marBottom w:val="0"/>
      <w:divBdr>
        <w:top w:val="none" w:sz="0" w:space="0" w:color="auto"/>
        <w:left w:val="none" w:sz="0" w:space="0" w:color="auto"/>
        <w:bottom w:val="none" w:sz="0" w:space="0" w:color="auto"/>
        <w:right w:val="none" w:sz="0" w:space="0" w:color="auto"/>
      </w:divBdr>
    </w:div>
    <w:div w:id="1930968230">
      <w:bodyDiv w:val="1"/>
      <w:marLeft w:val="0"/>
      <w:marRight w:val="0"/>
      <w:marTop w:val="0"/>
      <w:marBottom w:val="0"/>
      <w:divBdr>
        <w:top w:val="none" w:sz="0" w:space="0" w:color="auto"/>
        <w:left w:val="none" w:sz="0" w:space="0" w:color="auto"/>
        <w:bottom w:val="none" w:sz="0" w:space="0" w:color="auto"/>
        <w:right w:val="none" w:sz="0" w:space="0" w:color="auto"/>
      </w:divBdr>
    </w:div>
    <w:div w:id="1938513364">
      <w:bodyDiv w:val="1"/>
      <w:marLeft w:val="0"/>
      <w:marRight w:val="0"/>
      <w:marTop w:val="0"/>
      <w:marBottom w:val="0"/>
      <w:divBdr>
        <w:top w:val="none" w:sz="0" w:space="0" w:color="auto"/>
        <w:left w:val="none" w:sz="0" w:space="0" w:color="auto"/>
        <w:bottom w:val="none" w:sz="0" w:space="0" w:color="auto"/>
        <w:right w:val="none" w:sz="0" w:space="0" w:color="auto"/>
      </w:divBdr>
    </w:div>
    <w:div w:id="1978954154">
      <w:bodyDiv w:val="1"/>
      <w:marLeft w:val="0"/>
      <w:marRight w:val="0"/>
      <w:marTop w:val="0"/>
      <w:marBottom w:val="0"/>
      <w:divBdr>
        <w:top w:val="none" w:sz="0" w:space="0" w:color="auto"/>
        <w:left w:val="none" w:sz="0" w:space="0" w:color="auto"/>
        <w:bottom w:val="none" w:sz="0" w:space="0" w:color="auto"/>
        <w:right w:val="none" w:sz="0" w:space="0" w:color="auto"/>
      </w:divBdr>
    </w:div>
    <w:div w:id="1992129615">
      <w:bodyDiv w:val="1"/>
      <w:marLeft w:val="0"/>
      <w:marRight w:val="0"/>
      <w:marTop w:val="0"/>
      <w:marBottom w:val="0"/>
      <w:divBdr>
        <w:top w:val="none" w:sz="0" w:space="0" w:color="auto"/>
        <w:left w:val="none" w:sz="0" w:space="0" w:color="auto"/>
        <w:bottom w:val="none" w:sz="0" w:space="0" w:color="auto"/>
        <w:right w:val="none" w:sz="0" w:space="0" w:color="auto"/>
      </w:divBdr>
    </w:div>
    <w:div w:id="2005082868">
      <w:bodyDiv w:val="1"/>
      <w:marLeft w:val="0"/>
      <w:marRight w:val="0"/>
      <w:marTop w:val="0"/>
      <w:marBottom w:val="0"/>
      <w:divBdr>
        <w:top w:val="none" w:sz="0" w:space="0" w:color="auto"/>
        <w:left w:val="none" w:sz="0" w:space="0" w:color="auto"/>
        <w:bottom w:val="none" w:sz="0" w:space="0" w:color="auto"/>
        <w:right w:val="none" w:sz="0" w:space="0" w:color="auto"/>
      </w:divBdr>
    </w:div>
    <w:div w:id="2006125435">
      <w:bodyDiv w:val="1"/>
      <w:marLeft w:val="0"/>
      <w:marRight w:val="0"/>
      <w:marTop w:val="0"/>
      <w:marBottom w:val="0"/>
      <w:divBdr>
        <w:top w:val="none" w:sz="0" w:space="0" w:color="auto"/>
        <w:left w:val="none" w:sz="0" w:space="0" w:color="auto"/>
        <w:bottom w:val="none" w:sz="0" w:space="0" w:color="auto"/>
        <w:right w:val="none" w:sz="0" w:space="0" w:color="auto"/>
      </w:divBdr>
    </w:div>
    <w:div w:id="2033413853">
      <w:bodyDiv w:val="1"/>
      <w:marLeft w:val="0"/>
      <w:marRight w:val="0"/>
      <w:marTop w:val="0"/>
      <w:marBottom w:val="0"/>
      <w:divBdr>
        <w:top w:val="none" w:sz="0" w:space="0" w:color="auto"/>
        <w:left w:val="none" w:sz="0" w:space="0" w:color="auto"/>
        <w:bottom w:val="none" w:sz="0" w:space="0" w:color="auto"/>
        <w:right w:val="none" w:sz="0" w:space="0" w:color="auto"/>
      </w:divBdr>
    </w:div>
    <w:div w:id="2067364399">
      <w:bodyDiv w:val="1"/>
      <w:marLeft w:val="0"/>
      <w:marRight w:val="0"/>
      <w:marTop w:val="0"/>
      <w:marBottom w:val="0"/>
      <w:divBdr>
        <w:top w:val="none" w:sz="0" w:space="0" w:color="auto"/>
        <w:left w:val="none" w:sz="0" w:space="0" w:color="auto"/>
        <w:bottom w:val="none" w:sz="0" w:space="0" w:color="auto"/>
        <w:right w:val="none" w:sz="0" w:space="0" w:color="auto"/>
      </w:divBdr>
    </w:div>
    <w:div w:id="2077631994">
      <w:bodyDiv w:val="1"/>
      <w:marLeft w:val="0"/>
      <w:marRight w:val="0"/>
      <w:marTop w:val="0"/>
      <w:marBottom w:val="0"/>
      <w:divBdr>
        <w:top w:val="none" w:sz="0" w:space="0" w:color="auto"/>
        <w:left w:val="none" w:sz="0" w:space="0" w:color="auto"/>
        <w:bottom w:val="none" w:sz="0" w:space="0" w:color="auto"/>
        <w:right w:val="none" w:sz="0" w:space="0" w:color="auto"/>
      </w:divBdr>
    </w:div>
    <w:div w:id="2091194190">
      <w:bodyDiv w:val="1"/>
      <w:marLeft w:val="0"/>
      <w:marRight w:val="0"/>
      <w:marTop w:val="0"/>
      <w:marBottom w:val="0"/>
      <w:divBdr>
        <w:top w:val="none" w:sz="0" w:space="0" w:color="auto"/>
        <w:left w:val="none" w:sz="0" w:space="0" w:color="auto"/>
        <w:bottom w:val="none" w:sz="0" w:space="0" w:color="auto"/>
        <w:right w:val="none" w:sz="0" w:space="0" w:color="auto"/>
      </w:divBdr>
    </w:div>
    <w:div w:id="2097243928">
      <w:bodyDiv w:val="1"/>
      <w:marLeft w:val="0"/>
      <w:marRight w:val="0"/>
      <w:marTop w:val="0"/>
      <w:marBottom w:val="0"/>
      <w:divBdr>
        <w:top w:val="none" w:sz="0" w:space="0" w:color="auto"/>
        <w:left w:val="none" w:sz="0" w:space="0" w:color="auto"/>
        <w:bottom w:val="none" w:sz="0" w:space="0" w:color="auto"/>
        <w:right w:val="none" w:sz="0" w:space="0" w:color="auto"/>
      </w:divBdr>
    </w:div>
    <w:div w:id="2111469076">
      <w:bodyDiv w:val="1"/>
      <w:marLeft w:val="0"/>
      <w:marRight w:val="0"/>
      <w:marTop w:val="0"/>
      <w:marBottom w:val="0"/>
      <w:divBdr>
        <w:top w:val="none" w:sz="0" w:space="0" w:color="auto"/>
        <w:left w:val="none" w:sz="0" w:space="0" w:color="auto"/>
        <w:bottom w:val="none" w:sz="0" w:space="0" w:color="auto"/>
        <w:right w:val="none" w:sz="0" w:space="0" w:color="auto"/>
      </w:divBdr>
    </w:div>
    <w:div w:id="21467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Excel_Worksheet.xlsx"/><Relationship Id="rId18" Type="http://schemas.openxmlformats.org/officeDocument/2006/relationships/image" Target="media/image5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5.png"/><Relationship Id="rId47"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7.emf"/><Relationship Id="rId17" Type="http://schemas.openxmlformats.org/officeDocument/2006/relationships/image" Target="media/image51.png"/><Relationship Id="rId25" Type="http://schemas.openxmlformats.org/officeDocument/2006/relationships/fontTable" Target="fontTable.xml"/><Relationship Id="rId46"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6.png"/><Relationship Id="rId24" Type="http://schemas.openxmlformats.org/officeDocument/2006/relationships/header" Target="header3.xml"/><Relationship Id="rId45"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49.png"/><Relationship Id="rId23" Type="http://schemas.openxmlformats.org/officeDocument/2006/relationships/image" Target="media/image57.png"/><Relationship Id="rId10" Type="http://schemas.openxmlformats.org/officeDocument/2006/relationships/header" Target="header2.xml"/><Relationship Id="rId19" Type="http://schemas.openxmlformats.org/officeDocument/2006/relationships/image" Target="media/image53.png"/><Relationship Id="rId44"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8.png"/><Relationship Id="rId22" Type="http://schemas.openxmlformats.org/officeDocument/2006/relationships/image" Target="media/image56.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6" Type="http://schemas.openxmlformats.org/officeDocument/2006/relationships/image" Target="media/image27.jpeg"/><Relationship Id="rId21" Type="http://schemas.openxmlformats.org/officeDocument/2006/relationships/image" Target="media/image22.jpeg"/><Relationship Id="rId42" Type="http://schemas.openxmlformats.org/officeDocument/2006/relationships/image" Target="media/image43.jpeg"/><Relationship Id="rId47" Type="http://schemas.openxmlformats.org/officeDocument/2006/relationships/image" Target="media/image48.jpeg"/><Relationship Id="rId63" Type="http://schemas.openxmlformats.org/officeDocument/2006/relationships/image" Target="media/image64.jpeg"/><Relationship Id="rId68" Type="http://schemas.openxmlformats.org/officeDocument/2006/relationships/image" Target="media/image69.jpeg"/><Relationship Id="rId84" Type="http://schemas.openxmlformats.org/officeDocument/2006/relationships/image" Target="media/image85.jpeg"/><Relationship Id="rId16" Type="http://schemas.openxmlformats.org/officeDocument/2006/relationships/image" Target="media/image17.jpeg"/><Relationship Id="rId11" Type="http://schemas.openxmlformats.org/officeDocument/2006/relationships/image" Target="media/image12.jpeg"/><Relationship Id="rId32" Type="http://schemas.openxmlformats.org/officeDocument/2006/relationships/image" Target="media/image33.jpeg"/><Relationship Id="rId37" Type="http://schemas.openxmlformats.org/officeDocument/2006/relationships/image" Target="media/image38.jpeg"/><Relationship Id="rId53" Type="http://schemas.openxmlformats.org/officeDocument/2006/relationships/image" Target="media/image54.jpeg"/><Relationship Id="rId58" Type="http://schemas.openxmlformats.org/officeDocument/2006/relationships/image" Target="media/image59.jpeg"/><Relationship Id="rId74" Type="http://schemas.openxmlformats.org/officeDocument/2006/relationships/image" Target="media/image75.jpeg"/><Relationship Id="rId79" Type="http://schemas.openxmlformats.org/officeDocument/2006/relationships/image" Target="media/image80.jpeg"/><Relationship Id="rId5" Type="http://schemas.openxmlformats.org/officeDocument/2006/relationships/image" Target="media/image6.jpeg"/><Relationship Id="rId19" Type="http://schemas.openxmlformats.org/officeDocument/2006/relationships/image" Target="media/image20.jpeg"/><Relationship Id="rId14" Type="http://schemas.openxmlformats.org/officeDocument/2006/relationships/image" Target="media/image15.jpeg"/><Relationship Id="rId22" Type="http://schemas.openxmlformats.org/officeDocument/2006/relationships/image" Target="media/image23.jpeg"/><Relationship Id="rId27" Type="http://schemas.openxmlformats.org/officeDocument/2006/relationships/image" Target="media/image28.jpeg"/><Relationship Id="rId30" Type="http://schemas.openxmlformats.org/officeDocument/2006/relationships/image" Target="media/image31.jpeg"/><Relationship Id="rId35" Type="http://schemas.openxmlformats.org/officeDocument/2006/relationships/image" Target="media/image36.jpeg"/><Relationship Id="rId43" Type="http://schemas.openxmlformats.org/officeDocument/2006/relationships/image" Target="media/image44.jpeg"/><Relationship Id="rId48" Type="http://schemas.openxmlformats.org/officeDocument/2006/relationships/image" Target="media/image49.jpeg"/><Relationship Id="rId56" Type="http://schemas.openxmlformats.org/officeDocument/2006/relationships/image" Target="media/image57.jpeg"/><Relationship Id="rId64" Type="http://schemas.openxmlformats.org/officeDocument/2006/relationships/image" Target="media/image65.jpeg"/><Relationship Id="rId69" Type="http://schemas.openxmlformats.org/officeDocument/2006/relationships/image" Target="media/image70.jpeg"/><Relationship Id="rId77" Type="http://schemas.openxmlformats.org/officeDocument/2006/relationships/image" Target="media/image78.jpeg"/><Relationship Id="rId8" Type="http://schemas.openxmlformats.org/officeDocument/2006/relationships/image" Target="media/image9.jpeg"/><Relationship Id="rId51" Type="http://schemas.openxmlformats.org/officeDocument/2006/relationships/image" Target="media/image52.jpeg"/><Relationship Id="rId72" Type="http://schemas.openxmlformats.org/officeDocument/2006/relationships/image" Target="media/image73.jpeg"/><Relationship Id="rId80" Type="http://schemas.openxmlformats.org/officeDocument/2006/relationships/image" Target="media/image81.jpeg"/><Relationship Id="rId85" Type="http://schemas.openxmlformats.org/officeDocument/2006/relationships/image" Target="media/image86.jpeg"/><Relationship Id="rId3" Type="http://schemas.openxmlformats.org/officeDocument/2006/relationships/image" Target="media/image4.jpeg"/><Relationship Id="rId12" Type="http://schemas.openxmlformats.org/officeDocument/2006/relationships/image" Target="media/image13.jpeg"/><Relationship Id="rId17" Type="http://schemas.openxmlformats.org/officeDocument/2006/relationships/image" Target="media/image18.jpeg"/><Relationship Id="rId25" Type="http://schemas.openxmlformats.org/officeDocument/2006/relationships/image" Target="media/image26.jpeg"/><Relationship Id="rId33" Type="http://schemas.openxmlformats.org/officeDocument/2006/relationships/image" Target="media/image34.jpeg"/><Relationship Id="rId38" Type="http://schemas.openxmlformats.org/officeDocument/2006/relationships/image" Target="media/image39.jpeg"/><Relationship Id="rId46" Type="http://schemas.openxmlformats.org/officeDocument/2006/relationships/image" Target="media/image47.jpeg"/><Relationship Id="rId59" Type="http://schemas.openxmlformats.org/officeDocument/2006/relationships/image" Target="media/image60.jpeg"/><Relationship Id="rId67" Type="http://schemas.openxmlformats.org/officeDocument/2006/relationships/image" Target="media/image68.jpeg"/><Relationship Id="rId20" Type="http://schemas.openxmlformats.org/officeDocument/2006/relationships/image" Target="media/image21.jpeg"/><Relationship Id="rId41" Type="http://schemas.openxmlformats.org/officeDocument/2006/relationships/image" Target="media/image42.jpeg"/><Relationship Id="rId54" Type="http://schemas.openxmlformats.org/officeDocument/2006/relationships/image" Target="media/image55.jpeg"/><Relationship Id="rId62" Type="http://schemas.openxmlformats.org/officeDocument/2006/relationships/image" Target="media/image63.jpeg"/><Relationship Id="rId70" Type="http://schemas.openxmlformats.org/officeDocument/2006/relationships/image" Target="media/image71.jpeg"/><Relationship Id="rId75" Type="http://schemas.openxmlformats.org/officeDocument/2006/relationships/image" Target="media/image76.jpeg"/><Relationship Id="rId83" Type="http://schemas.openxmlformats.org/officeDocument/2006/relationships/image" Target="media/image84.jpeg"/><Relationship Id="rId1" Type="http://schemas.openxmlformats.org/officeDocument/2006/relationships/image" Target="media/image2.jpeg"/><Relationship Id="rId6" Type="http://schemas.openxmlformats.org/officeDocument/2006/relationships/image" Target="media/image7.jpeg"/><Relationship Id="rId15" Type="http://schemas.openxmlformats.org/officeDocument/2006/relationships/image" Target="media/image16.jpeg"/><Relationship Id="rId23" Type="http://schemas.openxmlformats.org/officeDocument/2006/relationships/image" Target="media/image24.jpeg"/><Relationship Id="rId28" Type="http://schemas.openxmlformats.org/officeDocument/2006/relationships/image" Target="media/image29.jpeg"/><Relationship Id="rId36" Type="http://schemas.openxmlformats.org/officeDocument/2006/relationships/image" Target="media/image37.jpeg"/><Relationship Id="rId49" Type="http://schemas.openxmlformats.org/officeDocument/2006/relationships/image" Target="media/image50.jpeg"/><Relationship Id="rId57" Type="http://schemas.openxmlformats.org/officeDocument/2006/relationships/image" Target="media/image58.jpeg"/><Relationship Id="rId10" Type="http://schemas.openxmlformats.org/officeDocument/2006/relationships/image" Target="media/image11.jpeg"/><Relationship Id="rId31" Type="http://schemas.openxmlformats.org/officeDocument/2006/relationships/image" Target="media/image32.jpeg"/><Relationship Id="rId44" Type="http://schemas.openxmlformats.org/officeDocument/2006/relationships/image" Target="media/image45.jpeg"/><Relationship Id="rId52" Type="http://schemas.openxmlformats.org/officeDocument/2006/relationships/image" Target="media/image53.jpeg"/><Relationship Id="rId60" Type="http://schemas.openxmlformats.org/officeDocument/2006/relationships/image" Target="media/image61.jpeg"/><Relationship Id="rId65" Type="http://schemas.openxmlformats.org/officeDocument/2006/relationships/image" Target="media/image66.jpeg"/><Relationship Id="rId73" Type="http://schemas.openxmlformats.org/officeDocument/2006/relationships/image" Target="media/image74.jpeg"/><Relationship Id="rId78" Type="http://schemas.openxmlformats.org/officeDocument/2006/relationships/image" Target="media/image79.jpeg"/><Relationship Id="rId81" Type="http://schemas.openxmlformats.org/officeDocument/2006/relationships/image" Target="media/image82.jpeg"/><Relationship Id="rId86" Type="http://schemas.openxmlformats.org/officeDocument/2006/relationships/image" Target="media/image87.jpeg"/><Relationship Id="rId4" Type="http://schemas.openxmlformats.org/officeDocument/2006/relationships/image" Target="media/image5.jpeg"/><Relationship Id="rId9" Type="http://schemas.openxmlformats.org/officeDocument/2006/relationships/image" Target="media/image10.jpeg"/><Relationship Id="rId13" Type="http://schemas.openxmlformats.org/officeDocument/2006/relationships/image" Target="media/image14.jpeg"/><Relationship Id="rId18" Type="http://schemas.openxmlformats.org/officeDocument/2006/relationships/image" Target="media/image19.jpeg"/><Relationship Id="rId39" Type="http://schemas.openxmlformats.org/officeDocument/2006/relationships/image" Target="media/image40.jpeg"/><Relationship Id="rId34" Type="http://schemas.openxmlformats.org/officeDocument/2006/relationships/image" Target="media/image35.jpeg"/><Relationship Id="rId50" Type="http://schemas.openxmlformats.org/officeDocument/2006/relationships/image" Target="media/image51.jpeg"/><Relationship Id="rId55" Type="http://schemas.openxmlformats.org/officeDocument/2006/relationships/image" Target="media/image56.jpeg"/><Relationship Id="rId76" Type="http://schemas.openxmlformats.org/officeDocument/2006/relationships/image" Target="media/image77.jpeg"/><Relationship Id="rId7" Type="http://schemas.openxmlformats.org/officeDocument/2006/relationships/image" Target="media/image8.jpeg"/><Relationship Id="rId71" Type="http://schemas.openxmlformats.org/officeDocument/2006/relationships/image" Target="media/image72.jpeg"/><Relationship Id="rId2" Type="http://schemas.openxmlformats.org/officeDocument/2006/relationships/image" Target="media/image3.jpeg"/><Relationship Id="rId29" Type="http://schemas.openxmlformats.org/officeDocument/2006/relationships/image" Target="media/image30.jpeg"/><Relationship Id="rId24" Type="http://schemas.openxmlformats.org/officeDocument/2006/relationships/image" Target="media/image25.jpeg"/><Relationship Id="rId40" Type="http://schemas.openxmlformats.org/officeDocument/2006/relationships/image" Target="media/image41.jpeg"/><Relationship Id="rId45" Type="http://schemas.openxmlformats.org/officeDocument/2006/relationships/image" Target="media/image46.jpeg"/><Relationship Id="rId66" Type="http://schemas.openxmlformats.org/officeDocument/2006/relationships/image" Target="media/image67.jpeg"/><Relationship Id="rId87" Type="http://schemas.openxmlformats.org/officeDocument/2006/relationships/image" Target="media/image45.png"/><Relationship Id="rId61" Type="http://schemas.openxmlformats.org/officeDocument/2006/relationships/image" Target="media/image62.jpeg"/><Relationship Id="rId82" Type="http://schemas.openxmlformats.org/officeDocument/2006/relationships/image" Target="media/image83.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EMENOS\Temenos%20Docu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833C61-C151-49ED-99B8-9C72E99C94F7}">
  <ds:schemaRefs>
    <ds:schemaRef ds:uri="http://schemas.openxmlformats.org/officeDocument/2006/bibliography"/>
  </ds:schemaRefs>
</ds:datastoreItem>
</file>

<file path=customXml/itemProps2.xml><?xml version="1.0" encoding="utf-8"?>
<ds:datastoreItem xmlns:ds="http://schemas.openxmlformats.org/officeDocument/2006/customXml" ds:itemID="{CA341103-2BE6-4B1A-94B1-192CF01ECC89}"/>
</file>

<file path=customXml/itemProps3.xml><?xml version="1.0" encoding="utf-8"?>
<ds:datastoreItem xmlns:ds="http://schemas.openxmlformats.org/officeDocument/2006/customXml" ds:itemID="{0AF86C1A-E135-4F92-A266-15CA324F95A8}"/>
</file>

<file path=customXml/itemProps4.xml><?xml version="1.0" encoding="utf-8"?>
<ds:datastoreItem xmlns:ds="http://schemas.openxmlformats.org/officeDocument/2006/customXml" ds:itemID="{072FB0A7-7A09-4508-A09F-F913D5C61861}"/>
</file>

<file path=docProps/app.xml><?xml version="1.0" encoding="utf-8"?>
<Properties xmlns="http://schemas.openxmlformats.org/officeDocument/2006/extended-properties" xmlns:vt="http://schemas.openxmlformats.org/officeDocument/2006/docPropsVTypes">
  <Template>Temenos Document Template</Template>
  <TotalTime>125</TotalTime>
  <Pages>16</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Functional Specification Template</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Template</dc:title>
  <dc:creator>Nauman.Hussain@ndctech.net</dc:creator>
  <cp:lastModifiedBy>Syed Nauman Hussain</cp:lastModifiedBy>
  <cp:revision>5</cp:revision>
  <cp:lastPrinted>2011-05-31T06:57:00Z</cp:lastPrinted>
  <dcterms:created xsi:type="dcterms:W3CDTF">2022-01-05T08:39:00Z</dcterms:created>
  <dcterms:modified xsi:type="dcterms:W3CDTF">2022-01-05T10:43:00Z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vt:lpwstr>
  </property>
  <property fmtid="{D5CDD505-2E9C-101B-9397-08002B2CF9AE}" pid="3" name="Project Size">
    <vt:lpwstr>;#Small;#Medium;#Large;#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Engineering</vt:lpwstr>
  </property>
  <property fmtid="{D5CDD505-2E9C-101B-9397-08002B2CF9AE}" pid="7" name="Sub Category">
    <vt:lpwstr>Engineering templates</vt:lpwstr>
  </property>
  <property fmtid="{D5CDD505-2E9C-101B-9397-08002B2CF9AE}" pid="8" name="ContentTypeId">
    <vt:lpwstr>0x010100058E04355015644FA7D91DADBAB27FE7</vt:lpwstr>
  </property>
</Properties>
</file>