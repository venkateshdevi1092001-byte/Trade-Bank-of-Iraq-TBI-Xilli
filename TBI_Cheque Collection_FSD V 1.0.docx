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ink/ink1.xml" ContentType="application/inkml+xml"/>
  <Override PartName="/word/ink/ink2.xml" ContentType="application/inkml+xml"/>
  <Override PartName="/word/ink/ink3.xml" ContentType="application/inkml+xml"/>
  <Override PartName="/word/ink/ink4.xml" ContentType="application/inkml+xml"/>
  <Override PartName="/word/ink/ink5.xml" ContentType="application/inkml+xml"/>
  <Override PartName="/word/ink/ink6.xml" ContentType="application/inkml+xml"/>
  <Override PartName="/word/ink/ink7.xml" ContentType="application/inkml+xml"/>
  <Override PartName="/word/ink/ink8.xml" ContentType="application/inkml+xml"/>
  <Override PartName="/word/ink/ink9.xml" ContentType="application/inkml+xml"/>
  <Override PartName="/word/ink/ink10.xml" ContentType="application/inkml+xml"/>
  <Override PartName="/word/ink/ink11.xml" ContentType="application/inkml+xml"/>
  <Override PartName="/word/ink/ink12.xml" ContentType="application/inkml+xml"/>
  <Override PartName="/word/ink/ink13.xml" ContentType="application/inkml+xml"/>
  <Override PartName="/word/ink/ink14.xml" ContentType="application/inkml+xml"/>
  <Override PartName="/word/ink/ink15.xml" ContentType="application/inkml+xml"/>
  <Override PartName="/word/ink/ink16.xml" ContentType="application/inkml+xml"/>
  <Override PartName="/word/ink/ink17.xml" ContentType="application/inkml+xml"/>
  <Override PartName="/word/ink/ink18.xml" ContentType="application/inkml+xml"/>
  <Override PartName="/word/ink/ink19.xml" ContentType="application/inkml+xml"/>
  <Override PartName="/word/ink/ink20.xml" ContentType="application/inkml+xml"/>
  <Override PartName="/word/ink/ink21.xml" ContentType="application/inkml+xml"/>
  <Override PartName="/word/ink/ink22.xml" ContentType="application/inkml+xml"/>
  <Override PartName="/word/ink/ink23.xml" ContentType="application/inkml+xml"/>
  <Override PartName="/word/ink/ink24.xml" ContentType="application/inkml+xml"/>
  <Override PartName="/word/ink/ink25.xml" ContentType="application/inkml+xml"/>
  <Override PartName="/word/ink/ink26.xml" ContentType="application/inkml+xml"/>
  <Override PartName="/word/ink/ink27.xml" ContentType="application/inkml+xml"/>
  <Override PartName="/word/ink/ink28.xml" ContentType="application/inkml+xml"/>
  <Override PartName="/word/ink/ink29.xml" ContentType="application/inkml+xml"/>
  <Override PartName="/word/ink/ink30.xml" ContentType="application/inkml+xml"/>
  <Override PartName="/word/ink/ink31.xml" ContentType="application/inkml+xml"/>
  <Override PartName="/word/ink/ink32.xml" ContentType="application/inkml+xml"/>
  <Override PartName="/word/ink/ink33.xml" ContentType="application/inkml+xml"/>
  <Override PartName="/word/ink/ink34.xml" ContentType="application/inkml+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82B409" w14:textId="77777777" w:rsidR="001010C0" w:rsidRPr="008678F5" w:rsidRDefault="001010C0" w:rsidP="00171B7B">
      <w:pPr>
        <w:pStyle w:val="Heading1"/>
        <w:jc w:val="both"/>
        <w:rPr>
          <w:rFonts w:ascii="Arial" w:hAnsi="Arial" w:cs="Arial"/>
        </w:rPr>
        <w:sectPr w:rsidR="001010C0" w:rsidRPr="008678F5" w:rsidSect="009D464E">
          <w:headerReference w:type="default" r:id="rId12"/>
          <w:footerReference w:type="default" r:id="rId13"/>
          <w:headerReference w:type="first" r:id="rId14"/>
          <w:pgSz w:w="11906" w:h="16838" w:code="9"/>
          <w:pgMar w:top="1440" w:right="1797" w:bottom="1440" w:left="1797" w:header="567" w:footer="567" w:gutter="0"/>
          <w:cols w:space="708"/>
          <w:titlePg/>
          <w:docGrid w:linePitch="360"/>
        </w:sectPr>
      </w:pPr>
      <w:bookmarkStart w:id="0" w:name="_Toc183344400"/>
      <w:bookmarkStart w:id="1" w:name="_Toc183344864"/>
    </w:p>
    <w:p w14:paraId="74419156" w14:textId="77777777" w:rsidR="00D75B26" w:rsidRPr="008678F5" w:rsidRDefault="00D75B26" w:rsidP="00171B7B">
      <w:pPr>
        <w:jc w:val="both"/>
        <w:rPr>
          <w:rFonts w:cs="Arial"/>
        </w:rPr>
      </w:pPr>
      <w:bookmarkStart w:id="2" w:name="_Toc183346295"/>
      <w:bookmarkStart w:id="3" w:name="_Toc183346363"/>
      <w:bookmarkStart w:id="4" w:name="_Toc183347211"/>
      <w:bookmarkStart w:id="5" w:name="_Toc183409518"/>
    </w:p>
    <w:p w14:paraId="127188CE" w14:textId="155C65D6" w:rsidR="00A042BB" w:rsidRPr="008678F5" w:rsidRDefault="00A66099" w:rsidP="00171B7B">
      <w:pPr>
        <w:jc w:val="both"/>
        <w:rPr>
          <w:rFonts w:cs="Arial"/>
        </w:rPr>
      </w:pPr>
      <w:r w:rsidRPr="008678F5">
        <w:rPr>
          <w:rFonts w:cs="Arial"/>
          <w:noProof/>
          <w:lang w:val="en-US" w:eastAsia="en-US"/>
        </w:rPr>
        <mc:AlternateContent>
          <mc:Choice Requires="wps">
            <w:drawing>
              <wp:anchor distT="0" distB="0" distL="114300" distR="114300" simplePos="0" relativeHeight="251658240" behindDoc="0" locked="0" layoutInCell="1" allowOverlap="1" wp14:anchorId="57D1574E" wp14:editId="1FFBC491">
                <wp:simplePos x="0" y="0"/>
                <wp:positionH relativeFrom="margin">
                  <wp:align>center</wp:align>
                </wp:positionH>
                <wp:positionV relativeFrom="paragraph">
                  <wp:posOffset>1514687</wp:posOffset>
                </wp:positionV>
                <wp:extent cx="6629400" cy="2432050"/>
                <wp:effectExtent l="0" t="0" r="0" b="6350"/>
                <wp:wrapNone/>
                <wp:docPr id="7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29400" cy="24320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3D621BC" w14:textId="77777777" w:rsidR="00981D77" w:rsidRDefault="00981D77" w:rsidP="00A75C98">
                            <w:pPr>
                              <w:jc w:val="center"/>
                              <w:rPr>
                                <w:rFonts w:ascii="Arial Black" w:hAnsi="Arial Black" w:cs="Arial Bold"/>
                                <w:b/>
                                <w:bCs/>
                                <w:color w:val="4179AC"/>
                                <w:sz w:val="36"/>
                                <w:szCs w:val="36"/>
                              </w:rPr>
                            </w:pPr>
                          </w:p>
                          <w:p w14:paraId="18D8D296" w14:textId="77777777" w:rsidR="00981D77" w:rsidRPr="008F443C" w:rsidRDefault="00981D77" w:rsidP="00A75C98">
                            <w:pPr>
                              <w:jc w:val="center"/>
                              <w:rPr>
                                <w:rFonts w:ascii="Arial Black" w:hAnsi="Arial Black" w:cs="Arial Bold"/>
                                <w:b/>
                                <w:bCs/>
                                <w:color w:val="4179AC"/>
                                <w:sz w:val="36"/>
                                <w:szCs w:val="36"/>
                              </w:rPr>
                            </w:pPr>
                            <w:r w:rsidRPr="008F443C">
                              <w:rPr>
                                <w:rFonts w:ascii="Arial Black" w:hAnsi="Arial Black" w:cs="Arial Bold"/>
                                <w:b/>
                                <w:bCs/>
                                <w:color w:val="4179AC"/>
                                <w:sz w:val="36"/>
                                <w:szCs w:val="36"/>
                              </w:rPr>
                              <w:t>TEMENOS APPLICATION MANAGEMENT SERVICES</w:t>
                            </w:r>
                          </w:p>
                          <w:p w14:paraId="51137B30" w14:textId="77777777" w:rsidR="00981D77" w:rsidRPr="008F443C" w:rsidRDefault="00981D77" w:rsidP="00854012">
                            <w:pPr>
                              <w:jc w:val="center"/>
                              <w:rPr>
                                <w:rFonts w:cs="Arial"/>
                                <w:b/>
                                <w:bCs/>
                                <w:color w:val="4179AC"/>
                                <w:sz w:val="40"/>
                                <w:szCs w:val="40"/>
                              </w:rPr>
                            </w:pPr>
                          </w:p>
                          <w:p w14:paraId="7369D134" w14:textId="215D8D2E" w:rsidR="00981D77" w:rsidRPr="008F443C" w:rsidRDefault="00981D77" w:rsidP="00854012">
                            <w:pPr>
                              <w:jc w:val="center"/>
                              <w:rPr>
                                <w:rFonts w:cs="Arial"/>
                                <w:b/>
                                <w:bCs/>
                                <w:color w:val="4179AC"/>
                                <w:sz w:val="36"/>
                                <w:szCs w:val="36"/>
                              </w:rPr>
                            </w:pPr>
                            <w:r w:rsidRPr="008F443C">
                              <w:rPr>
                                <w:rFonts w:cs="Arial"/>
                                <w:b/>
                                <w:bCs/>
                                <w:color w:val="4179AC"/>
                                <w:sz w:val="36"/>
                                <w:szCs w:val="36"/>
                              </w:rPr>
                              <w:t>Functional Specification</w:t>
                            </w:r>
                            <w:r w:rsidR="0094198D">
                              <w:rPr>
                                <w:rFonts w:cs="Arial"/>
                                <w:b/>
                                <w:bCs/>
                                <w:color w:val="4179AC"/>
                                <w:sz w:val="36"/>
                                <w:szCs w:val="36"/>
                              </w:rPr>
                              <w:t xml:space="preserve"> Document</w:t>
                            </w:r>
                          </w:p>
                          <w:p w14:paraId="3D8B9FE4" w14:textId="62952DF5" w:rsidR="00981D77" w:rsidRDefault="00027745" w:rsidP="00854012">
                            <w:pPr>
                              <w:jc w:val="center"/>
                              <w:rPr>
                                <w:rFonts w:cs="Arial"/>
                                <w:b/>
                                <w:bCs/>
                                <w:color w:val="4179AC"/>
                                <w:sz w:val="32"/>
                                <w:szCs w:val="32"/>
                              </w:rPr>
                            </w:pPr>
                            <w:r>
                              <w:rPr>
                                <w:rFonts w:cs="Arial"/>
                                <w:b/>
                                <w:bCs/>
                                <w:color w:val="4179AC"/>
                                <w:sz w:val="32"/>
                                <w:szCs w:val="32"/>
                              </w:rPr>
                              <w:t>TRADE BAN</w:t>
                            </w:r>
                            <w:r w:rsidR="00BC41D3">
                              <w:rPr>
                                <w:rFonts w:cs="Arial"/>
                                <w:b/>
                                <w:bCs/>
                                <w:color w:val="4179AC"/>
                                <w:sz w:val="32"/>
                                <w:szCs w:val="32"/>
                              </w:rPr>
                              <w:t>K</w:t>
                            </w:r>
                            <w:r>
                              <w:rPr>
                                <w:rFonts w:cs="Arial"/>
                                <w:b/>
                                <w:bCs/>
                                <w:color w:val="4179AC"/>
                                <w:sz w:val="32"/>
                                <w:szCs w:val="32"/>
                              </w:rPr>
                              <w:t xml:space="preserve"> OF IRAQ</w:t>
                            </w:r>
                          </w:p>
                          <w:p w14:paraId="3081CC2A" w14:textId="497EA491" w:rsidR="00981D77" w:rsidRPr="00352209" w:rsidRDefault="007C0B31" w:rsidP="00854012">
                            <w:pPr>
                              <w:jc w:val="center"/>
                              <w:rPr>
                                <w:rFonts w:cs="Arial"/>
                                <w:b/>
                                <w:bCs/>
                                <w:color w:val="4179AC"/>
                                <w:sz w:val="32"/>
                                <w:szCs w:val="32"/>
                              </w:rPr>
                            </w:pPr>
                            <w:r>
                              <w:rPr>
                                <w:rFonts w:cs="Arial"/>
                                <w:b/>
                                <w:bCs/>
                                <w:color w:val="4179AC"/>
                                <w:sz w:val="32"/>
                                <w:szCs w:val="32"/>
                              </w:rPr>
                              <w:t>WS0</w:t>
                            </w:r>
                            <w:r w:rsidR="00EB3409">
                              <w:rPr>
                                <w:rFonts w:cs="Arial"/>
                                <w:b/>
                                <w:bCs/>
                                <w:color w:val="4179AC"/>
                                <w:sz w:val="32"/>
                                <w:szCs w:val="32"/>
                              </w:rPr>
                              <w:t>4</w:t>
                            </w:r>
                            <w:r w:rsidR="00981D77" w:rsidRPr="00352209">
                              <w:rPr>
                                <w:rFonts w:cs="Arial"/>
                                <w:b/>
                                <w:bCs/>
                                <w:color w:val="4179AC"/>
                                <w:sz w:val="32"/>
                                <w:szCs w:val="32"/>
                              </w:rPr>
                              <w:t xml:space="preserve">– </w:t>
                            </w:r>
                            <w:r w:rsidR="00EB3409">
                              <w:rPr>
                                <w:rFonts w:cs="Arial"/>
                                <w:b/>
                                <w:bCs/>
                                <w:color w:val="4179AC"/>
                                <w:sz w:val="32"/>
                                <w:szCs w:val="32"/>
                              </w:rPr>
                              <w:t>CHEAQUE COLLECTION</w:t>
                            </w:r>
                          </w:p>
                          <w:p w14:paraId="7E823508" w14:textId="77777777" w:rsidR="00981D77" w:rsidRPr="00E95ACC" w:rsidRDefault="00981D77" w:rsidP="00E95ACC">
                            <w:pPr>
                              <w:jc w:val="center"/>
                              <w:rPr>
                                <w:rFonts w:ascii="Arial Black" w:hAnsi="Arial Black" w:cs="Arial Bold"/>
                                <w:b/>
                                <w:bCs/>
                                <w:color w:val="005294"/>
                                <w:sz w:val="48"/>
                                <w:szCs w:val="48"/>
                              </w:rPr>
                            </w:pPr>
                          </w:p>
                          <w:p w14:paraId="64396293" w14:textId="77777777" w:rsidR="00981D77" w:rsidRPr="00563243" w:rsidRDefault="00981D77" w:rsidP="00F31AD7">
                            <w:pPr>
                              <w:jc w:val="center"/>
                              <w:rPr>
                                <w:rFonts w:ascii="Arial Black" w:hAnsi="Arial Black" w:cs="Arial"/>
                                <w:b/>
                                <w:bCs/>
                                <w:color w:val="8DB1C7"/>
                                <w:sz w:val="48"/>
                                <w:szCs w:val="48"/>
                              </w:rPr>
                            </w:pPr>
                          </w:p>
                          <w:p w14:paraId="0887862F" w14:textId="77777777" w:rsidR="00981D77" w:rsidRDefault="00981D77" w:rsidP="001010C0">
                            <w:pPr>
                              <w:rPr>
                                <w:rFonts w:cs="Arial"/>
                                <w:sz w:val="52"/>
                                <w:szCs w:val="52"/>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7D1574E" id="_x0000_t202" coordsize="21600,21600" o:spt="202" path="m,l,21600r21600,l21600,xe">
                <v:stroke joinstyle="miter"/>
                <v:path gradientshapeok="t" o:connecttype="rect"/>
              </v:shapetype>
              <v:shape id="Text Box 2" o:spid="_x0000_s1026" type="#_x0000_t202" style="position:absolute;left:0;text-align:left;margin-left:0;margin-top:119.25pt;width:522pt;height:191.5pt;z-index:251658240;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" filled="f" stroked="f">
                <v:textbox>
                  <w:txbxContent>
                    <w:p w14:paraId="13D621BC" w14:textId="77777777" w:rsidR="00981D77" w:rsidRDefault="00981D77" w:rsidP="00A75C98">
                      <w:pPr>
                        <w:jc w:val="center"/>
                        <w:rPr>
                          <w:rFonts w:ascii="Arial Black" w:hAnsi="Arial Black" w:cs="Arial Bold"/>
                          <w:b/>
                          <w:bCs/>
                          <w:color w:val="4179AC"/>
                          <w:sz w:val="36"/>
                          <w:szCs w:val="36"/>
                        </w:rPr>
                      </w:pPr>
                    </w:p>
                    <w:p w14:paraId="18D8D296" w14:textId="77777777" w:rsidR="00981D77" w:rsidRPr="008F443C" w:rsidRDefault="00981D77" w:rsidP="00A75C98">
                      <w:pPr>
                        <w:jc w:val="center"/>
                        <w:rPr>
                          <w:rFonts w:ascii="Arial Black" w:hAnsi="Arial Black" w:cs="Arial Bold"/>
                          <w:b/>
                          <w:bCs/>
                          <w:color w:val="4179AC"/>
                          <w:sz w:val="36"/>
                          <w:szCs w:val="36"/>
                        </w:rPr>
                      </w:pPr>
                      <w:r w:rsidRPr="008F443C">
                        <w:rPr>
                          <w:rFonts w:ascii="Arial Black" w:hAnsi="Arial Black" w:cs="Arial Bold"/>
                          <w:b/>
                          <w:bCs/>
                          <w:color w:val="4179AC"/>
                          <w:sz w:val="36"/>
                          <w:szCs w:val="36"/>
                        </w:rPr>
                        <w:t>TEMENOS APPLICATION MANAGEMENT SERVICES</w:t>
                      </w:r>
                    </w:p>
                    <w:p w14:paraId="51137B30" w14:textId="77777777" w:rsidR="00981D77" w:rsidRPr="008F443C" w:rsidRDefault="00981D77" w:rsidP="00854012">
                      <w:pPr>
                        <w:jc w:val="center"/>
                        <w:rPr>
                          <w:rFonts w:cs="Arial"/>
                          <w:b/>
                          <w:bCs/>
                          <w:color w:val="4179AC"/>
                          <w:sz w:val="40"/>
                          <w:szCs w:val="40"/>
                        </w:rPr>
                      </w:pPr>
                    </w:p>
                    <w:p w14:paraId="7369D134" w14:textId="215D8D2E" w:rsidR="00981D77" w:rsidRPr="008F443C" w:rsidRDefault="00981D77" w:rsidP="00854012">
                      <w:pPr>
                        <w:jc w:val="center"/>
                        <w:rPr>
                          <w:rFonts w:cs="Arial"/>
                          <w:b/>
                          <w:bCs/>
                          <w:color w:val="4179AC"/>
                          <w:sz w:val="36"/>
                          <w:szCs w:val="36"/>
                        </w:rPr>
                      </w:pPr>
                      <w:r w:rsidRPr="008F443C">
                        <w:rPr>
                          <w:rFonts w:cs="Arial"/>
                          <w:b/>
                          <w:bCs/>
                          <w:color w:val="4179AC"/>
                          <w:sz w:val="36"/>
                          <w:szCs w:val="36"/>
                        </w:rPr>
                        <w:t>Functional Specification</w:t>
                      </w:r>
                      <w:r w:rsidR="0094198D">
                        <w:rPr>
                          <w:rFonts w:cs="Arial"/>
                          <w:b/>
                          <w:bCs/>
                          <w:color w:val="4179AC"/>
                          <w:sz w:val="36"/>
                          <w:szCs w:val="36"/>
                        </w:rPr>
                        <w:t xml:space="preserve"> Document</w:t>
                      </w:r>
                    </w:p>
                    <w:p w14:paraId="3D8B9FE4" w14:textId="62952DF5" w:rsidR="00981D77" w:rsidRDefault="00027745" w:rsidP="00854012">
                      <w:pPr>
                        <w:jc w:val="center"/>
                        <w:rPr>
                          <w:rFonts w:cs="Arial"/>
                          <w:b/>
                          <w:bCs/>
                          <w:color w:val="4179AC"/>
                          <w:sz w:val="32"/>
                          <w:szCs w:val="32"/>
                        </w:rPr>
                      </w:pPr>
                      <w:r>
                        <w:rPr>
                          <w:rFonts w:cs="Arial"/>
                          <w:b/>
                          <w:bCs/>
                          <w:color w:val="4179AC"/>
                          <w:sz w:val="32"/>
                          <w:szCs w:val="32"/>
                        </w:rPr>
                        <w:t>TRADE BAN</w:t>
                      </w:r>
                      <w:r w:rsidR="00BC41D3">
                        <w:rPr>
                          <w:rFonts w:cs="Arial"/>
                          <w:b/>
                          <w:bCs/>
                          <w:color w:val="4179AC"/>
                          <w:sz w:val="32"/>
                          <w:szCs w:val="32"/>
                        </w:rPr>
                        <w:t>K</w:t>
                      </w:r>
                      <w:r>
                        <w:rPr>
                          <w:rFonts w:cs="Arial"/>
                          <w:b/>
                          <w:bCs/>
                          <w:color w:val="4179AC"/>
                          <w:sz w:val="32"/>
                          <w:szCs w:val="32"/>
                        </w:rPr>
                        <w:t xml:space="preserve"> OF IRAQ</w:t>
                      </w:r>
                    </w:p>
                    <w:p w14:paraId="3081CC2A" w14:textId="497EA491" w:rsidR="00981D77" w:rsidRPr="00352209" w:rsidRDefault="007C0B31" w:rsidP="00854012">
                      <w:pPr>
                        <w:jc w:val="center"/>
                        <w:rPr>
                          <w:rFonts w:cs="Arial"/>
                          <w:b/>
                          <w:bCs/>
                          <w:color w:val="4179AC"/>
                          <w:sz w:val="32"/>
                          <w:szCs w:val="32"/>
                        </w:rPr>
                      </w:pPr>
                      <w:r>
                        <w:rPr>
                          <w:rFonts w:cs="Arial"/>
                          <w:b/>
                          <w:bCs/>
                          <w:color w:val="4179AC"/>
                          <w:sz w:val="32"/>
                          <w:szCs w:val="32"/>
                        </w:rPr>
                        <w:t>WS0</w:t>
                      </w:r>
                      <w:r w:rsidR="00EB3409">
                        <w:rPr>
                          <w:rFonts w:cs="Arial"/>
                          <w:b/>
                          <w:bCs/>
                          <w:color w:val="4179AC"/>
                          <w:sz w:val="32"/>
                          <w:szCs w:val="32"/>
                        </w:rPr>
                        <w:t>4</w:t>
                      </w:r>
                      <w:r w:rsidR="00981D77" w:rsidRPr="00352209">
                        <w:rPr>
                          <w:rFonts w:cs="Arial"/>
                          <w:b/>
                          <w:bCs/>
                          <w:color w:val="4179AC"/>
                          <w:sz w:val="32"/>
                          <w:szCs w:val="32"/>
                        </w:rPr>
                        <w:t xml:space="preserve">– </w:t>
                      </w:r>
                      <w:r w:rsidR="00EB3409">
                        <w:rPr>
                          <w:rFonts w:cs="Arial"/>
                          <w:b/>
                          <w:bCs/>
                          <w:color w:val="4179AC"/>
                          <w:sz w:val="32"/>
                          <w:szCs w:val="32"/>
                        </w:rPr>
                        <w:t>CHEAQUE COLLECTION</w:t>
                      </w:r>
                    </w:p>
                    <w:p w14:paraId="7E823508" w14:textId="77777777" w:rsidR="00981D77" w:rsidRPr="00E95ACC" w:rsidRDefault="00981D77" w:rsidP="00E95ACC">
                      <w:pPr>
                        <w:jc w:val="center"/>
                        <w:rPr>
                          <w:rFonts w:ascii="Arial Black" w:hAnsi="Arial Black" w:cs="Arial Bold"/>
                          <w:b/>
                          <w:bCs/>
                          <w:color w:val="005294"/>
                          <w:sz w:val="48"/>
                          <w:szCs w:val="48"/>
                        </w:rPr>
                      </w:pPr>
                    </w:p>
                    <w:p w14:paraId="64396293" w14:textId="77777777" w:rsidR="00981D77" w:rsidRPr="00563243" w:rsidRDefault="00981D77" w:rsidP="00F31AD7">
                      <w:pPr>
                        <w:jc w:val="center"/>
                        <w:rPr>
                          <w:rFonts w:ascii="Arial Black" w:hAnsi="Arial Black" w:cs="Arial"/>
                          <w:b/>
                          <w:bCs/>
                          <w:color w:val="8DB1C7"/>
                          <w:sz w:val="48"/>
                          <w:szCs w:val="48"/>
                        </w:rPr>
                      </w:pPr>
                    </w:p>
                    <w:p w14:paraId="0887862F" w14:textId="77777777" w:rsidR="00981D77" w:rsidRDefault="00981D77" w:rsidP="001010C0">
                      <w:pPr>
                        <w:rPr>
                          <w:rFonts w:cs="Arial"/>
                          <w:sz w:val="52"/>
                          <w:szCs w:val="52"/>
                        </w:rPr>
                      </w:pPr>
                    </w:p>
                  </w:txbxContent>
                </v:textbox>
                <w10:wrap anchorx="margin"/>
              </v:shape>
            </w:pict>
          </mc:Fallback>
        </mc:AlternateContent>
      </w:r>
      <w:r w:rsidR="001010C0" w:rsidRPr="008678F5">
        <w:rPr>
          <w:rFonts w:cs="Arial"/>
        </w:rPr>
        <w:br w:type="page"/>
      </w:r>
      <w:bookmarkStart w:id="6" w:name="_Toc183347212"/>
      <w:bookmarkStart w:id="7" w:name="_Toc183409519"/>
      <w:bookmarkEnd w:id="0"/>
      <w:bookmarkEnd w:id="1"/>
      <w:bookmarkEnd w:id="2"/>
      <w:bookmarkEnd w:id="3"/>
    </w:p>
    <w:p w14:paraId="289A045B" w14:textId="77777777" w:rsidR="00C974D9" w:rsidRPr="008678F5" w:rsidRDefault="00C974D9" w:rsidP="00171B7B">
      <w:pPr>
        <w:pStyle w:val="TOC"/>
        <w:jc w:val="both"/>
        <w:rPr>
          <w:rFonts w:ascii="Arial" w:hAnsi="Arial" w:cs="Arial"/>
        </w:rPr>
      </w:pPr>
      <w:bookmarkStart w:id="8" w:name="_Toc183344121"/>
      <w:bookmarkStart w:id="9" w:name="_Toc183344268"/>
      <w:bookmarkStart w:id="10" w:name="_Toc183344331"/>
      <w:bookmarkStart w:id="11" w:name="_Toc183344401"/>
      <w:bookmarkStart w:id="12" w:name="_Toc183344865"/>
      <w:bookmarkStart w:id="13" w:name="_Toc183346297"/>
      <w:bookmarkStart w:id="14" w:name="_Toc183346365"/>
      <w:bookmarkStart w:id="15" w:name="_Toc176694082"/>
      <w:r w:rsidRPr="008678F5">
        <w:rPr>
          <w:rFonts w:ascii="Arial" w:hAnsi="Arial" w:cs="Arial"/>
        </w:rPr>
        <w:lastRenderedPageBreak/>
        <w:t>Amendment History</w:t>
      </w:r>
      <w:bookmarkEnd w:id="8"/>
      <w:bookmarkEnd w:id="9"/>
      <w:bookmarkEnd w:id="10"/>
      <w:bookmarkEnd w:id="11"/>
      <w:bookmarkEnd w:id="12"/>
      <w:bookmarkEnd w:id="13"/>
      <w:bookmarkEnd w:id="14"/>
    </w:p>
    <w:p w14:paraId="37A5CF68" w14:textId="77777777" w:rsidR="00C974D9" w:rsidRPr="008678F5" w:rsidRDefault="00C974D9" w:rsidP="00171B7B">
      <w:pPr>
        <w:jc w:val="both"/>
        <w:rPr>
          <w:rFonts w:cs="Arial"/>
        </w:rPr>
      </w:pPr>
    </w:p>
    <w:tbl>
      <w:tblPr>
        <w:tblW w:w="8337" w:type="dxa"/>
        <w:jc w:val="center"/>
        <w:tblBorders>
          <w:top w:val="single" w:sz="4" w:space="0" w:color="C0C0C0"/>
          <w:left w:val="single" w:sz="4" w:space="0" w:color="C0C0C0"/>
          <w:bottom w:val="single" w:sz="4" w:space="0" w:color="C0C0C0"/>
          <w:right w:val="single" w:sz="4" w:space="0" w:color="C0C0C0"/>
          <w:insideH w:val="single" w:sz="4" w:space="0" w:color="C0C0C0"/>
          <w:insideV w:val="single" w:sz="4" w:space="0" w:color="C0C0C0"/>
        </w:tblBorders>
        <w:tblCellMar>
          <w:left w:w="57" w:type="dxa"/>
          <w:right w:w="57" w:type="dxa"/>
        </w:tblCellMar>
        <w:tblLook w:val="01E0" w:firstRow="1" w:lastRow="1" w:firstColumn="1" w:lastColumn="1" w:noHBand="0" w:noVBand="0"/>
      </w:tblPr>
      <w:tblGrid>
        <w:gridCol w:w="848"/>
        <w:gridCol w:w="1369"/>
        <w:gridCol w:w="1530"/>
        <w:gridCol w:w="1170"/>
        <w:gridCol w:w="3420"/>
      </w:tblGrid>
      <w:tr w:rsidR="00C974D9" w:rsidRPr="008678F5" w14:paraId="7B9D8A11" w14:textId="77777777" w:rsidTr="007073C6">
        <w:trPr>
          <w:trHeight w:val="413"/>
          <w:jc w:val="center"/>
        </w:trPr>
        <w:tc>
          <w:tcPr>
            <w:tcW w:w="848" w:type="dxa"/>
            <w:shd w:val="clear" w:color="auto" w:fill="B9CFDD"/>
            <w:vAlign w:val="center"/>
          </w:tcPr>
          <w:p w14:paraId="6F129308" w14:textId="77777777" w:rsidR="00C974D9" w:rsidRPr="008678F5" w:rsidRDefault="00C974D9" w:rsidP="00344CCA">
            <w:pPr>
              <w:pStyle w:val="BoldBlueDark"/>
              <w:jc w:val="center"/>
              <w:rPr>
                <w:rFonts w:cs="Arial"/>
                <w:sz w:val="16"/>
                <w:szCs w:val="16"/>
              </w:rPr>
            </w:pPr>
            <w:r w:rsidRPr="008678F5">
              <w:rPr>
                <w:rFonts w:cs="Arial"/>
                <w:sz w:val="16"/>
                <w:szCs w:val="16"/>
              </w:rPr>
              <w:t>Version</w:t>
            </w:r>
          </w:p>
        </w:tc>
        <w:tc>
          <w:tcPr>
            <w:tcW w:w="1369" w:type="dxa"/>
            <w:shd w:val="clear" w:color="auto" w:fill="B9CFDD"/>
            <w:vAlign w:val="center"/>
          </w:tcPr>
          <w:p w14:paraId="369F9A56" w14:textId="77777777" w:rsidR="00C974D9" w:rsidRPr="008678F5" w:rsidRDefault="00C974D9" w:rsidP="00344CCA">
            <w:pPr>
              <w:pStyle w:val="BoldBlueDark"/>
              <w:jc w:val="center"/>
              <w:rPr>
                <w:rFonts w:cs="Arial"/>
                <w:sz w:val="16"/>
                <w:szCs w:val="16"/>
              </w:rPr>
            </w:pPr>
            <w:r w:rsidRPr="008678F5">
              <w:rPr>
                <w:rFonts w:cs="Arial"/>
                <w:sz w:val="16"/>
                <w:szCs w:val="16"/>
              </w:rPr>
              <w:t>Date</w:t>
            </w:r>
          </w:p>
        </w:tc>
        <w:tc>
          <w:tcPr>
            <w:tcW w:w="1530" w:type="dxa"/>
            <w:shd w:val="clear" w:color="auto" w:fill="B9CFDD"/>
            <w:vAlign w:val="center"/>
          </w:tcPr>
          <w:p w14:paraId="23F0959C" w14:textId="77777777" w:rsidR="00C974D9" w:rsidRPr="008678F5" w:rsidRDefault="00C974D9" w:rsidP="00344CCA">
            <w:pPr>
              <w:pStyle w:val="BoldBlueDark"/>
              <w:jc w:val="center"/>
              <w:rPr>
                <w:rFonts w:cs="Arial"/>
                <w:sz w:val="16"/>
                <w:szCs w:val="16"/>
              </w:rPr>
            </w:pPr>
            <w:r w:rsidRPr="008678F5">
              <w:rPr>
                <w:rFonts w:cs="Arial"/>
                <w:sz w:val="16"/>
                <w:szCs w:val="16"/>
              </w:rPr>
              <w:t>Author / Changed By</w:t>
            </w:r>
          </w:p>
        </w:tc>
        <w:tc>
          <w:tcPr>
            <w:tcW w:w="1170" w:type="dxa"/>
            <w:shd w:val="clear" w:color="auto" w:fill="B9CFDD"/>
            <w:vAlign w:val="center"/>
          </w:tcPr>
          <w:p w14:paraId="5FA83645" w14:textId="77777777" w:rsidR="00C974D9" w:rsidRPr="008678F5" w:rsidRDefault="00C974D9" w:rsidP="00344CCA">
            <w:pPr>
              <w:pStyle w:val="BoldBlueDark"/>
              <w:jc w:val="center"/>
              <w:rPr>
                <w:rFonts w:cs="Arial"/>
                <w:sz w:val="16"/>
                <w:szCs w:val="16"/>
              </w:rPr>
            </w:pPr>
            <w:r w:rsidRPr="008678F5">
              <w:rPr>
                <w:rFonts w:cs="Arial"/>
                <w:sz w:val="16"/>
                <w:szCs w:val="16"/>
              </w:rPr>
              <w:t>Status</w:t>
            </w:r>
          </w:p>
        </w:tc>
        <w:tc>
          <w:tcPr>
            <w:tcW w:w="3420" w:type="dxa"/>
            <w:shd w:val="clear" w:color="auto" w:fill="B9CFDD"/>
            <w:vAlign w:val="center"/>
          </w:tcPr>
          <w:p w14:paraId="5336E289" w14:textId="77777777" w:rsidR="00C974D9" w:rsidRPr="008678F5" w:rsidRDefault="00C974D9" w:rsidP="00344CCA">
            <w:pPr>
              <w:pStyle w:val="BoldBlueDark"/>
              <w:jc w:val="center"/>
              <w:rPr>
                <w:rFonts w:cs="Arial"/>
                <w:sz w:val="16"/>
                <w:szCs w:val="16"/>
              </w:rPr>
            </w:pPr>
            <w:r w:rsidRPr="008678F5">
              <w:rPr>
                <w:rFonts w:cs="Arial"/>
                <w:sz w:val="16"/>
                <w:szCs w:val="16"/>
              </w:rPr>
              <w:t>Change Description</w:t>
            </w:r>
          </w:p>
        </w:tc>
      </w:tr>
      <w:tr w:rsidR="00C974D9" w:rsidRPr="008678F5" w14:paraId="0BF76F89" w14:textId="77777777" w:rsidTr="007073C6">
        <w:trPr>
          <w:jc w:val="center"/>
        </w:trPr>
        <w:tc>
          <w:tcPr>
            <w:tcW w:w="848" w:type="dxa"/>
            <w:vAlign w:val="center"/>
          </w:tcPr>
          <w:p w14:paraId="65C6A862" w14:textId="77777777" w:rsidR="00C974D9" w:rsidRPr="008678F5" w:rsidRDefault="00C974D9" w:rsidP="004C7FE0">
            <w:pPr>
              <w:jc w:val="center"/>
              <w:rPr>
                <w:rFonts w:cs="Arial"/>
                <w:sz w:val="16"/>
                <w:szCs w:val="16"/>
              </w:rPr>
            </w:pPr>
            <w:r w:rsidRPr="008678F5">
              <w:rPr>
                <w:rFonts w:cs="Arial"/>
                <w:sz w:val="16"/>
                <w:szCs w:val="16"/>
              </w:rPr>
              <w:t>0.1</w:t>
            </w:r>
          </w:p>
        </w:tc>
        <w:tc>
          <w:tcPr>
            <w:tcW w:w="1369" w:type="dxa"/>
            <w:vAlign w:val="center"/>
          </w:tcPr>
          <w:p w14:paraId="11369B56" w14:textId="03A6B4B2" w:rsidR="00C974D9" w:rsidRPr="008678F5" w:rsidRDefault="000C528D" w:rsidP="00171B7B">
            <w:pPr>
              <w:jc w:val="both"/>
              <w:rPr>
                <w:rFonts w:cs="Arial"/>
                <w:sz w:val="16"/>
                <w:szCs w:val="16"/>
              </w:rPr>
            </w:pPr>
            <w:r>
              <w:rPr>
                <w:rFonts w:cs="Arial"/>
                <w:sz w:val="16"/>
                <w:szCs w:val="16"/>
              </w:rPr>
              <w:t>28</w:t>
            </w:r>
            <w:r w:rsidR="00344CCA" w:rsidRPr="008678F5">
              <w:rPr>
                <w:rFonts w:cs="Arial"/>
                <w:sz w:val="16"/>
                <w:szCs w:val="16"/>
              </w:rPr>
              <w:t>/</w:t>
            </w:r>
            <w:r>
              <w:rPr>
                <w:rFonts w:cs="Arial"/>
                <w:sz w:val="16"/>
                <w:szCs w:val="16"/>
              </w:rPr>
              <w:t>03</w:t>
            </w:r>
            <w:r w:rsidR="00344CCA" w:rsidRPr="008678F5">
              <w:rPr>
                <w:rFonts w:cs="Arial"/>
                <w:sz w:val="16"/>
                <w:szCs w:val="16"/>
              </w:rPr>
              <w:t>/202</w:t>
            </w:r>
            <w:r>
              <w:rPr>
                <w:rFonts w:cs="Arial"/>
                <w:sz w:val="16"/>
                <w:szCs w:val="16"/>
              </w:rPr>
              <w:t>3</w:t>
            </w:r>
          </w:p>
        </w:tc>
        <w:tc>
          <w:tcPr>
            <w:tcW w:w="1530" w:type="dxa"/>
            <w:vAlign w:val="center"/>
          </w:tcPr>
          <w:p w14:paraId="76F1DCA6" w14:textId="4AFE46AC" w:rsidR="00C974D9" w:rsidRPr="008678F5" w:rsidRDefault="00397C11" w:rsidP="00171B7B">
            <w:pPr>
              <w:jc w:val="both"/>
              <w:rPr>
                <w:rFonts w:cs="Arial"/>
                <w:sz w:val="16"/>
                <w:szCs w:val="16"/>
              </w:rPr>
            </w:pPr>
            <w:r>
              <w:rPr>
                <w:rFonts w:cs="Arial"/>
                <w:sz w:val="16"/>
                <w:szCs w:val="16"/>
              </w:rPr>
              <w:t>Z</w:t>
            </w:r>
            <w:r w:rsidR="005C3114">
              <w:rPr>
                <w:rFonts w:cs="Arial"/>
                <w:sz w:val="16"/>
                <w:szCs w:val="16"/>
              </w:rPr>
              <w:t xml:space="preserve">ia Uz Zahideen </w:t>
            </w:r>
          </w:p>
        </w:tc>
        <w:tc>
          <w:tcPr>
            <w:tcW w:w="1170" w:type="dxa"/>
            <w:vAlign w:val="center"/>
          </w:tcPr>
          <w:p w14:paraId="37AAC52A" w14:textId="430FB879" w:rsidR="00C974D9" w:rsidRPr="008678F5" w:rsidRDefault="00344CCA" w:rsidP="00171B7B">
            <w:pPr>
              <w:jc w:val="both"/>
              <w:rPr>
                <w:rFonts w:cs="Arial"/>
                <w:sz w:val="16"/>
                <w:szCs w:val="16"/>
              </w:rPr>
            </w:pPr>
            <w:r w:rsidRPr="008678F5">
              <w:rPr>
                <w:rFonts w:cs="Arial"/>
                <w:sz w:val="16"/>
                <w:szCs w:val="16"/>
              </w:rPr>
              <w:t>Initial Draft</w:t>
            </w:r>
          </w:p>
        </w:tc>
        <w:tc>
          <w:tcPr>
            <w:tcW w:w="3420" w:type="dxa"/>
            <w:vAlign w:val="center"/>
          </w:tcPr>
          <w:p w14:paraId="2D5AB5A6" w14:textId="71A65532" w:rsidR="00C974D9" w:rsidRPr="008678F5" w:rsidRDefault="00C974D9" w:rsidP="00171B7B">
            <w:pPr>
              <w:jc w:val="both"/>
              <w:rPr>
                <w:rFonts w:cs="Arial"/>
                <w:sz w:val="16"/>
                <w:szCs w:val="16"/>
              </w:rPr>
            </w:pPr>
          </w:p>
        </w:tc>
      </w:tr>
      <w:tr w:rsidR="00C974D9" w:rsidRPr="008678F5" w14:paraId="5BB4C6EB" w14:textId="77777777" w:rsidTr="007073C6">
        <w:trPr>
          <w:jc w:val="center"/>
        </w:trPr>
        <w:tc>
          <w:tcPr>
            <w:tcW w:w="848" w:type="dxa"/>
          </w:tcPr>
          <w:p w14:paraId="2E7E8029" w14:textId="355647A4" w:rsidR="00C974D9" w:rsidRPr="008678F5" w:rsidRDefault="00C974D9" w:rsidP="004C7FE0">
            <w:pPr>
              <w:jc w:val="center"/>
              <w:rPr>
                <w:rFonts w:cs="Arial"/>
                <w:sz w:val="16"/>
                <w:szCs w:val="16"/>
              </w:rPr>
            </w:pPr>
          </w:p>
        </w:tc>
        <w:tc>
          <w:tcPr>
            <w:tcW w:w="1369" w:type="dxa"/>
          </w:tcPr>
          <w:p w14:paraId="460770DF" w14:textId="61592E68" w:rsidR="00C974D9" w:rsidRPr="008678F5" w:rsidRDefault="00C974D9" w:rsidP="00171B7B">
            <w:pPr>
              <w:jc w:val="both"/>
              <w:rPr>
                <w:rFonts w:cs="Arial"/>
                <w:sz w:val="16"/>
                <w:szCs w:val="16"/>
              </w:rPr>
            </w:pPr>
          </w:p>
        </w:tc>
        <w:tc>
          <w:tcPr>
            <w:tcW w:w="1530" w:type="dxa"/>
          </w:tcPr>
          <w:p w14:paraId="2681FBE5" w14:textId="57BBF956" w:rsidR="00C974D9" w:rsidRPr="008678F5" w:rsidRDefault="00C974D9" w:rsidP="00171B7B">
            <w:pPr>
              <w:jc w:val="both"/>
              <w:rPr>
                <w:rFonts w:cs="Arial"/>
                <w:sz w:val="16"/>
                <w:szCs w:val="16"/>
              </w:rPr>
            </w:pPr>
          </w:p>
        </w:tc>
        <w:tc>
          <w:tcPr>
            <w:tcW w:w="1170" w:type="dxa"/>
          </w:tcPr>
          <w:p w14:paraId="63A954B5" w14:textId="5B3D3F8D" w:rsidR="00C974D9" w:rsidRPr="008678F5" w:rsidRDefault="00C974D9" w:rsidP="00171B7B">
            <w:pPr>
              <w:jc w:val="both"/>
              <w:rPr>
                <w:rFonts w:cs="Arial"/>
                <w:sz w:val="16"/>
                <w:szCs w:val="16"/>
              </w:rPr>
            </w:pPr>
          </w:p>
        </w:tc>
        <w:tc>
          <w:tcPr>
            <w:tcW w:w="3420" w:type="dxa"/>
          </w:tcPr>
          <w:p w14:paraId="72239FC2" w14:textId="6DFC536B" w:rsidR="00C974D9" w:rsidRPr="008678F5" w:rsidRDefault="00C974D9" w:rsidP="00171B7B">
            <w:pPr>
              <w:jc w:val="both"/>
              <w:rPr>
                <w:rFonts w:cs="Arial"/>
                <w:sz w:val="16"/>
                <w:szCs w:val="16"/>
              </w:rPr>
            </w:pPr>
          </w:p>
        </w:tc>
      </w:tr>
      <w:tr w:rsidR="00C974D9" w:rsidRPr="008678F5" w14:paraId="1353F921" w14:textId="77777777" w:rsidTr="007073C6">
        <w:trPr>
          <w:jc w:val="center"/>
        </w:trPr>
        <w:tc>
          <w:tcPr>
            <w:tcW w:w="848" w:type="dxa"/>
          </w:tcPr>
          <w:p w14:paraId="413FFF83" w14:textId="4E73C335" w:rsidR="00C974D9" w:rsidRPr="008678F5" w:rsidRDefault="00C974D9" w:rsidP="004C7FE0">
            <w:pPr>
              <w:jc w:val="center"/>
              <w:rPr>
                <w:rFonts w:cs="Arial"/>
                <w:sz w:val="16"/>
                <w:szCs w:val="16"/>
              </w:rPr>
            </w:pPr>
          </w:p>
        </w:tc>
        <w:tc>
          <w:tcPr>
            <w:tcW w:w="1369" w:type="dxa"/>
          </w:tcPr>
          <w:p w14:paraId="4F3A0BC5" w14:textId="7B8DE100" w:rsidR="00C974D9" w:rsidRPr="008678F5" w:rsidRDefault="00C974D9" w:rsidP="00171B7B">
            <w:pPr>
              <w:jc w:val="both"/>
              <w:rPr>
                <w:rFonts w:cs="Arial"/>
                <w:sz w:val="16"/>
                <w:szCs w:val="16"/>
              </w:rPr>
            </w:pPr>
          </w:p>
        </w:tc>
        <w:tc>
          <w:tcPr>
            <w:tcW w:w="1530" w:type="dxa"/>
          </w:tcPr>
          <w:p w14:paraId="00E273D7" w14:textId="097C2B18" w:rsidR="00C974D9" w:rsidRPr="008678F5" w:rsidRDefault="00C974D9" w:rsidP="00171B7B">
            <w:pPr>
              <w:jc w:val="both"/>
              <w:rPr>
                <w:rFonts w:cs="Arial"/>
                <w:sz w:val="16"/>
                <w:szCs w:val="16"/>
              </w:rPr>
            </w:pPr>
          </w:p>
        </w:tc>
        <w:tc>
          <w:tcPr>
            <w:tcW w:w="1170" w:type="dxa"/>
          </w:tcPr>
          <w:p w14:paraId="0A82A878" w14:textId="772CB72D" w:rsidR="00C974D9" w:rsidRPr="008678F5" w:rsidRDefault="00C974D9" w:rsidP="00171B7B">
            <w:pPr>
              <w:jc w:val="both"/>
              <w:rPr>
                <w:rFonts w:cs="Arial"/>
                <w:sz w:val="16"/>
                <w:szCs w:val="16"/>
              </w:rPr>
            </w:pPr>
          </w:p>
        </w:tc>
        <w:tc>
          <w:tcPr>
            <w:tcW w:w="3420" w:type="dxa"/>
          </w:tcPr>
          <w:p w14:paraId="5185C143" w14:textId="6146E0D8" w:rsidR="00C974D9" w:rsidRPr="008678F5" w:rsidRDefault="00C974D9" w:rsidP="00171B7B">
            <w:pPr>
              <w:jc w:val="both"/>
              <w:rPr>
                <w:rFonts w:cs="Arial"/>
                <w:sz w:val="16"/>
                <w:szCs w:val="16"/>
              </w:rPr>
            </w:pPr>
          </w:p>
        </w:tc>
      </w:tr>
      <w:tr w:rsidR="00491030" w:rsidRPr="008678F5" w14:paraId="43A09ADA" w14:textId="77777777" w:rsidTr="007073C6">
        <w:trPr>
          <w:jc w:val="center"/>
        </w:trPr>
        <w:tc>
          <w:tcPr>
            <w:tcW w:w="848" w:type="dxa"/>
          </w:tcPr>
          <w:p w14:paraId="17891140" w14:textId="4A14A28B" w:rsidR="00491030" w:rsidRPr="008678F5" w:rsidRDefault="00491030" w:rsidP="004C7FE0">
            <w:pPr>
              <w:jc w:val="center"/>
              <w:rPr>
                <w:rFonts w:cs="Arial"/>
                <w:sz w:val="16"/>
                <w:szCs w:val="16"/>
              </w:rPr>
            </w:pPr>
          </w:p>
        </w:tc>
        <w:tc>
          <w:tcPr>
            <w:tcW w:w="1369" w:type="dxa"/>
          </w:tcPr>
          <w:p w14:paraId="006788D0" w14:textId="1F2CDA45" w:rsidR="00491030" w:rsidRPr="008678F5" w:rsidRDefault="00491030" w:rsidP="00171B7B">
            <w:pPr>
              <w:jc w:val="both"/>
              <w:rPr>
                <w:rFonts w:cs="Arial"/>
                <w:sz w:val="16"/>
                <w:szCs w:val="16"/>
              </w:rPr>
            </w:pPr>
          </w:p>
        </w:tc>
        <w:tc>
          <w:tcPr>
            <w:tcW w:w="1530" w:type="dxa"/>
          </w:tcPr>
          <w:p w14:paraId="1EF84EC2" w14:textId="116307BF" w:rsidR="00491030" w:rsidRPr="008678F5" w:rsidRDefault="00491030" w:rsidP="00171B7B">
            <w:pPr>
              <w:jc w:val="both"/>
              <w:rPr>
                <w:rFonts w:cs="Arial"/>
                <w:sz w:val="16"/>
                <w:szCs w:val="16"/>
              </w:rPr>
            </w:pPr>
          </w:p>
        </w:tc>
        <w:tc>
          <w:tcPr>
            <w:tcW w:w="1170" w:type="dxa"/>
          </w:tcPr>
          <w:p w14:paraId="36F22EFD" w14:textId="7DCBE026" w:rsidR="00491030" w:rsidRPr="008678F5" w:rsidRDefault="00491030" w:rsidP="00171B7B">
            <w:pPr>
              <w:jc w:val="both"/>
              <w:rPr>
                <w:rFonts w:cs="Arial"/>
                <w:sz w:val="16"/>
                <w:szCs w:val="16"/>
              </w:rPr>
            </w:pPr>
          </w:p>
        </w:tc>
        <w:tc>
          <w:tcPr>
            <w:tcW w:w="3420" w:type="dxa"/>
          </w:tcPr>
          <w:p w14:paraId="04015EDB" w14:textId="0CFDC06D" w:rsidR="00491030" w:rsidRPr="008678F5" w:rsidRDefault="00491030" w:rsidP="00171B7B">
            <w:pPr>
              <w:jc w:val="both"/>
              <w:rPr>
                <w:rFonts w:cs="Arial"/>
                <w:sz w:val="16"/>
                <w:szCs w:val="16"/>
              </w:rPr>
            </w:pPr>
          </w:p>
        </w:tc>
      </w:tr>
      <w:tr w:rsidR="00F96FBD" w:rsidRPr="008678F5" w14:paraId="7FA5EAC2" w14:textId="77777777" w:rsidTr="007073C6">
        <w:trPr>
          <w:jc w:val="center"/>
        </w:trPr>
        <w:tc>
          <w:tcPr>
            <w:tcW w:w="848" w:type="dxa"/>
          </w:tcPr>
          <w:p w14:paraId="036165E1" w14:textId="14AC839E" w:rsidR="00F96FBD" w:rsidRPr="008678F5" w:rsidRDefault="00F96FBD" w:rsidP="004C7FE0">
            <w:pPr>
              <w:jc w:val="center"/>
              <w:rPr>
                <w:rFonts w:cs="Arial"/>
                <w:sz w:val="16"/>
                <w:szCs w:val="16"/>
              </w:rPr>
            </w:pPr>
          </w:p>
        </w:tc>
        <w:tc>
          <w:tcPr>
            <w:tcW w:w="1369" w:type="dxa"/>
          </w:tcPr>
          <w:p w14:paraId="4A8E238F" w14:textId="4530F969" w:rsidR="00F96FBD" w:rsidRPr="008678F5" w:rsidRDefault="00F96FBD" w:rsidP="00171B7B">
            <w:pPr>
              <w:jc w:val="both"/>
              <w:rPr>
                <w:rFonts w:cs="Arial"/>
                <w:sz w:val="16"/>
                <w:szCs w:val="16"/>
              </w:rPr>
            </w:pPr>
          </w:p>
        </w:tc>
        <w:tc>
          <w:tcPr>
            <w:tcW w:w="1530" w:type="dxa"/>
          </w:tcPr>
          <w:p w14:paraId="49F6EEFA" w14:textId="1A3A2F30" w:rsidR="00F96FBD" w:rsidRPr="008678F5" w:rsidRDefault="00F96FBD" w:rsidP="00171B7B">
            <w:pPr>
              <w:jc w:val="both"/>
              <w:rPr>
                <w:rFonts w:cs="Arial"/>
                <w:sz w:val="16"/>
                <w:szCs w:val="16"/>
              </w:rPr>
            </w:pPr>
          </w:p>
        </w:tc>
        <w:tc>
          <w:tcPr>
            <w:tcW w:w="1170" w:type="dxa"/>
          </w:tcPr>
          <w:p w14:paraId="213AD858" w14:textId="1B8A0DA5" w:rsidR="00F96FBD" w:rsidRPr="008678F5" w:rsidRDefault="00F96FBD" w:rsidP="00171B7B">
            <w:pPr>
              <w:jc w:val="both"/>
              <w:rPr>
                <w:rFonts w:cs="Arial"/>
                <w:sz w:val="16"/>
                <w:szCs w:val="16"/>
              </w:rPr>
            </w:pPr>
          </w:p>
        </w:tc>
        <w:tc>
          <w:tcPr>
            <w:tcW w:w="3420" w:type="dxa"/>
          </w:tcPr>
          <w:p w14:paraId="698A748B" w14:textId="16BE3F2B" w:rsidR="00F96FBD" w:rsidRPr="008678F5" w:rsidRDefault="00F96FBD" w:rsidP="00556958">
            <w:pPr>
              <w:jc w:val="both"/>
              <w:rPr>
                <w:rFonts w:cs="Arial"/>
                <w:sz w:val="16"/>
                <w:szCs w:val="16"/>
              </w:rPr>
            </w:pPr>
          </w:p>
        </w:tc>
      </w:tr>
      <w:tr w:rsidR="00264254" w:rsidRPr="008678F5" w14:paraId="690804DE" w14:textId="77777777" w:rsidTr="007073C6">
        <w:trPr>
          <w:jc w:val="center"/>
        </w:trPr>
        <w:tc>
          <w:tcPr>
            <w:tcW w:w="848" w:type="dxa"/>
          </w:tcPr>
          <w:p w14:paraId="1B2C14C2" w14:textId="39420510" w:rsidR="00264254" w:rsidRPr="008678F5" w:rsidRDefault="00264254" w:rsidP="004C7FE0">
            <w:pPr>
              <w:jc w:val="center"/>
              <w:rPr>
                <w:rFonts w:cs="Arial"/>
                <w:sz w:val="16"/>
                <w:szCs w:val="16"/>
              </w:rPr>
            </w:pPr>
          </w:p>
        </w:tc>
        <w:tc>
          <w:tcPr>
            <w:tcW w:w="1369" w:type="dxa"/>
          </w:tcPr>
          <w:p w14:paraId="052508C2" w14:textId="01A5273B" w:rsidR="00264254" w:rsidRPr="008678F5" w:rsidRDefault="00264254" w:rsidP="00171B7B">
            <w:pPr>
              <w:jc w:val="both"/>
              <w:rPr>
                <w:rFonts w:cs="Arial"/>
                <w:sz w:val="16"/>
                <w:szCs w:val="16"/>
              </w:rPr>
            </w:pPr>
          </w:p>
        </w:tc>
        <w:tc>
          <w:tcPr>
            <w:tcW w:w="1530" w:type="dxa"/>
          </w:tcPr>
          <w:p w14:paraId="78CDA961" w14:textId="77653B69" w:rsidR="00264254" w:rsidRPr="008678F5" w:rsidRDefault="00264254" w:rsidP="00171B7B">
            <w:pPr>
              <w:jc w:val="both"/>
              <w:rPr>
                <w:rFonts w:cs="Arial"/>
                <w:sz w:val="16"/>
                <w:szCs w:val="16"/>
              </w:rPr>
            </w:pPr>
          </w:p>
        </w:tc>
        <w:tc>
          <w:tcPr>
            <w:tcW w:w="1170" w:type="dxa"/>
          </w:tcPr>
          <w:p w14:paraId="04E7E335" w14:textId="02DD1B19" w:rsidR="00264254" w:rsidRPr="008678F5" w:rsidRDefault="00264254" w:rsidP="00171B7B">
            <w:pPr>
              <w:jc w:val="both"/>
              <w:rPr>
                <w:rFonts w:cs="Arial"/>
                <w:sz w:val="16"/>
                <w:szCs w:val="16"/>
              </w:rPr>
            </w:pPr>
          </w:p>
        </w:tc>
        <w:tc>
          <w:tcPr>
            <w:tcW w:w="3420" w:type="dxa"/>
          </w:tcPr>
          <w:p w14:paraId="4F040A32" w14:textId="77777777" w:rsidR="00264254" w:rsidRPr="008678F5" w:rsidRDefault="00264254" w:rsidP="00556958">
            <w:pPr>
              <w:jc w:val="both"/>
              <w:rPr>
                <w:rFonts w:cs="Arial"/>
                <w:sz w:val="16"/>
                <w:szCs w:val="16"/>
              </w:rPr>
            </w:pPr>
          </w:p>
        </w:tc>
      </w:tr>
      <w:tr w:rsidR="00CE335F" w:rsidRPr="008678F5" w14:paraId="5499B925" w14:textId="77777777" w:rsidTr="007073C6">
        <w:trPr>
          <w:jc w:val="center"/>
        </w:trPr>
        <w:tc>
          <w:tcPr>
            <w:tcW w:w="848" w:type="dxa"/>
          </w:tcPr>
          <w:p w14:paraId="73AF9748" w14:textId="34C90749" w:rsidR="00CE335F" w:rsidRPr="008678F5" w:rsidRDefault="00CE335F" w:rsidP="004C7FE0">
            <w:pPr>
              <w:jc w:val="center"/>
              <w:rPr>
                <w:rFonts w:cs="Arial"/>
                <w:sz w:val="16"/>
                <w:szCs w:val="16"/>
              </w:rPr>
            </w:pPr>
          </w:p>
        </w:tc>
        <w:tc>
          <w:tcPr>
            <w:tcW w:w="1369" w:type="dxa"/>
          </w:tcPr>
          <w:p w14:paraId="324B8ECE" w14:textId="693786E0" w:rsidR="00CE335F" w:rsidRPr="008678F5" w:rsidRDefault="00CE335F" w:rsidP="00171B7B">
            <w:pPr>
              <w:jc w:val="both"/>
              <w:rPr>
                <w:rFonts w:cs="Arial"/>
                <w:sz w:val="16"/>
                <w:szCs w:val="16"/>
              </w:rPr>
            </w:pPr>
          </w:p>
        </w:tc>
        <w:tc>
          <w:tcPr>
            <w:tcW w:w="1530" w:type="dxa"/>
          </w:tcPr>
          <w:p w14:paraId="17B2532C" w14:textId="45F1D2F9" w:rsidR="00CE335F" w:rsidRPr="008678F5" w:rsidRDefault="00CE335F" w:rsidP="00171B7B">
            <w:pPr>
              <w:jc w:val="both"/>
              <w:rPr>
                <w:rFonts w:cs="Arial"/>
                <w:sz w:val="16"/>
                <w:szCs w:val="16"/>
              </w:rPr>
            </w:pPr>
          </w:p>
        </w:tc>
        <w:tc>
          <w:tcPr>
            <w:tcW w:w="1170" w:type="dxa"/>
          </w:tcPr>
          <w:p w14:paraId="2F2D8CC3" w14:textId="783FE2EF" w:rsidR="00CE335F" w:rsidRPr="008678F5" w:rsidRDefault="00CE335F" w:rsidP="00171B7B">
            <w:pPr>
              <w:jc w:val="both"/>
              <w:rPr>
                <w:rFonts w:cs="Arial"/>
                <w:sz w:val="16"/>
                <w:szCs w:val="16"/>
              </w:rPr>
            </w:pPr>
          </w:p>
        </w:tc>
        <w:tc>
          <w:tcPr>
            <w:tcW w:w="3420" w:type="dxa"/>
          </w:tcPr>
          <w:p w14:paraId="017DDD26" w14:textId="37DEC532" w:rsidR="00CE335F" w:rsidRPr="008678F5" w:rsidRDefault="00CE335F" w:rsidP="00CE335F">
            <w:pPr>
              <w:jc w:val="both"/>
              <w:rPr>
                <w:rFonts w:cs="Arial"/>
                <w:sz w:val="16"/>
                <w:szCs w:val="16"/>
              </w:rPr>
            </w:pPr>
          </w:p>
        </w:tc>
      </w:tr>
      <w:tr w:rsidR="00544A98" w:rsidRPr="008678F5" w14:paraId="64BBFB00" w14:textId="77777777" w:rsidTr="007073C6">
        <w:trPr>
          <w:jc w:val="center"/>
        </w:trPr>
        <w:tc>
          <w:tcPr>
            <w:tcW w:w="848" w:type="dxa"/>
          </w:tcPr>
          <w:p w14:paraId="28609F14" w14:textId="1F295882" w:rsidR="00544A98" w:rsidRPr="008678F5" w:rsidRDefault="00544A98" w:rsidP="004C7FE0">
            <w:pPr>
              <w:jc w:val="center"/>
              <w:rPr>
                <w:rFonts w:cs="Arial"/>
                <w:sz w:val="16"/>
                <w:szCs w:val="16"/>
              </w:rPr>
            </w:pPr>
          </w:p>
        </w:tc>
        <w:tc>
          <w:tcPr>
            <w:tcW w:w="1369" w:type="dxa"/>
          </w:tcPr>
          <w:p w14:paraId="1DC39105" w14:textId="11B57842" w:rsidR="00544A98" w:rsidRPr="008678F5" w:rsidRDefault="00544A98" w:rsidP="00171B7B">
            <w:pPr>
              <w:jc w:val="both"/>
              <w:rPr>
                <w:rFonts w:cs="Arial"/>
                <w:sz w:val="16"/>
                <w:szCs w:val="16"/>
              </w:rPr>
            </w:pPr>
          </w:p>
        </w:tc>
        <w:tc>
          <w:tcPr>
            <w:tcW w:w="1530" w:type="dxa"/>
          </w:tcPr>
          <w:p w14:paraId="729F1C9E" w14:textId="53AF935F" w:rsidR="00544A98" w:rsidRPr="008678F5" w:rsidRDefault="00544A98" w:rsidP="00171B7B">
            <w:pPr>
              <w:jc w:val="both"/>
              <w:rPr>
                <w:rFonts w:cs="Arial"/>
                <w:sz w:val="16"/>
                <w:szCs w:val="16"/>
              </w:rPr>
            </w:pPr>
          </w:p>
        </w:tc>
        <w:tc>
          <w:tcPr>
            <w:tcW w:w="1170" w:type="dxa"/>
          </w:tcPr>
          <w:p w14:paraId="5D19D541" w14:textId="78258D6D" w:rsidR="00544A98" w:rsidRPr="008678F5" w:rsidRDefault="00544A98" w:rsidP="00171B7B">
            <w:pPr>
              <w:jc w:val="both"/>
              <w:rPr>
                <w:rFonts w:cs="Arial"/>
                <w:sz w:val="16"/>
                <w:szCs w:val="16"/>
              </w:rPr>
            </w:pPr>
          </w:p>
        </w:tc>
        <w:tc>
          <w:tcPr>
            <w:tcW w:w="3420" w:type="dxa"/>
          </w:tcPr>
          <w:p w14:paraId="43170231" w14:textId="123E3936" w:rsidR="00544A98" w:rsidRPr="008678F5" w:rsidRDefault="00544A98" w:rsidP="00544A98">
            <w:pPr>
              <w:jc w:val="both"/>
              <w:rPr>
                <w:rFonts w:cs="Arial"/>
                <w:sz w:val="16"/>
                <w:szCs w:val="16"/>
              </w:rPr>
            </w:pPr>
          </w:p>
        </w:tc>
      </w:tr>
    </w:tbl>
    <w:p w14:paraId="1A9909BE" w14:textId="77777777" w:rsidR="00C974D9" w:rsidRPr="008678F5" w:rsidRDefault="00C974D9" w:rsidP="00171B7B">
      <w:pPr>
        <w:jc w:val="both"/>
        <w:rPr>
          <w:rFonts w:cs="Arial"/>
        </w:rPr>
      </w:pPr>
    </w:p>
    <w:p w14:paraId="7C177039" w14:textId="77777777" w:rsidR="00C974D9" w:rsidRPr="008678F5" w:rsidRDefault="00C974D9" w:rsidP="00171B7B">
      <w:pPr>
        <w:pStyle w:val="TOC"/>
        <w:jc w:val="both"/>
        <w:rPr>
          <w:rFonts w:ascii="Arial" w:hAnsi="Arial" w:cs="Arial"/>
        </w:rPr>
      </w:pPr>
    </w:p>
    <w:p w14:paraId="2A392F5F" w14:textId="77777777" w:rsidR="00EE6C33" w:rsidRPr="008678F5" w:rsidRDefault="00EE6C33" w:rsidP="00171B7B">
      <w:pPr>
        <w:pStyle w:val="TOC"/>
        <w:jc w:val="both"/>
        <w:rPr>
          <w:rFonts w:ascii="Arial" w:hAnsi="Arial" w:cs="Arial"/>
        </w:rPr>
      </w:pPr>
    </w:p>
    <w:p w14:paraId="6EDB224E" w14:textId="77777777" w:rsidR="00EE6C33" w:rsidRPr="008678F5" w:rsidRDefault="00EE6C33" w:rsidP="00171B7B">
      <w:pPr>
        <w:pStyle w:val="TOC"/>
        <w:jc w:val="both"/>
        <w:rPr>
          <w:rFonts w:ascii="Arial" w:hAnsi="Arial" w:cs="Arial"/>
        </w:rPr>
      </w:pPr>
    </w:p>
    <w:p w14:paraId="67BFFF86" w14:textId="77777777" w:rsidR="00EE6C33" w:rsidRPr="008678F5" w:rsidRDefault="00EE6C33" w:rsidP="00171B7B">
      <w:pPr>
        <w:pStyle w:val="TOC"/>
        <w:jc w:val="both"/>
        <w:rPr>
          <w:rFonts w:ascii="Arial" w:hAnsi="Arial" w:cs="Arial"/>
        </w:rPr>
      </w:pPr>
    </w:p>
    <w:p w14:paraId="4BBA94D1" w14:textId="77777777" w:rsidR="00EE6C33" w:rsidRPr="008678F5" w:rsidRDefault="00EE6C33" w:rsidP="00171B7B">
      <w:pPr>
        <w:pStyle w:val="TOC"/>
        <w:jc w:val="both"/>
        <w:rPr>
          <w:rFonts w:ascii="Arial" w:hAnsi="Arial" w:cs="Arial"/>
        </w:rPr>
      </w:pPr>
    </w:p>
    <w:p w14:paraId="4FEBE74C" w14:textId="77777777" w:rsidR="00EE6C33" w:rsidRPr="008678F5" w:rsidRDefault="00EE6C33" w:rsidP="00171B7B">
      <w:pPr>
        <w:pStyle w:val="TOC"/>
        <w:jc w:val="both"/>
        <w:rPr>
          <w:rFonts w:ascii="Arial" w:hAnsi="Arial" w:cs="Arial"/>
        </w:rPr>
      </w:pPr>
    </w:p>
    <w:p w14:paraId="2815327E" w14:textId="77777777" w:rsidR="00EE6C33" w:rsidRPr="008678F5" w:rsidRDefault="00EE6C33" w:rsidP="00171B7B">
      <w:pPr>
        <w:pStyle w:val="TOC"/>
        <w:jc w:val="both"/>
        <w:rPr>
          <w:rFonts w:ascii="Arial" w:hAnsi="Arial" w:cs="Arial"/>
        </w:rPr>
      </w:pPr>
    </w:p>
    <w:p w14:paraId="503EC41E" w14:textId="77777777" w:rsidR="00EE6C33" w:rsidRPr="008678F5" w:rsidRDefault="00EE6C33" w:rsidP="00171B7B">
      <w:pPr>
        <w:pStyle w:val="TOC"/>
        <w:jc w:val="both"/>
        <w:rPr>
          <w:rFonts w:ascii="Arial" w:hAnsi="Arial" w:cs="Arial"/>
        </w:rPr>
      </w:pPr>
    </w:p>
    <w:p w14:paraId="12F6A385" w14:textId="77777777" w:rsidR="00EE6C33" w:rsidRPr="008678F5" w:rsidRDefault="00EE6C33" w:rsidP="00171B7B">
      <w:pPr>
        <w:pStyle w:val="TOC"/>
        <w:jc w:val="both"/>
        <w:rPr>
          <w:rFonts w:ascii="Arial" w:hAnsi="Arial" w:cs="Arial"/>
        </w:rPr>
      </w:pPr>
    </w:p>
    <w:p w14:paraId="1AEBD905" w14:textId="77777777" w:rsidR="00CB158E" w:rsidRPr="008678F5" w:rsidRDefault="00CB158E" w:rsidP="00171B7B">
      <w:pPr>
        <w:pStyle w:val="TOC"/>
        <w:jc w:val="both"/>
        <w:rPr>
          <w:rFonts w:ascii="Arial" w:hAnsi="Arial" w:cs="Arial"/>
        </w:rPr>
      </w:pPr>
    </w:p>
    <w:p w14:paraId="64F15507" w14:textId="77777777" w:rsidR="00CB158E" w:rsidRPr="008678F5" w:rsidRDefault="00CB158E" w:rsidP="00171B7B">
      <w:pPr>
        <w:pStyle w:val="TOC"/>
        <w:jc w:val="both"/>
        <w:rPr>
          <w:rFonts w:ascii="Arial" w:hAnsi="Arial" w:cs="Arial"/>
        </w:rPr>
      </w:pPr>
    </w:p>
    <w:p w14:paraId="1957E0EF" w14:textId="77777777" w:rsidR="00CB158E" w:rsidRPr="008678F5" w:rsidRDefault="00CB158E" w:rsidP="00171B7B">
      <w:pPr>
        <w:pStyle w:val="TOC"/>
        <w:jc w:val="both"/>
        <w:rPr>
          <w:rFonts w:ascii="Arial" w:hAnsi="Arial" w:cs="Arial"/>
        </w:rPr>
      </w:pPr>
    </w:p>
    <w:p w14:paraId="5B5D002C" w14:textId="77777777" w:rsidR="00CB158E" w:rsidRPr="008678F5" w:rsidRDefault="00CB158E" w:rsidP="00171B7B">
      <w:pPr>
        <w:pStyle w:val="TOC"/>
        <w:jc w:val="both"/>
        <w:rPr>
          <w:rFonts w:ascii="Arial" w:hAnsi="Arial" w:cs="Arial"/>
        </w:rPr>
      </w:pPr>
    </w:p>
    <w:p w14:paraId="19DC7F8A" w14:textId="77777777" w:rsidR="00CB158E" w:rsidRPr="008678F5" w:rsidRDefault="00CB158E" w:rsidP="00171B7B">
      <w:pPr>
        <w:pStyle w:val="TOC"/>
        <w:jc w:val="both"/>
        <w:rPr>
          <w:rFonts w:ascii="Arial" w:hAnsi="Arial" w:cs="Arial"/>
        </w:rPr>
      </w:pPr>
    </w:p>
    <w:p w14:paraId="3B1585A8" w14:textId="77777777" w:rsidR="00CB158E" w:rsidRPr="008678F5" w:rsidRDefault="00CB158E" w:rsidP="00171B7B">
      <w:pPr>
        <w:pStyle w:val="TOC"/>
        <w:jc w:val="both"/>
        <w:rPr>
          <w:rFonts w:ascii="Arial" w:hAnsi="Arial" w:cs="Arial"/>
        </w:rPr>
      </w:pPr>
    </w:p>
    <w:p w14:paraId="43B56489" w14:textId="77777777" w:rsidR="00CB158E" w:rsidRPr="008678F5" w:rsidRDefault="00CB158E" w:rsidP="00171B7B">
      <w:pPr>
        <w:pStyle w:val="TOC"/>
        <w:jc w:val="both"/>
        <w:rPr>
          <w:rFonts w:ascii="Arial" w:hAnsi="Arial" w:cs="Arial"/>
        </w:rPr>
      </w:pPr>
    </w:p>
    <w:p w14:paraId="20DEA1D4" w14:textId="77777777" w:rsidR="00CB158E" w:rsidRPr="008678F5" w:rsidRDefault="00CB158E" w:rsidP="00171B7B">
      <w:pPr>
        <w:pStyle w:val="TOC"/>
        <w:jc w:val="both"/>
        <w:rPr>
          <w:rFonts w:ascii="Arial" w:hAnsi="Arial" w:cs="Arial"/>
        </w:rPr>
      </w:pPr>
    </w:p>
    <w:p w14:paraId="17F3157D" w14:textId="77777777" w:rsidR="00CB158E" w:rsidRPr="008678F5" w:rsidRDefault="00CB158E" w:rsidP="00171B7B">
      <w:pPr>
        <w:pStyle w:val="TOC"/>
        <w:jc w:val="both"/>
        <w:rPr>
          <w:rFonts w:ascii="Arial" w:hAnsi="Arial" w:cs="Arial"/>
        </w:rPr>
      </w:pPr>
    </w:p>
    <w:p w14:paraId="638C1D39" w14:textId="77777777" w:rsidR="00CB158E" w:rsidRPr="008678F5" w:rsidRDefault="00CB158E" w:rsidP="00171B7B">
      <w:pPr>
        <w:pStyle w:val="TOC"/>
        <w:jc w:val="both"/>
        <w:rPr>
          <w:rFonts w:ascii="Arial" w:hAnsi="Arial" w:cs="Arial"/>
        </w:rPr>
      </w:pPr>
    </w:p>
    <w:p w14:paraId="1149F21F" w14:textId="77777777" w:rsidR="00CB158E" w:rsidRPr="008678F5" w:rsidRDefault="00CB158E" w:rsidP="00171B7B">
      <w:pPr>
        <w:pStyle w:val="TOC"/>
        <w:jc w:val="both"/>
        <w:rPr>
          <w:rFonts w:ascii="Arial" w:hAnsi="Arial" w:cs="Arial"/>
        </w:rPr>
      </w:pPr>
    </w:p>
    <w:p w14:paraId="5CDA3DA4" w14:textId="77777777" w:rsidR="00CB158E" w:rsidRPr="008678F5" w:rsidRDefault="00CB158E" w:rsidP="00171B7B">
      <w:pPr>
        <w:pStyle w:val="TOC"/>
        <w:jc w:val="both"/>
        <w:rPr>
          <w:rFonts w:ascii="Arial" w:hAnsi="Arial" w:cs="Arial"/>
        </w:rPr>
      </w:pPr>
    </w:p>
    <w:p w14:paraId="3B7BA720" w14:textId="77777777" w:rsidR="00CB158E" w:rsidRPr="008678F5" w:rsidRDefault="00CB158E" w:rsidP="00171B7B">
      <w:pPr>
        <w:pStyle w:val="TOC"/>
        <w:jc w:val="both"/>
        <w:rPr>
          <w:rFonts w:ascii="Arial" w:hAnsi="Arial" w:cs="Arial"/>
        </w:rPr>
      </w:pPr>
    </w:p>
    <w:p w14:paraId="11C75BB5" w14:textId="77777777" w:rsidR="00CB158E" w:rsidRPr="008678F5" w:rsidRDefault="00CB158E" w:rsidP="00171B7B">
      <w:pPr>
        <w:pStyle w:val="TOC"/>
        <w:jc w:val="both"/>
        <w:rPr>
          <w:rFonts w:ascii="Arial" w:hAnsi="Arial" w:cs="Arial"/>
        </w:rPr>
      </w:pPr>
    </w:p>
    <w:p w14:paraId="2815E381" w14:textId="77777777" w:rsidR="00CB158E" w:rsidRPr="008678F5" w:rsidRDefault="00CB158E" w:rsidP="00171B7B">
      <w:pPr>
        <w:pStyle w:val="TOC"/>
        <w:jc w:val="both"/>
        <w:rPr>
          <w:rFonts w:ascii="Arial" w:hAnsi="Arial" w:cs="Arial"/>
        </w:rPr>
      </w:pPr>
    </w:p>
    <w:p w14:paraId="6AC5A0E8" w14:textId="14CD10A9" w:rsidR="00EE6C33" w:rsidRPr="008678F5" w:rsidRDefault="00EE6C33" w:rsidP="00171B7B">
      <w:pPr>
        <w:jc w:val="both"/>
        <w:rPr>
          <w:rFonts w:cs="Arial"/>
          <w:b/>
          <w:color w:val="1F497D"/>
          <w:sz w:val="32"/>
          <w:szCs w:val="32"/>
        </w:rPr>
      </w:pPr>
      <w:r w:rsidRPr="008678F5">
        <w:rPr>
          <w:rFonts w:cs="Arial"/>
          <w:b/>
          <w:color w:val="1F497D"/>
          <w:sz w:val="32"/>
          <w:szCs w:val="32"/>
        </w:rPr>
        <w:t>Sign-off (FSD)</w:t>
      </w:r>
    </w:p>
    <w:p w14:paraId="3ABAC457" w14:textId="77777777" w:rsidR="00CB158E" w:rsidRPr="008678F5" w:rsidRDefault="00CB158E" w:rsidP="00171B7B">
      <w:pPr>
        <w:jc w:val="both"/>
        <w:rPr>
          <w:rFonts w:cs="Arial"/>
          <w:b/>
          <w:color w:val="1F497D"/>
          <w:sz w:val="32"/>
          <w:szCs w:val="32"/>
        </w:rPr>
      </w:pPr>
    </w:p>
    <w:tbl>
      <w:tblPr>
        <w:tblW w:w="0" w:type="auto"/>
        <w:tblBorders>
          <w:top w:val="single" w:sz="4" w:space="0" w:color="C0C0C0"/>
          <w:left w:val="single" w:sz="4" w:space="0" w:color="C0C0C0"/>
          <w:bottom w:val="single" w:sz="4" w:space="0" w:color="C0C0C0"/>
          <w:right w:val="single" w:sz="4" w:space="0" w:color="C0C0C0"/>
          <w:insideH w:val="single" w:sz="4" w:space="0" w:color="C0C0C0"/>
          <w:insideV w:val="single" w:sz="4" w:space="0" w:color="C0C0C0"/>
        </w:tblBorders>
        <w:tblCellMar>
          <w:left w:w="57" w:type="dxa"/>
          <w:right w:w="57" w:type="dxa"/>
        </w:tblCellMar>
        <w:tblLook w:val="01E0" w:firstRow="1" w:lastRow="1" w:firstColumn="1" w:lastColumn="1" w:noHBand="0" w:noVBand="0"/>
      </w:tblPr>
      <w:tblGrid>
        <w:gridCol w:w="2105"/>
        <w:gridCol w:w="2115"/>
        <w:gridCol w:w="2098"/>
        <w:gridCol w:w="2108"/>
      </w:tblGrid>
      <w:tr w:rsidR="00EE6C33" w:rsidRPr="008678F5" w14:paraId="7E581BAC" w14:textId="77777777" w:rsidTr="00A43293">
        <w:tc>
          <w:tcPr>
            <w:tcW w:w="2105" w:type="dxa"/>
            <w:shd w:val="clear" w:color="auto" w:fill="C9DAE5"/>
          </w:tcPr>
          <w:p w14:paraId="2A0B125A" w14:textId="77777777" w:rsidR="00EE6C33" w:rsidRPr="008678F5" w:rsidRDefault="00EE6C33" w:rsidP="001510A0">
            <w:pPr>
              <w:pStyle w:val="BoldBlueDark"/>
              <w:jc w:val="center"/>
              <w:rPr>
                <w:rFonts w:cs="Arial"/>
                <w:sz w:val="16"/>
                <w:szCs w:val="20"/>
              </w:rPr>
            </w:pPr>
            <w:r w:rsidRPr="008678F5">
              <w:rPr>
                <w:rFonts w:cs="Arial"/>
                <w:sz w:val="16"/>
                <w:szCs w:val="20"/>
              </w:rPr>
              <w:t>Contact Person</w:t>
            </w:r>
          </w:p>
        </w:tc>
        <w:tc>
          <w:tcPr>
            <w:tcW w:w="2115" w:type="dxa"/>
            <w:shd w:val="clear" w:color="auto" w:fill="C9DAE5"/>
          </w:tcPr>
          <w:p w14:paraId="05CBCAE2" w14:textId="77777777" w:rsidR="00EE6C33" w:rsidRPr="008678F5" w:rsidRDefault="00EE6C33" w:rsidP="001510A0">
            <w:pPr>
              <w:pStyle w:val="BoldBlueDark"/>
              <w:jc w:val="center"/>
              <w:rPr>
                <w:rFonts w:cs="Arial"/>
                <w:sz w:val="16"/>
                <w:szCs w:val="20"/>
              </w:rPr>
            </w:pPr>
            <w:r w:rsidRPr="008678F5">
              <w:rPr>
                <w:rFonts w:cs="Arial"/>
                <w:sz w:val="16"/>
                <w:szCs w:val="20"/>
              </w:rPr>
              <w:t>Role / Organization</w:t>
            </w:r>
          </w:p>
        </w:tc>
        <w:tc>
          <w:tcPr>
            <w:tcW w:w="2098" w:type="dxa"/>
            <w:shd w:val="clear" w:color="auto" w:fill="C9DAE5"/>
          </w:tcPr>
          <w:p w14:paraId="7632FED0" w14:textId="77777777" w:rsidR="00EE6C33" w:rsidRPr="008678F5" w:rsidRDefault="00EE6C33" w:rsidP="001510A0">
            <w:pPr>
              <w:pStyle w:val="BoldBlueDark"/>
              <w:jc w:val="center"/>
              <w:rPr>
                <w:rFonts w:cs="Arial"/>
                <w:sz w:val="16"/>
                <w:szCs w:val="20"/>
              </w:rPr>
            </w:pPr>
            <w:r w:rsidRPr="008678F5">
              <w:rPr>
                <w:rFonts w:cs="Arial"/>
                <w:sz w:val="16"/>
                <w:szCs w:val="20"/>
              </w:rPr>
              <w:t>Date</w:t>
            </w:r>
          </w:p>
        </w:tc>
        <w:tc>
          <w:tcPr>
            <w:tcW w:w="2108" w:type="dxa"/>
            <w:shd w:val="clear" w:color="auto" w:fill="C9DAE5"/>
          </w:tcPr>
          <w:p w14:paraId="1D66730B" w14:textId="77777777" w:rsidR="00EE6C33" w:rsidRPr="008678F5" w:rsidRDefault="00EE6C33" w:rsidP="001510A0">
            <w:pPr>
              <w:pStyle w:val="BoldBlueDark"/>
              <w:jc w:val="center"/>
              <w:rPr>
                <w:rFonts w:cs="Arial"/>
                <w:sz w:val="16"/>
                <w:szCs w:val="20"/>
              </w:rPr>
            </w:pPr>
            <w:r w:rsidRPr="008678F5">
              <w:rPr>
                <w:rFonts w:cs="Arial"/>
                <w:sz w:val="16"/>
                <w:szCs w:val="20"/>
              </w:rPr>
              <w:t>Signature</w:t>
            </w:r>
          </w:p>
        </w:tc>
      </w:tr>
      <w:tr w:rsidR="00EE6C33" w:rsidRPr="008678F5" w14:paraId="4510C76B" w14:textId="77777777" w:rsidTr="00A43293">
        <w:tc>
          <w:tcPr>
            <w:tcW w:w="2105" w:type="dxa"/>
          </w:tcPr>
          <w:p w14:paraId="152A9BE9" w14:textId="77777777" w:rsidR="00EE6C33" w:rsidRPr="008678F5" w:rsidRDefault="00EE6C33" w:rsidP="001510A0">
            <w:pPr>
              <w:jc w:val="center"/>
              <w:rPr>
                <w:rFonts w:cs="Arial"/>
                <w:sz w:val="16"/>
                <w:szCs w:val="20"/>
              </w:rPr>
            </w:pPr>
          </w:p>
        </w:tc>
        <w:tc>
          <w:tcPr>
            <w:tcW w:w="2115" w:type="dxa"/>
          </w:tcPr>
          <w:p w14:paraId="1EABE807" w14:textId="77777777" w:rsidR="00EE6C33" w:rsidRPr="008678F5" w:rsidRDefault="00EE6C33" w:rsidP="001510A0">
            <w:pPr>
              <w:jc w:val="center"/>
              <w:rPr>
                <w:rFonts w:cs="Arial"/>
                <w:sz w:val="16"/>
                <w:szCs w:val="20"/>
              </w:rPr>
            </w:pPr>
          </w:p>
        </w:tc>
        <w:tc>
          <w:tcPr>
            <w:tcW w:w="2098" w:type="dxa"/>
          </w:tcPr>
          <w:p w14:paraId="43F118BA" w14:textId="77777777" w:rsidR="00EE6C33" w:rsidRPr="008678F5" w:rsidRDefault="00EE6C33" w:rsidP="001510A0">
            <w:pPr>
              <w:jc w:val="center"/>
              <w:rPr>
                <w:rFonts w:cs="Arial"/>
                <w:sz w:val="16"/>
                <w:szCs w:val="20"/>
              </w:rPr>
            </w:pPr>
          </w:p>
        </w:tc>
        <w:tc>
          <w:tcPr>
            <w:tcW w:w="2108" w:type="dxa"/>
          </w:tcPr>
          <w:p w14:paraId="134E7CA7" w14:textId="77777777" w:rsidR="00EE6C33" w:rsidRPr="008678F5" w:rsidRDefault="00EE6C33" w:rsidP="001510A0">
            <w:pPr>
              <w:jc w:val="center"/>
              <w:rPr>
                <w:rFonts w:cs="Arial"/>
                <w:sz w:val="16"/>
                <w:szCs w:val="20"/>
              </w:rPr>
            </w:pPr>
          </w:p>
        </w:tc>
      </w:tr>
      <w:tr w:rsidR="00EE6C33" w:rsidRPr="008678F5" w14:paraId="005702AC" w14:textId="77777777" w:rsidTr="00A43293">
        <w:tc>
          <w:tcPr>
            <w:tcW w:w="2105" w:type="dxa"/>
          </w:tcPr>
          <w:p w14:paraId="2FBF28EB" w14:textId="77777777" w:rsidR="00EE6C33" w:rsidRPr="008678F5" w:rsidRDefault="00EE6C33" w:rsidP="001510A0">
            <w:pPr>
              <w:jc w:val="center"/>
              <w:rPr>
                <w:rFonts w:cs="Arial"/>
                <w:sz w:val="16"/>
                <w:szCs w:val="20"/>
              </w:rPr>
            </w:pPr>
          </w:p>
        </w:tc>
        <w:tc>
          <w:tcPr>
            <w:tcW w:w="2115" w:type="dxa"/>
          </w:tcPr>
          <w:p w14:paraId="53917911" w14:textId="77777777" w:rsidR="00EE6C33" w:rsidRPr="008678F5" w:rsidRDefault="00EE6C33" w:rsidP="001510A0">
            <w:pPr>
              <w:jc w:val="center"/>
              <w:rPr>
                <w:rFonts w:cs="Arial"/>
                <w:sz w:val="16"/>
                <w:szCs w:val="20"/>
              </w:rPr>
            </w:pPr>
          </w:p>
        </w:tc>
        <w:tc>
          <w:tcPr>
            <w:tcW w:w="2098" w:type="dxa"/>
          </w:tcPr>
          <w:p w14:paraId="0EDE55C6" w14:textId="77777777" w:rsidR="00EE6C33" w:rsidRPr="008678F5" w:rsidRDefault="00EE6C33" w:rsidP="001510A0">
            <w:pPr>
              <w:jc w:val="center"/>
              <w:rPr>
                <w:rFonts w:cs="Arial"/>
                <w:sz w:val="16"/>
                <w:szCs w:val="20"/>
              </w:rPr>
            </w:pPr>
          </w:p>
        </w:tc>
        <w:tc>
          <w:tcPr>
            <w:tcW w:w="2108" w:type="dxa"/>
          </w:tcPr>
          <w:p w14:paraId="028D432F" w14:textId="77777777" w:rsidR="00EE6C33" w:rsidRPr="008678F5" w:rsidRDefault="00EE6C33" w:rsidP="001510A0">
            <w:pPr>
              <w:jc w:val="center"/>
              <w:rPr>
                <w:rFonts w:cs="Arial"/>
                <w:sz w:val="16"/>
                <w:szCs w:val="20"/>
              </w:rPr>
            </w:pPr>
          </w:p>
        </w:tc>
      </w:tr>
      <w:tr w:rsidR="00EE6C33" w:rsidRPr="008678F5" w14:paraId="3DFB3C13" w14:textId="77777777" w:rsidTr="00A43293">
        <w:tc>
          <w:tcPr>
            <w:tcW w:w="2105" w:type="dxa"/>
          </w:tcPr>
          <w:p w14:paraId="250E347D" w14:textId="77777777" w:rsidR="00EE6C33" w:rsidRPr="008678F5" w:rsidRDefault="00EE6C33" w:rsidP="001510A0">
            <w:pPr>
              <w:jc w:val="center"/>
              <w:rPr>
                <w:rFonts w:cs="Arial"/>
                <w:sz w:val="16"/>
                <w:szCs w:val="20"/>
              </w:rPr>
            </w:pPr>
          </w:p>
        </w:tc>
        <w:tc>
          <w:tcPr>
            <w:tcW w:w="2115" w:type="dxa"/>
          </w:tcPr>
          <w:p w14:paraId="2D006C22" w14:textId="77777777" w:rsidR="00EE6C33" w:rsidRPr="008678F5" w:rsidRDefault="00EE6C33" w:rsidP="001510A0">
            <w:pPr>
              <w:jc w:val="center"/>
              <w:rPr>
                <w:rFonts w:cs="Arial"/>
                <w:sz w:val="16"/>
                <w:szCs w:val="20"/>
              </w:rPr>
            </w:pPr>
          </w:p>
        </w:tc>
        <w:tc>
          <w:tcPr>
            <w:tcW w:w="2098" w:type="dxa"/>
          </w:tcPr>
          <w:p w14:paraId="04411DEF" w14:textId="77777777" w:rsidR="00EE6C33" w:rsidRPr="008678F5" w:rsidRDefault="00EE6C33" w:rsidP="001510A0">
            <w:pPr>
              <w:jc w:val="center"/>
              <w:rPr>
                <w:rFonts w:cs="Arial"/>
                <w:sz w:val="16"/>
                <w:szCs w:val="20"/>
              </w:rPr>
            </w:pPr>
          </w:p>
        </w:tc>
        <w:tc>
          <w:tcPr>
            <w:tcW w:w="2108" w:type="dxa"/>
          </w:tcPr>
          <w:p w14:paraId="51261B89" w14:textId="77777777" w:rsidR="00EE6C33" w:rsidRPr="008678F5" w:rsidRDefault="00EE6C33" w:rsidP="001510A0">
            <w:pPr>
              <w:jc w:val="center"/>
              <w:rPr>
                <w:rFonts w:cs="Arial"/>
                <w:sz w:val="16"/>
                <w:szCs w:val="20"/>
              </w:rPr>
            </w:pPr>
          </w:p>
        </w:tc>
      </w:tr>
    </w:tbl>
    <w:p w14:paraId="6A3C6E8E" w14:textId="77777777" w:rsidR="00C974D9" w:rsidRPr="008678F5" w:rsidRDefault="00C974D9" w:rsidP="00171B7B">
      <w:pPr>
        <w:pStyle w:val="TOC"/>
        <w:jc w:val="both"/>
        <w:rPr>
          <w:rFonts w:ascii="Arial" w:hAnsi="Arial" w:cs="Arial"/>
        </w:rPr>
      </w:pPr>
    </w:p>
    <w:p w14:paraId="2B6A2CA2" w14:textId="77777777" w:rsidR="00C974D9" w:rsidRPr="008678F5" w:rsidRDefault="00F3575A" w:rsidP="00171B7B">
      <w:pPr>
        <w:pStyle w:val="TOC"/>
        <w:jc w:val="both"/>
        <w:rPr>
          <w:rFonts w:ascii="Arial" w:hAnsi="Arial" w:cs="Arial"/>
        </w:rPr>
      </w:pPr>
      <w:r w:rsidRPr="008678F5">
        <w:rPr>
          <w:rFonts w:ascii="Arial" w:hAnsi="Arial" w:cs="Arial"/>
        </w:rPr>
        <w:t>FSD Complexity</w:t>
      </w:r>
    </w:p>
    <w:p w14:paraId="233EFDAC" w14:textId="77777777" w:rsidR="00F3575A" w:rsidRPr="008678F5" w:rsidRDefault="00F3575A" w:rsidP="00171B7B">
      <w:pPr>
        <w:pStyle w:val="TOC"/>
        <w:jc w:val="both"/>
        <w:rPr>
          <w:rFonts w:ascii="Arial" w:hAnsi="Arial" w:cs="Arial"/>
        </w:rPr>
      </w:pPr>
    </w:p>
    <w:p w14:paraId="42967984" w14:textId="77777777" w:rsidR="00F3575A" w:rsidRPr="008678F5" w:rsidRDefault="00F3575A" w:rsidP="00171B7B">
      <w:pPr>
        <w:pStyle w:val="TOC"/>
        <w:jc w:val="both"/>
        <w:rPr>
          <w:rFonts w:ascii="Arial" w:hAnsi="Arial" w:cs="Arial"/>
          <w:sz w:val="24"/>
          <w:szCs w:val="24"/>
        </w:rPr>
      </w:pPr>
      <w:r w:rsidRPr="008678F5">
        <w:rPr>
          <w:rFonts w:ascii="Arial" w:hAnsi="Arial" w:cs="Arial"/>
          <w:sz w:val="24"/>
          <w:szCs w:val="24"/>
        </w:rPr>
        <w:t>High</w:t>
      </w:r>
    </w:p>
    <w:p w14:paraId="21C0821D" w14:textId="77777777" w:rsidR="00F3575A" w:rsidRPr="008678F5" w:rsidRDefault="00F3575A" w:rsidP="00171B7B">
      <w:pPr>
        <w:pStyle w:val="TOC"/>
        <w:jc w:val="both"/>
        <w:rPr>
          <w:rFonts w:ascii="Arial" w:hAnsi="Arial" w:cs="Arial"/>
        </w:rPr>
      </w:pPr>
    </w:p>
    <w:p w14:paraId="714C5F1C" w14:textId="77777777" w:rsidR="00BF1366" w:rsidRPr="008678F5" w:rsidRDefault="00BF1366" w:rsidP="00171B7B">
      <w:pPr>
        <w:jc w:val="both"/>
        <w:rPr>
          <w:rFonts w:cs="Arial"/>
          <w:b/>
          <w:color w:val="1F497D"/>
          <w:sz w:val="32"/>
          <w:szCs w:val="32"/>
        </w:rPr>
      </w:pPr>
      <w:r w:rsidRPr="008678F5">
        <w:rPr>
          <w:rFonts w:cs="Arial"/>
          <w:b/>
          <w:color w:val="1F497D"/>
          <w:sz w:val="32"/>
          <w:szCs w:val="32"/>
        </w:rPr>
        <w:t>FSD Quality – Client Rating on Understandability</w:t>
      </w:r>
    </w:p>
    <w:tbl>
      <w:tblPr>
        <w:tblStyle w:val="TableGrid"/>
        <w:tblW w:w="0" w:type="auto"/>
        <w:tblLook w:val="04A0" w:firstRow="1" w:lastRow="0" w:firstColumn="1" w:lastColumn="0" w:noHBand="0" w:noVBand="1"/>
      </w:tblPr>
      <w:tblGrid>
        <w:gridCol w:w="2767"/>
        <w:gridCol w:w="2767"/>
        <w:gridCol w:w="2768"/>
      </w:tblGrid>
      <w:tr w:rsidR="008B10E0" w:rsidRPr="008678F5" w14:paraId="37849637" w14:textId="77777777" w:rsidTr="008B10E0">
        <w:tc>
          <w:tcPr>
            <w:tcW w:w="2767" w:type="dxa"/>
          </w:tcPr>
          <w:p w14:paraId="4134A837" w14:textId="51B93468" w:rsidR="008B10E0" w:rsidRPr="008678F5" w:rsidRDefault="008B10E0" w:rsidP="008B10E0">
            <w:pPr>
              <w:pStyle w:val="TOC"/>
              <w:jc w:val="center"/>
              <w:rPr>
                <w:rFonts w:ascii="Arial" w:hAnsi="Arial" w:cs="Arial"/>
                <w:sz w:val="22"/>
                <w:szCs w:val="22"/>
              </w:rPr>
            </w:pPr>
            <w:r w:rsidRPr="008678F5">
              <w:rPr>
                <w:rFonts w:ascii="Arial" w:hAnsi="Arial" w:cs="Arial"/>
                <w:sz w:val="22"/>
                <w:szCs w:val="22"/>
              </w:rPr>
              <w:t>Excellent</w:t>
            </w:r>
          </w:p>
        </w:tc>
        <w:tc>
          <w:tcPr>
            <w:tcW w:w="2767" w:type="dxa"/>
          </w:tcPr>
          <w:p w14:paraId="1C2629CA" w14:textId="510CE6B3" w:rsidR="008B10E0" w:rsidRPr="008678F5" w:rsidRDefault="008B10E0" w:rsidP="008B10E0">
            <w:pPr>
              <w:pStyle w:val="TOC"/>
              <w:jc w:val="center"/>
              <w:rPr>
                <w:rFonts w:ascii="Arial" w:hAnsi="Arial" w:cs="Arial"/>
                <w:sz w:val="22"/>
                <w:szCs w:val="22"/>
              </w:rPr>
            </w:pPr>
            <w:r w:rsidRPr="008678F5">
              <w:rPr>
                <w:rFonts w:ascii="Arial" w:hAnsi="Arial" w:cs="Arial"/>
                <w:sz w:val="22"/>
                <w:szCs w:val="22"/>
              </w:rPr>
              <w:t>Good</w:t>
            </w:r>
          </w:p>
        </w:tc>
        <w:tc>
          <w:tcPr>
            <w:tcW w:w="2768" w:type="dxa"/>
          </w:tcPr>
          <w:p w14:paraId="7F1DDBC2" w14:textId="25960E40" w:rsidR="008B10E0" w:rsidRPr="008678F5" w:rsidRDefault="008B10E0" w:rsidP="008B10E0">
            <w:pPr>
              <w:pStyle w:val="TOC"/>
              <w:jc w:val="center"/>
              <w:rPr>
                <w:rFonts w:ascii="Arial" w:hAnsi="Arial" w:cs="Arial"/>
                <w:sz w:val="22"/>
                <w:szCs w:val="22"/>
              </w:rPr>
            </w:pPr>
            <w:r w:rsidRPr="008678F5">
              <w:rPr>
                <w:rFonts w:ascii="Arial" w:hAnsi="Arial" w:cs="Arial"/>
                <w:sz w:val="22"/>
                <w:szCs w:val="22"/>
              </w:rPr>
              <w:t>Needs Improvement</w:t>
            </w:r>
          </w:p>
        </w:tc>
      </w:tr>
      <w:tr w:rsidR="008B10E0" w:rsidRPr="008678F5" w14:paraId="3DE6F885" w14:textId="77777777" w:rsidTr="008B10E0">
        <w:tc>
          <w:tcPr>
            <w:tcW w:w="2767" w:type="dxa"/>
          </w:tcPr>
          <w:p w14:paraId="748395D1" w14:textId="77777777" w:rsidR="008B10E0" w:rsidRPr="008678F5" w:rsidRDefault="008B10E0" w:rsidP="00171B7B">
            <w:pPr>
              <w:pStyle w:val="TOC"/>
              <w:jc w:val="both"/>
              <w:rPr>
                <w:rFonts w:ascii="Arial" w:hAnsi="Arial" w:cs="Arial"/>
                <w:sz w:val="22"/>
                <w:szCs w:val="22"/>
              </w:rPr>
            </w:pPr>
          </w:p>
        </w:tc>
        <w:tc>
          <w:tcPr>
            <w:tcW w:w="2767" w:type="dxa"/>
          </w:tcPr>
          <w:p w14:paraId="77176AF5" w14:textId="77777777" w:rsidR="008B10E0" w:rsidRPr="008678F5" w:rsidRDefault="008B10E0" w:rsidP="00171B7B">
            <w:pPr>
              <w:pStyle w:val="TOC"/>
              <w:jc w:val="both"/>
              <w:rPr>
                <w:rFonts w:ascii="Arial" w:hAnsi="Arial" w:cs="Arial"/>
                <w:sz w:val="22"/>
                <w:szCs w:val="22"/>
              </w:rPr>
            </w:pPr>
          </w:p>
        </w:tc>
        <w:tc>
          <w:tcPr>
            <w:tcW w:w="2768" w:type="dxa"/>
          </w:tcPr>
          <w:p w14:paraId="586F38E8" w14:textId="77777777" w:rsidR="008B10E0" w:rsidRPr="008678F5" w:rsidRDefault="008B10E0" w:rsidP="00171B7B">
            <w:pPr>
              <w:pStyle w:val="TOC"/>
              <w:jc w:val="both"/>
              <w:rPr>
                <w:rFonts w:ascii="Arial" w:hAnsi="Arial" w:cs="Arial"/>
                <w:sz w:val="22"/>
                <w:szCs w:val="22"/>
              </w:rPr>
            </w:pPr>
          </w:p>
        </w:tc>
      </w:tr>
    </w:tbl>
    <w:p w14:paraId="7464EAA6" w14:textId="5B3C3804" w:rsidR="00C974D9" w:rsidRPr="008678F5" w:rsidRDefault="00C974D9" w:rsidP="00171B7B">
      <w:pPr>
        <w:pStyle w:val="TOC"/>
        <w:jc w:val="both"/>
        <w:rPr>
          <w:rFonts w:ascii="Arial" w:hAnsi="Arial" w:cs="Arial"/>
          <w:sz w:val="22"/>
          <w:szCs w:val="22"/>
        </w:rPr>
      </w:pPr>
    </w:p>
    <w:p w14:paraId="2D3C248A" w14:textId="77777777" w:rsidR="00C974D9" w:rsidRPr="008678F5" w:rsidRDefault="00C974D9" w:rsidP="00171B7B">
      <w:pPr>
        <w:pStyle w:val="TOC"/>
        <w:jc w:val="both"/>
        <w:rPr>
          <w:rFonts w:ascii="Arial" w:hAnsi="Arial" w:cs="Arial"/>
        </w:rPr>
      </w:pPr>
    </w:p>
    <w:p w14:paraId="77529E84" w14:textId="77777777" w:rsidR="00F3575A" w:rsidRPr="008678F5" w:rsidRDefault="00F3575A" w:rsidP="00171B7B">
      <w:pPr>
        <w:pStyle w:val="TOC"/>
        <w:jc w:val="both"/>
        <w:rPr>
          <w:rFonts w:ascii="Arial" w:hAnsi="Arial" w:cs="Arial"/>
        </w:rPr>
      </w:pPr>
    </w:p>
    <w:p w14:paraId="37982CBC" w14:textId="77777777" w:rsidR="00C974D9" w:rsidRPr="008678F5" w:rsidRDefault="00C974D9" w:rsidP="00171B7B">
      <w:pPr>
        <w:pStyle w:val="TOC"/>
        <w:jc w:val="both"/>
        <w:rPr>
          <w:rFonts w:ascii="Arial" w:hAnsi="Arial" w:cs="Arial"/>
        </w:rPr>
      </w:pPr>
    </w:p>
    <w:p w14:paraId="63F8E8A9" w14:textId="77777777" w:rsidR="00C974D9" w:rsidRPr="008678F5" w:rsidRDefault="00C974D9" w:rsidP="00171B7B">
      <w:pPr>
        <w:pStyle w:val="TOC"/>
        <w:jc w:val="both"/>
        <w:rPr>
          <w:rFonts w:ascii="Arial" w:hAnsi="Arial" w:cs="Arial"/>
        </w:rPr>
      </w:pPr>
    </w:p>
    <w:p w14:paraId="5F02765B" w14:textId="77777777" w:rsidR="00C974D9" w:rsidRPr="008678F5" w:rsidRDefault="00C974D9" w:rsidP="00171B7B">
      <w:pPr>
        <w:pStyle w:val="TOC"/>
        <w:jc w:val="both"/>
        <w:rPr>
          <w:rFonts w:ascii="Arial" w:hAnsi="Arial" w:cs="Arial"/>
        </w:rPr>
      </w:pPr>
    </w:p>
    <w:p w14:paraId="7C836E87" w14:textId="77777777" w:rsidR="00EE6C33" w:rsidRPr="008678F5" w:rsidRDefault="00EE6C33" w:rsidP="00171B7B">
      <w:pPr>
        <w:pStyle w:val="TOC"/>
        <w:jc w:val="both"/>
        <w:rPr>
          <w:rFonts w:ascii="Arial" w:hAnsi="Arial" w:cs="Arial"/>
        </w:rPr>
      </w:pPr>
    </w:p>
    <w:p w14:paraId="59341958" w14:textId="77777777" w:rsidR="00EE6C33" w:rsidRPr="008678F5" w:rsidRDefault="00EE6C33" w:rsidP="00171B7B">
      <w:pPr>
        <w:pStyle w:val="TOC"/>
        <w:jc w:val="both"/>
        <w:rPr>
          <w:rFonts w:ascii="Arial" w:hAnsi="Arial" w:cs="Arial"/>
        </w:rPr>
      </w:pPr>
    </w:p>
    <w:p w14:paraId="3EBD18D0" w14:textId="77777777" w:rsidR="00EE6C33" w:rsidRPr="008678F5" w:rsidRDefault="00EE6C33" w:rsidP="00171B7B">
      <w:pPr>
        <w:pStyle w:val="TOC"/>
        <w:jc w:val="both"/>
        <w:rPr>
          <w:rFonts w:ascii="Arial" w:hAnsi="Arial" w:cs="Arial"/>
        </w:rPr>
      </w:pPr>
    </w:p>
    <w:p w14:paraId="776DC737" w14:textId="77777777" w:rsidR="00EE6C33" w:rsidRPr="008678F5" w:rsidRDefault="00EE6C33" w:rsidP="00171B7B">
      <w:pPr>
        <w:pStyle w:val="TOC"/>
        <w:jc w:val="both"/>
        <w:rPr>
          <w:rFonts w:ascii="Arial" w:hAnsi="Arial" w:cs="Arial"/>
        </w:rPr>
      </w:pPr>
    </w:p>
    <w:p w14:paraId="49807926" w14:textId="77777777" w:rsidR="00EE6C33" w:rsidRPr="008678F5" w:rsidRDefault="00EE6C33" w:rsidP="00171B7B">
      <w:pPr>
        <w:pStyle w:val="TOC"/>
        <w:jc w:val="both"/>
        <w:rPr>
          <w:rFonts w:ascii="Arial" w:hAnsi="Arial" w:cs="Arial"/>
        </w:rPr>
      </w:pPr>
    </w:p>
    <w:p w14:paraId="60B47D7F" w14:textId="77777777" w:rsidR="00BF1366" w:rsidRPr="008678F5" w:rsidRDefault="00BF1366" w:rsidP="00171B7B">
      <w:pPr>
        <w:pStyle w:val="TOC"/>
        <w:jc w:val="both"/>
        <w:rPr>
          <w:rFonts w:ascii="Arial" w:hAnsi="Arial" w:cs="Arial"/>
        </w:rPr>
      </w:pPr>
    </w:p>
    <w:p w14:paraId="073F510C" w14:textId="77777777" w:rsidR="000555FE" w:rsidRPr="008678F5" w:rsidRDefault="000555FE" w:rsidP="00171B7B">
      <w:pPr>
        <w:pStyle w:val="TOC"/>
        <w:jc w:val="both"/>
        <w:rPr>
          <w:rFonts w:ascii="Arial" w:hAnsi="Arial" w:cs="Arial"/>
        </w:rPr>
      </w:pPr>
    </w:p>
    <w:p w14:paraId="23150005" w14:textId="77777777" w:rsidR="000555FE" w:rsidRPr="008678F5" w:rsidRDefault="000555FE" w:rsidP="00171B7B">
      <w:pPr>
        <w:pStyle w:val="TOC"/>
        <w:jc w:val="both"/>
        <w:rPr>
          <w:rFonts w:ascii="Arial" w:hAnsi="Arial" w:cs="Arial"/>
        </w:rPr>
      </w:pPr>
    </w:p>
    <w:p w14:paraId="77AE7E4E" w14:textId="5A083FDE" w:rsidR="00BF1366" w:rsidRPr="008678F5" w:rsidRDefault="00BF1366" w:rsidP="00171B7B">
      <w:pPr>
        <w:pStyle w:val="TOC"/>
        <w:jc w:val="both"/>
        <w:rPr>
          <w:rFonts w:ascii="Arial" w:hAnsi="Arial" w:cs="Arial"/>
        </w:rPr>
      </w:pPr>
    </w:p>
    <w:p w14:paraId="09870B4F" w14:textId="3B1E7F6D" w:rsidR="00753625" w:rsidRDefault="00753625" w:rsidP="00171B7B">
      <w:pPr>
        <w:pStyle w:val="TOC"/>
        <w:jc w:val="both"/>
        <w:rPr>
          <w:rFonts w:ascii="Arial" w:hAnsi="Arial" w:cs="Arial"/>
        </w:rPr>
      </w:pPr>
    </w:p>
    <w:p w14:paraId="1C0B5EBA" w14:textId="7B3DCF26" w:rsidR="00EC1765" w:rsidRDefault="00EC1765" w:rsidP="00171B7B">
      <w:pPr>
        <w:pStyle w:val="TOC"/>
        <w:jc w:val="both"/>
        <w:rPr>
          <w:rFonts w:ascii="Arial" w:hAnsi="Arial" w:cs="Arial"/>
        </w:rPr>
      </w:pPr>
    </w:p>
    <w:p w14:paraId="0D40CCE2" w14:textId="0A00B91F" w:rsidR="00EC1765" w:rsidRDefault="00EC1765" w:rsidP="00171B7B">
      <w:pPr>
        <w:pStyle w:val="TOC"/>
        <w:jc w:val="both"/>
        <w:rPr>
          <w:rFonts w:ascii="Arial" w:hAnsi="Arial" w:cs="Arial"/>
        </w:rPr>
      </w:pPr>
    </w:p>
    <w:p w14:paraId="58CA8485" w14:textId="77777777" w:rsidR="00EC1765" w:rsidRPr="008678F5" w:rsidRDefault="00EC1765" w:rsidP="00171B7B">
      <w:pPr>
        <w:pStyle w:val="TOC"/>
        <w:jc w:val="both"/>
        <w:rPr>
          <w:rFonts w:ascii="Arial" w:hAnsi="Arial" w:cs="Arial"/>
        </w:rPr>
      </w:pPr>
    </w:p>
    <w:p w14:paraId="7C3062E7" w14:textId="77777777" w:rsidR="00BF1366" w:rsidRPr="008678F5" w:rsidRDefault="00BF1366" w:rsidP="00171B7B">
      <w:pPr>
        <w:pStyle w:val="TOC"/>
        <w:jc w:val="both"/>
        <w:rPr>
          <w:rFonts w:ascii="Arial" w:hAnsi="Arial" w:cs="Arial"/>
        </w:rPr>
      </w:pPr>
    </w:p>
    <w:bookmarkEnd w:id="15"/>
    <w:p w14:paraId="674F3FC3" w14:textId="77777777" w:rsidR="00847F71" w:rsidRPr="008678F5" w:rsidRDefault="00847F71" w:rsidP="00171B7B">
      <w:pPr>
        <w:pStyle w:val="TOC"/>
        <w:jc w:val="both"/>
        <w:rPr>
          <w:rFonts w:ascii="Arial" w:hAnsi="Arial" w:cs="Arial"/>
        </w:rPr>
      </w:pPr>
      <w:r w:rsidRPr="008678F5">
        <w:rPr>
          <w:rFonts w:ascii="Arial" w:hAnsi="Arial" w:cs="Arial"/>
        </w:rPr>
        <w:lastRenderedPageBreak/>
        <w:t xml:space="preserve">Table of </w:t>
      </w:r>
      <w:r w:rsidR="00492DAC" w:rsidRPr="008678F5">
        <w:rPr>
          <w:rFonts w:ascii="Arial" w:hAnsi="Arial" w:cs="Arial"/>
        </w:rPr>
        <w:t>Contents</w:t>
      </w:r>
      <w:bookmarkEnd w:id="4"/>
      <w:bookmarkEnd w:id="5"/>
      <w:bookmarkEnd w:id="6"/>
      <w:bookmarkEnd w:id="7"/>
    </w:p>
    <w:p w14:paraId="044D3F25" w14:textId="560124E4" w:rsidR="007C0B31" w:rsidRPr="00D018A8" w:rsidRDefault="000A7108" w:rsidP="00D018A8">
      <w:pPr>
        <w:pStyle w:val="TOC2"/>
        <w:rPr>
          <w:rStyle w:val="Hyperlink"/>
        </w:rPr>
      </w:pPr>
      <w:r w:rsidRPr="00D018A8">
        <w:rPr>
          <w:rStyle w:val="Hyperlink"/>
        </w:rPr>
        <w:fldChar w:fldCharType="begin"/>
      </w:r>
      <w:r w:rsidR="007F7B5C" w:rsidRPr="00D018A8">
        <w:rPr>
          <w:rStyle w:val="Hyperlink"/>
        </w:rPr>
        <w:instrText xml:space="preserve"> TOC \o "1-3" \h \z \u </w:instrText>
      </w:r>
      <w:r w:rsidRPr="00D018A8">
        <w:rPr>
          <w:rStyle w:val="Hyperlink"/>
        </w:rPr>
        <w:fldChar w:fldCharType="separate"/>
      </w:r>
      <w:hyperlink w:anchor="_Toc119722909" w:history="1">
        <w:r w:rsidR="007C0B31" w:rsidRPr="00D018A8">
          <w:rPr>
            <w:rStyle w:val="Hyperlink"/>
          </w:rPr>
          <w:t>1.Background</w:t>
        </w:r>
        <w:r w:rsidR="007C0B31" w:rsidRPr="00D018A8">
          <w:rPr>
            <w:rStyle w:val="Hyperlink"/>
            <w:webHidden/>
          </w:rPr>
          <w:tab/>
        </w:r>
        <w:r w:rsidR="007C0B31" w:rsidRPr="00D018A8">
          <w:rPr>
            <w:rStyle w:val="Hyperlink"/>
            <w:webHidden/>
          </w:rPr>
          <w:fldChar w:fldCharType="begin"/>
        </w:r>
        <w:r w:rsidR="007C0B31" w:rsidRPr="00D018A8">
          <w:rPr>
            <w:rStyle w:val="Hyperlink"/>
            <w:webHidden/>
          </w:rPr>
          <w:instrText xml:space="preserve"> PAGEREF _Toc119722909 \h </w:instrText>
        </w:r>
        <w:r w:rsidR="007C0B31" w:rsidRPr="00D018A8">
          <w:rPr>
            <w:rStyle w:val="Hyperlink"/>
            <w:webHidden/>
          </w:rPr>
        </w:r>
        <w:r w:rsidR="007C0B31" w:rsidRPr="00D018A8">
          <w:rPr>
            <w:rStyle w:val="Hyperlink"/>
            <w:webHidden/>
          </w:rPr>
          <w:fldChar w:fldCharType="separate"/>
        </w:r>
        <w:r w:rsidR="007C0B31" w:rsidRPr="00D018A8">
          <w:rPr>
            <w:rStyle w:val="Hyperlink"/>
            <w:webHidden/>
          </w:rPr>
          <w:t>6</w:t>
        </w:r>
        <w:r w:rsidR="007C0B31" w:rsidRPr="00D018A8">
          <w:rPr>
            <w:rStyle w:val="Hyperlink"/>
            <w:webHidden/>
          </w:rPr>
          <w:fldChar w:fldCharType="end"/>
        </w:r>
      </w:hyperlink>
    </w:p>
    <w:p w14:paraId="227C1615" w14:textId="30B964E1" w:rsidR="007C0B31" w:rsidRPr="00D018A8" w:rsidRDefault="007C0B31" w:rsidP="00D018A8">
      <w:pPr>
        <w:pStyle w:val="TOC2"/>
        <w:rPr>
          <w:rStyle w:val="Hyperlink"/>
        </w:rPr>
      </w:pPr>
      <w:hyperlink w:anchor="_Toc119722910" w:history="1">
        <w:r w:rsidRPr="00E55A3E">
          <w:rPr>
            <w:rStyle w:val="Hyperlink"/>
          </w:rPr>
          <w:t>1.1</w:t>
        </w:r>
        <w:r w:rsidR="00D018A8" w:rsidRPr="00D018A8">
          <w:rPr>
            <w:rStyle w:val="Hyperlink"/>
          </w:rPr>
          <w:t xml:space="preserve"> </w:t>
        </w:r>
        <w:r w:rsidRPr="00E55A3E">
          <w:rPr>
            <w:rStyle w:val="Hyperlink"/>
          </w:rPr>
          <w:t>Introduction</w:t>
        </w:r>
        <w:r w:rsidRPr="00D018A8">
          <w:rPr>
            <w:rStyle w:val="Hyperlink"/>
            <w:webHidden/>
          </w:rPr>
          <w:tab/>
        </w:r>
        <w:r w:rsidRPr="00D018A8">
          <w:rPr>
            <w:rStyle w:val="Hyperlink"/>
            <w:webHidden/>
          </w:rPr>
          <w:fldChar w:fldCharType="begin"/>
        </w:r>
        <w:r w:rsidRPr="00D018A8">
          <w:rPr>
            <w:rStyle w:val="Hyperlink"/>
            <w:webHidden/>
          </w:rPr>
          <w:instrText xml:space="preserve"> PAGEREF _Toc119722910 \h </w:instrText>
        </w:r>
        <w:r w:rsidRPr="00D018A8">
          <w:rPr>
            <w:rStyle w:val="Hyperlink"/>
            <w:webHidden/>
          </w:rPr>
        </w:r>
        <w:r w:rsidRPr="00D018A8">
          <w:rPr>
            <w:rStyle w:val="Hyperlink"/>
            <w:webHidden/>
          </w:rPr>
          <w:fldChar w:fldCharType="separate"/>
        </w:r>
        <w:r w:rsidRPr="00D018A8">
          <w:rPr>
            <w:rStyle w:val="Hyperlink"/>
            <w:webHidden/>
          </w:rPr>
          <w:t>6</w:t>
        </w:r>
        <w:r w:rsidRPr="00D018A8">
          <w:rPr>
            <w:rStyle w:val="Hyperlink"/>
            <w:webHidden/>
          </w:rPr>
          <w:fldChar w:fldCharType="end"/>
        </w:r>
      </w:hyperlink>
    </w:p>
    <w:p w14:paraId="0D67DA7B" w14:textId="206D36A6" w:rsidR="007C0B31" w:rsidRPr="00D018A8" w:rsidRDefault="007C0B31" w:rsidP="00D018A8">
      <w:pPr>
        <w:pStyle w:val="TOC2"/>
        <w:rPr>
          <w:rStyle w:val="Hyperlink"/>
        </w:rPr>
      </w:pPr>
      <w:hyperlink w:anchor="_Toc119722911" w:history="1">
        <w:r w:rsidRPr="00E55A3E">
          <w:rPr>
            <w:rStyle w:val="Hyperlink"/>
          </w:rPr>
          <w:t>1.2</w:t>
        </w:r>
        <w:r w:rsidR="00D018A8" w:rsidRPr="00D018A8">
          <w:rPr>
            <w:rStyle w:val="Hyperlink"/>
          </w:rPr>
          <w:t xml:space="preserve"> </w:t>
        </w:r>
        <w:r w:rsidRPr="00E55A3E">
          <w:rPr>
            <w:rStyle w:val="Hyperlink"/>
          </w:rPr>
          <w:t>Reference Documents</w:t>
        </w:r>
        <w:r w:rsidRPr="00D018A8">
          <w:rPr>
            <w:rStyle w:val="Hyperlink"/>
            <w:webHidden/>
          </w:rPr>
          <w:tab/>
        </w:r>
        <w:r w:rsidRPr="00D018A8">
          <w:rPr>
            <w:rStyle w:val="Hyperlink"/>
            <w:webHidden/>
          </w:rPr>
          <w:fldChar w:fldCharType="begin"/>
        </w:r>
        <w:r w:rsidRPr="00D018A8">
          <w:rPr>
            <w:rStyle w:val="Hyperlink"/>
            <w:webHidden/>
          </w:rPr>
          <w:instrText xml:space="preserve"> PAGEREF _Toc119722911 \h </w:instrText>
        </w:r>
        <w:r w:rsidRPr="00D018A8">
          <w:rPr>
            <w:rStyle w:val="Hyperlink"/>
            <w:webHidden/>
          </w:rPr>
        </w:r>
        <w:r w:rsidRPr="00D018A8">
          <w:rPr>
            <w:rStyle w:val="Hyperlink"/>
            <w:webHidden/>
          </w:rPr>
          <w:fldChar w:fldCharType="separate"/>
        </w:r>
        <w:r w:rsidRPr="00D018A8">
          <w:rPr>
            <w:rStyle w:val="Hyperlink"/>
            <w:webHidden/>
          </w:rPr>
          <w:t>6</w:t>
        </w:r>
        <w:r w:rsidRPr="00D018A8">
          <w:rPr>
            <w:rStyle w:val="Hyperlink"/>
            <w:webHidden/>
          </w:rPr>
          <w:fldChar w:fldCharType="end"/>
        </w:r>
      </w:hyperlink>
    </w:p>
    <w:p w14:paraId="643552A9" w14:textId="6D154DC1" w:rsidR="007C0B31" w:rsidRPr="00D018A8" w:rsidRDefault="007C0B31" w:rsidP="00D018A8">
      <w:pPr>
        <w:pStyle w:val="TOC2"/>
        <w:rPr>
          <w:rStyle w:val="Hyperlink"/>
        </w:rPr>
      </w:pPr>
      <w:hyperlink w:anchor="_Toc119722912" w:history="1">
        <w:r w:rsidRPr="00E55A3E">
          <w:rPr>
            <w:rStyle w:val="Hyperlink"/>
          </w:rPr>
          <w:t>1.3</w:t>
        </w:r>
        <w:r w:rsidR="00D018A8" w:rsidRPr="00D018A8">
          <w:rPr>
            <w:rStyle w:val="Hyperlink"/>
          </w:rPr>
          <w:t xml:space="preserve"> </w:t>
        </w:r>
        <w:r w:rsidRPr="00E55A3E">
          <w:rPr>
            <w:rStyle w:val="Hyperlink"/>
          </w:rPr>
          <w:t>Glossary</w:t>
        </w:r>
        <w:r w:rsidRPr="00D018A8">
          <w:rPr>
            <w:rStyle w:val="Hyperlink"/>
            <w:webHidden/>
          </w:rPr>
          <w:tab/>
        </w:r>
        <w:r w:rsidRPr="00D018A8">
          <w:rPr>
            <w:rStyle w:val="Hyperlink"/>
            <w:webHidden/>
          </w:rPr>
          <w:fldChar w:fldCharType="begin"/>
        </w:r>
        <w:r w:rsidRPr="00D018A8">
          <w:rPr>
            <w:rStyle w:val="Hyperlink"/>
            <w:webHidden/>
          </w:rPr>
          <w:instrText xml:space="preserve"> PAGEREF _Toc119722912 \h </w:instrText>
        </w:r>
        <w:r w:rsidRPr="00D018A8">
          <w:rPr>
            <w:rStyle w:val="Hyperlink"/>
            <w:webHidden/>
          </w:rPr>
        </w:r>
        <w:r w:rsidRPr="00D018A8">
          <w:rPr>
            <w:rStyle w:val="Hyperlink"/>
            <w:webHidden/>
          </w:rPr>
          <w:fldChar w:fldCharType="separate"/>
        </w:r>
        <w:r w:rsidRPr="00D018A8">
          <w:rPr>
            <w:rStyle w:val="Hyperlink"/>
            <w:webHidden/>
          </w:rPr>
          <w:t>6</w:t>
        </w:r>
        <w:r w:rsidRPr="00D018A8">
          <w:rPr>
            <w:rStyle w:val="Hyperlink"/>
            <w:webHidden/>
          </w:rPr>
          <w:fldChar w:fldCharType="end"/>
        </w:r>
      </w:hyperlink>
    </w:p>
    <w:p w14:paraId="6CB0FD27" w14:textId="2207CE7E" w:rsidR="007C0B31" w:rsidRPr="00D018A8" w:rsidRDefault="007C0B31" w:rsidP="00D018A8">
      <w:pPr>
        <w:pStyle w:val="TOC2"/>
        <w:rPr>
          <w:rStyle w:val="Hyperlink"/>
        </w:rPr>
      </w:pPr>
      <w:hyperlink w:anchor="_Toc119722913" w:history="1">
        <w:r w:rsidRPr="00D018A8">
          <w:rPr>
            <w:rStyle w:val="Hyperlink"/>
          </w:rPr>
          <w:t>2.</w:t>
        </w:r>
        <w:r w:rsidR="00D018A8" w:rsidRPr="00D018A8">
          <w:rPr>
            <w:rStyle w:val="Hyperlink"/>
          </w:rPr>
          <w:t xml:space="preserve"> </w:t>
        </w:r>
        <w:r w:rsidRPr="00D018A8">
          <w:rPr>
            <w:rStyle w:val="Hyperlink"/>
          </w:rPr>
          <w:t>Requirement Description</w:t>
        </w:r>
        <w:r w:rsidRPr="00D018A8">
          <w:rPr>
            <w:rStyle w:val="Hyperlink"/>
            <w:webHidden/>
          </w:rPr>
          <w:tab/>
        </w:r>
        <w:r w:rsidRPr="00D018A8">
          <w:rPr>
            <w:rStyle w:val="Hyperlink"/>
            <w:webHidden/>
          </w:rPr>
          <w:fldChar w:fldCharType="begin"/>
        </w:r>
        <w:r w:rsidRPr="00D018A8">
          <w:rPr>
            <w:rStyle w:val="Hyperlink"/>
            <w:webHidden/>
          </w:rPr>
          <w:instrText xml:space="preserve"> PAGEREF _Toc119722913 \h </w:instrText>
        </w:r>
        <w:r w:rsidRPr="00D018A8">
          <w:rPr>
            <w:rStyle w:val="Hyperlink"/>
            <w:webHidden/>
          </w:rPr>
        </w:r>
        <w:r w:rsidRPr="00D018A8">
          <w:rPr>
            <w:rStyle w:val="Hyperlink"/>
            <w:webHidden/>
          </w:rPr>
          <w:fldChar w:fldCharType="separate"/>
        </w:r>
        <w:r w:rsidRPr="00D018A8">
          <w:rPr>
            <w:rStyle w:val="Hyperlink"/>
            <w:webHidden/>
          </w:rPr>
          <w:t>7</w:t>
        </w:r>
        <w:r w:rsidRPr="00D018A8">
          <w:rPr>
            <w:rStyle w:val="Hyperlink"/>
            <w:webHidden/>
          </w:rPr>
          <w:fldChar w:fldCharType="end"/>
        </w:r>
      </w:hyperlink>
    </w:p>
    <w:p w14:paraId="1463DD5E" w14:textId="24A410C4" w:rsidR="007C0B31" w:rsidRPr="00D018A8" w:rsidRDefault="007C0B31" w:rsidP="00D018A8">
      <w:pPr>
        <w:pStyle w:val="TOC2"/>
        <w:rPr>
          <w:rStyle w:val="Hyperlink"/>
        </w:rPr>
      </w:pPr>
      <w:hyperlink w:anchor="_Toc119722918" w:history="1">
        <w:r w:rsidRPr="00D018A8">
          <w:rPr>
            <w:rStyle w:val="Hyperlink"/>
          </w:rPr>
          <w:t>4.</w:t>
        </w:r>
        <w:r w:rsidR="00D018A8" w:rsidRPr="00D018A8">
          <w:rPr>
            <w:rStyle w:val="Hyperlink"/>
          </w:rPr>
          <w:t xml:space="preserve"> </w:t>
        </w:r>
        <w:r w:rsidRPr="00D018A8">
          <w:rPr>
            <w:rStyle w:val="Hyperlink"/>
          </w:rPr>
          <w:t>Process Review and Gaps Analysis</w:t>
        </w:r>
        <w:r w:rsidRPr="00D018A8">
          <w:rPr>
            <w:rStyle w:val="Hyperlink"/>
            <w:webHidden/>
          </w:rPr>
          <w:tab/>
        </w:r>
        <w:r w:rsidRPr="00D018A8">
          <w:rPr>
            <w:rStyle w:val="Hyperlink"/>
            <w:webHidden/>
          </w:rPr>
          <w:fldChar w:fldCharType="begin"/>
        </w:r>
        <w:r w:rsidRPr="00D018A8">
          <w:rPr>
            <w:rStyle w:val="Hyperlink"/>
            <w:webHidden/>
          </w:rPr>
          <w:instrText xml:space="preserve"> PAGEREF _Toc119722918 \h </w:instrText>
        </w:r>
        <w:r w:rsidRPr="00D018A8">
          <w:rPr>
            <w:rStyle w:val="Hyperlink"/>
            <w:webHidden/>
          </w:rPr>
        </w:r>
        <w:r w:rsidRPr="00D018A8">
          <w:rPr>
            <w:rStyle w:val="Hyperlink"/>
            <w:webHidden/>
          </w:rPr>
          <w:fldChar w:fldCharType="separate"/>
        </w:r>
        <w:r w:rsidRPr="00D018A8">
          <w:rPr>
            <w:rStyle w:val="Hyperlink"/>
            <w:webHidden/>
          </w:rPr>
          <w:t>17</w:t>
        </w:r>
        <w:r w:rsidRPr="00D018A8">
          <w:rPr>
            <w:rStyle w:val="Hyperlink"/>
            <w:webHidden/>
          </w:rPr>
          <w:fldChar w:fldCharType="end"/>
        </w:r>
      </w:hyperlink>
    </w:p>
    <w:p w14:paraId="23B0EE96" w14:textId="67F20C81" w:rsidR="00D018A8" w:rsidRPr="00D018A8" w:rsidRDefault="00D018A8" w:rsidP="00D018A8">
      <w:pPr>
        <w:pStyle w:val="TOC2"/>
        <w:rPr>
          <w:rStyle w:val="Hyperlink"/>
          <w:color w:val="1F497D" w:themeColor="text2"/>
        </w:rPr>
      </w:pPr>
      <w:r w:rsidRPr="00D018A8">
        <w:rPr>
          <w:rStyle w:val="Hyperlink"/>
          <w:color w:val="1F497D" w:themeColor="text2"/>
        </w:rPr>
        <w:t>5. Outward Local Cheques clearing…………………………………………………………………………………….</w:t>
      </w:r>
      <w:r w:rsidRPr="00D018A8">
        <w:rPr>
          <w:rStyle w:val="Hyperlink"/>
          <w:rFonts w:eastAsiaTheme="minorEastAsia"/>
          <w:color w:val="1F497D" w:themeColor="text2"/>
        </w:rPr>
        <w:t>18</w:t>
      </w:r>
    </w:p>
    <w:p w14:paraId="6B5B3A01" w14:textId="16BA4DF4" w:rsidR="00847F71" w:rsidRPr="008678F5" w:rsidRDefault="000A7108" w:rsidP="00D018A8">
      <w:pPr>
        <w:pStyle w:val="TOC2"/>
        <w:rPr>
          <w:rFonts w:cs="Arial"/>
        </w:rPr>
      </w:pPr>
      <w:r w:rsidRPr="00D018A8">
        <w:rPr>
          <w:rStyle w:val="Hyperlink"/>
        </w:rPr>
        <w:fldChar w:fldCharType="end"/>
      </w:r>
    </w:p>
    <w:p w14:paraId="25CD23E3" w14:textId="77777777" w:rsidR="00CC00C3" w:rsidRPr="008678F5" w:rsidRDefault="00CC00C3" w:rsidP="00171B7B">
      <w:pPr>
        <w:jc w:val="both"/>
        <w:rPr>
          <w:rFonts w:cs="Arial"/>
        </w:rPr>
      </w:pPr>
    </w:p>
    <w:p w14:paraId="49E6881E" w14:textId="77777777" w:rsidR="00101C11" w:rsidRPr="008678F5" w:rsidRDefault="00AD348B" w:rsidP="00171B7B">
      <w:pPr>
        <w:jc w:val="both"/>
        <w:rPr>
          <w:rFonts w:cs="Arial"/>
          <w:b/>
          <w:color w:val="1F497D"/>
          <w:sz w:val="32"/>
          <w:szCs w:val="32"/>
          <w:u w:val="single"/>
        </w:rPr>
      </w:pPr>
      <w:r w:rsidRPr="008678F5">
        <w:rPr>
          <w:rFonts w:cs="Arial"/>
        </w:rPr>
        <w:br w:type="page"/>
      </w:r>
      <w:r w:rsidR="00101C11" w:rsidRPr="008678F5">
        <w:rPr>
          <w:rFonts w:cs="Arial"/>
          <w:b/>
          <w:color w:val="1F497D"/>
          <w:sz w:val="32"/>
          <w:szCs w:val="32"/>
          <w:u w:val="single"/>
        </w:rPr>
        <w:lastRenderedPageBreak/>
        <w:t xml:space="preserve">Document </w:t>
      </w:r>
      <w:proofErr w:type="spellStart"/>
      <w:r w:rsidR="00101C11" w:rsidRPr="008678F5">
        <w:rPr>
          <w:rFonts w:cs="Arial"/>
          <w:b/>
          <w:color w:val="1F497D"/>
          <w:sz w:val="32"/>
          <w:szCs w:val="32"/>
          <w:u w:val="single"/>
        </w:rPr>
        <w:t>Updation</w:t>
      </w:r>
      <w:proofErr w:type="spellEnd"/>
      <w:r w:rsidR="00101C11" w:rsidRPr="008678F5">
        <w:rPr>
          <w:rFonts w:cs="Arial"/>
          <w:b/>
          <w:color w:val="1F497D"/>
          <w:sz w:val="32"/>
          <w:szCs w:val="32"/>
          <w:u w:val="single"/>
        </w:rPr>
        <w:t xml:space="preserve"> guidelines:</w:t>
      </w:r>
    </w:p>
    <w:p w14:paraId="0C21DA83" w14:textId="2A57776D" w:rsidR="00753625" w:rsidRPr="00AE0FF9" w:rsidRDefault="00753625" w:rsidP="00AE0FF9">
      <w:pPr>
        <w:pStyle w:val="ListParagraph"/>
        <w:numPr>
          <w:ilvl w:val="0"/>
          <w:numId w:val="6"/>
        </w:numPr>
        <w:spacing w:after="0" w:line="360" w:lineRule="auto"/>
        <w:jc w:val="both"/>
        <w:rPr>
          <w:rFonts w:ascii="Arial" w:hAnsi="Arial" w:cs="Arial"/>
          <w:sz w:val="20"/>
          <w:szCs w:val="20"/>
        </w:rPr>
      </w:pPr>
      <w:r w:rsidRPr="00AE0FF9">
        <w:rPr>
          <w:rFonts w:ascii="Arial" w:hAnsi="Arial" w:cs="Arial"/>
          <w:sz w:val="20"/>
          <w:szCs w:val="20"/>
        </w:rPr>
        <w:t xml:space="preserve">Each FSD shall be a </w:t>
      </w:r>
      <w:proofErr w:type="spellStart"/>
      <w:proofErr w:type="gramStart"/>
      <w:r w:rsidRPr="00AE0FF9">
        <w:rPr>
          <w:rFonts w:ascii="Arial" w:hAnsi="Arial" w:cs="Arial"/>
          <w:sz w:val="20"/>
          <w:szCs w:val="20"/>
        </w:rPr>
        <w:t>stand alone</w:t>
      </w:r>
      <w:proofErr w:type="spellEnd"/>
      <w:proofErr w:type="gramEnd"/>
      <w:r w:rsidRPr="00AE0FF9">
        <w:rPr>
          <w:rFonts w:ascii="Arial" w:hAnsi="Arial" w:cs="Arial"/>
          <w:sz w:val="20"/>
          <w:szCs w:val="20"/>
        </w:rPr>
        <w:t xml:space="preserve"> document </w:t>
      </w:r>
      <w:proofErr w:type="gramStart"/>
      <w:r w:rsidRPr="00AE0FF9">
        <w:rPr>
          <w:rFonts w:ascii="Arial" w:hAnsi="Arial" w:cs="Arial"/>
          <w:sz w:val="20"/>
          <w:szCs w:val="20"/>
        </w:rPr>
        <w:t>complete</w:t>
      </w:r>
      <w:proofErr w:type="gramEnd"/>
      <w:r w:rsidRPr="00AE0FF9">
        <w:rPr>
          <w:rFonts w:ascii="Arial" w:hAnsi="Arial" w:cs="Arial"/>
          <w:sz w:val="20"/>
          <w:szCs w:val="20"/>
        </w:rPr>
        <w:t xml:space="preserve"> in its description of scope and functionalities covered under </w:t>
      </w:r>
      <w:r w:rsidR="00D35CAB">
        <w:rPr>
          <w:rFonts w:ascii="Arial" w:hAnsi="Arial" w:cs="Arial"/>
          <w:sz w:val="20"/>
          <w:szCs w:val="20"/>
        </w:rPr>
        <w:t>BPR</w:t>
      </w:r>
      <w:r w:rsidRPr="00AE0FF9">
        <w:rPr>
          <w:rFonts w:ascii="Arial" w:hAnsi="Arial" w:cs="Arial"/>
          <w:sz w:val="20"/>
          <w:szCs w:val="20"/>
        </w:rPr>
        <w:t>.</w:t>
      </w:r>
    </w:p>
    <w:p w14:paraId="653FFE9D" w14:textId="68184D74" w:rsidR="00753625" w:rsidRPr="00AE0FF9" w:rsidRDefault="00753625" w:rsidP="00AE0FF9">
      <w:pPr>
        <w:pStyle w:val="ListParagraph"/>
        <w:numPr>
          <w:ilvl w:val="0"/>
          <w:numId w:val="6"/>
        </w:numPr>
        <w:spacing w:after="0" w:line="360" w:lineRule="auto"/>
        <w:jc w:val="both"/>
        <w:rPr>
          <w:rFonts w:ascii="Arial" w:hAnsi="Arial" w:cs="Arial"/>
          <w:sz w:val="20"/>
          <w:szCs w:val="20"/>
        </w:rPr>
      </w:pPr>
      <w:r w:rsidRPr="00AE0FF9">
        <w:rPr>
          <w:rFonts w:ascii="Arial" w:hAnsi="Arial" w:cs="Arial"/>
          <w:sz w:val="20"/>
          <w:szCs w:val="20"/>
        </w:rPr>
        <w:t xml:space="preserve">Any change requests (post Sign Off of FSD) </w:t>
      </w:r>
      <w:r w:rsidR="007073C6" w:rsidRPr="00AE0FF9">
        <w:rPr>
          <w:rFonts w:ascii="Arial" w:hAnsi="Arial" w:cs="Arial"/>
          <w:sz w:val="20"/>
          <w:szCs w:val="20"/>
        </w:rPr>
        <w:t xml:space="preserve">and approved to be catered </w:t>
      </w:r>
      <w:r w:rsidRPr="00AE0FF9">
        <w:rPr>
          <w:rFonts w:ascii="Arial" w:hAnsi="Arial" w:cs="Arial"/>
          <w:sz w:val="20"/>
          <w:szCs w:val="20"/>
        </w:rPr>
        <w:t xml:space="preserve">within the current </w:t>
      </w:r>
      <w:r w:rsidR="005F7457">
        <w:rPr>
          <w:rFonts w:ascii="Arial" w:hAnsi="Arial" w:cs="Arial"/>
          <w:sz w:val="20"/>
          <w:szCs w:val="20"/>
        </w:rPr>
        <w:t xml:space="preserve">functionality, </w:t>
      </w:r>
      <w:r w:rsidRPr="00AE0FF9">
        <w:rPr>
          <w:rFonts w:ascii="Arial" w:hAnsi="Arial" w:cs="Arial"/>
          <w:sz w:val="20"/>
          <w:szCs w:val="20"/>
        </w:rPr>
        <w:t xml:space="preserve">will be </w:t>
      </w:r>
      <w:r w:rsidR="007073C6" w:rsidRPr="00AE0FF9">
        <w:rPr>
          <w:rFonts w:ascii="Arial" w:hAnsi="Arial" w:cs="Arial"/>
          <w:sz w:val="20"/>
          <w:szCs w:val="20"/>
        </w:rPr>
        <w:t>manag</w:t>
      </w:r>
      <w:r w:rsidRPr="00AE0FF9">
        <w:rPr>
          <w:rFonts w:ascii="Arial" w:hAnsi="Arial" w:cs="Arial"/>
          <w:sz w:val="20"/>
          <w:szCs w:val="20"/>
        </w:rPr>
        <w:t xml:space="preserve">ed </w:t>
      </w:r>
      <w:r w:rsidR="002D359B" w:rsidRPr="00AE0FF9">
        <w:rPr>
          <w:rFonts w:ascii="Arial" w:hAnsi="Arial" w:cs="Arial"/>
          <w:sz w:val="20"/>
          <w:szCs w:val="20"/>
        </w:rPr>
        <w:t>as an</w:t>
      </w:r>
      <w:r w:rsidRPr="00AE0FF9">
        <w:rPr>
          <w:rFonts w:ascii="Arial" w:hAnsi="Arial" w:cs="Arial"/>
          <w:sz w:val="20"/>
          <w:szCs w:val="20"/>
        </w:rPr>
        <w:t xml:space="preserve"> Addendum to the existing FSD.</w:t>
      </w:r>
    </w:p>
    <w:p w14:paraId="0EAFE2DE" w14:textId="7F01B4D9" w:rsidR="00101C11" w:rsidRPr="00AE0FF9" w:rsidRDefault="00753625" w:rsidP="00AE0FF9">
      <w:pPr>
        <w:pStyle w:val="ListParagraph"/>
        <w:numPr>
          <w:ilvl w:val="0"/>
          <w:numId w:val="6"/>
        </w:numPr>
        <w:spacing w:after="0" w:line="360" w:lineRule="auto"/>
        <w:jc w:val="both"/>
        <w:rPr>
          <w:rFonts w:ascii="Arial" w:hAnsi="Arial" w:cs="Arial"/>
          <w:sz w:val="20"/>
          <w:szCs w:val="20"/>
        </w:rPr>
      </w:pPr>
      <w:r w:rsidRPr="00AE0FF9">
        <w:rPr>
          <w:rFonts w:ascii="Arial" w:hAnsi="Arial" w:cs="Arial"/>
          <w:sz w:val="20"/>
          <w:szCs w:val="20"/>
        </w:rPr>
        <w:t xml:space="preserve">Any additional requirements or changes to existing functionalities highlighted in </w:t>
      </w:r>
      <w:proofErr w:type="spellStart"/>
      <w:r w:rsidRPr="00AE0FF9">
        <w:rPr>
          <w:rFonts w:ascii="Arial" w:hAnsi="Arial" w:cs="Arial"/>
          <w:sz w:val="20"/>
          <w:szCs w:val="20"/>
        </w:rPr>
        <w:t>subsequent</w:t>
      </w:r>
      <w:r w:rsidR="00ED1DA5">
        <w:rPr>
          <w:rFonts w:ascii="Arial" w:hAnsi="Arial" w:cs="Arial"/>
          <w:sz w:val="20"/>
          <w:szCs w:val="20"/>
        </w:rPr>
        <w:t>s</w:t>
      </w:r>
      <w:proofErr w:type="spellEnd"/>
      <w:r w:rsidR="00ED1DA5">
        <w:rPr>
          <w:rFonts w:ascii="Arial" w:hAnsi="Arial" w:cs="Arial"/>
          <w:sz w:val="20"/>
          <w:szCs w:val="20"/>
        </w:rPr>
        <w:t xml:space="preserve"> </w:t>
      </w:r>
      <w:r w:rsidRPr="00AE0FF9">
        <w:rPr>
          <w:rFonts w:ascii="Arial" w:hAnsi="Arial" w:cs="Arial"/>
          <w:sz w:val="20"/>
          <w:szCs w:val="20"/>
        </w:rPr>
        <w:t xml:space="preserve">will be catered for under new FSDs </w:t>
      </w:r>
      <w:r w:rsidR="00B73971" w:rsidRPr="00AE0FF9">
        <w:rPr>
          <w:rFonts w:ascii="Arial" w:hAnsi="Arial" w:cs="Arial"/>
          <w:sz w:val="20"/>
          <w:szCs w:val="20"/>
        </w:rPr>
        <w:t>as</w:t>
      </w:r>
      <w:r w:rsidRPr="00AE0FF9">
        <w:rPr>
          <w:rFonts w:ascii="Arial" w:hAnsi="Arial" w:cs="Arial"/>
          <w:sz w:val="20"/>
          <w:szCs w:val="20"/>
        </w:rPr>
        <w:t xml:space="preserve"> Change Requests within the respective MVP.</w:t>
      </w:r>
    </w:p>
    <w:p w14:paraId="0C9F1294" w14:textId="002EDC77" w:rsidR="00101C11" w:rsidRDefault="00101C11" w:rsidP="00171B7B">
      <w:pPr>
        <w:jc w:val="both"/>
        <w:rPr>
          <w:rFonts w:cs="Arial"/>
        </w:rPr>
      </w:pPr>
    </w:p>
    <w:p w14:paraId="20CC8232" w14:textId="60AB7E26" w:rsidR="008F32E7" w:rsidRDefault="008F32E7" w:rsidP="00171B7B">
      <w:pPr>
        <w:jc w:val="both"/>
        <w:rPr>
          <w:rFonts w:cs="Arial"/>
        </w:rPr>
      </w:pPr>
    </w:p>
    <w:p w14:paraId="2E1352B2" w14:textId="77777777" w:rsidR="008F32E7" w:rsidRPr="008678F5" w:rsidRDefault="008F32E7" w:rsidP="00171B7B">
      <w:pPr>
        <w:jc w:val="both"/>
        <w:rPr>
          <w:rFonts w:cs="Arial"/>
        </w:rPr>
      </w:pPr>
    </w:p>
    <w:p w14:paraId="4D986685" w14:textId="77777777" w:rsidR="00101C11" w:rsidRPr="008678F5" w:rsidRDefault="00101C11" w:rsidP="00171B7B">
      <w:pPr>
        <w:jc w:val="both"/>
        <w:rPr>
          <w:rFonts w:cs="Arial"/>
        </w:rPr>
      </w:pPr>
    </w:p>
    <w:p w14:paraId="6AA1E357" w14:textId="77777777" w:rsidR="00101C11" w:rsidRPr="008678F5" w:rsidRDefault="00101C11" w:rsidP="00171B7B">
      <w:pPr>
        <w:jc w:val="both"/>
        <w:rPr>
          <w:rFonts w:cs="Arial"/>
        </w:rPr>
      </w:pPr>
    </w:p>
    <w:p w14:paraId="5F9B7771" w14:textId="77777777" w:rsidR="00101C11" w:rsidRPr="008678F5" w:rsidRDefault="00101C11" w:rsidP="00171B7B">
      <w:pPr>
        <w:jc w:val="both"/>
        <w:rPr>
          <w:rFonts w:cs="Arial"/>
        </w:rPr>
      </w:pPr>
    </w:p>
    <w:p w14:paraId="6A420709" w14:textId="77777777" w:rsidR="00101C11" w:rsidRPr="008678F5" w:rsidRDefault="00101C11" w:rsidP="00171B7B">
      <w:pPr>
        <w:jc w:val="both"/>
        <w:rPr>
          <w:rFonts w:cs="Arial"/>
        </w:rPr>
      </w:pPr>
    </w:p>
    <w:p w14:paraId="0214CE13" w14:textId="77777777" w:rsidR="00101C11" w:rsidRPr="008678F5" w:rsidRDefault="00101C11" w:rsidP="00171B7B">
      <w:pPr>
        <w:jc w:val="both"/>
        <w:rPr>
          <w:rFonts w:cs="Arial"/>
        </w:rPr>
      </w:pPr>
    </w:p>
    <w:p w14:paraId="73324E4B" w14:textId="77777777" w:rsidR="00101C11" w:rsidRPr="008678F5" w:rsidRDefault="00101C11" w:rsidP="00171B7B">
      <w:pPr>
        <w:jc w:val="both"/>
        <w:rPr>
          <w:rFonts w:cs="Arial"/>
        </w:rPr>
      </w:pPr>
    </w:p>
    <w:p w14:paraId="6BF29792" w14:textId="77777777" w:rsidR="00101C11" w:rsidRPr="008678F5" w:rsidRDefault="00101C11" w:rsidP="00171B7B">
      <w:pPr>
        <w:jc w:val="both"/>
        <w:rPr>
          <w:rFonts w:cs="Arial"/>
        </w:rPr>
      </w:pPr>
    </w:p>
    <w:p w14:paraId="54ADA46A" w14:textId="77777777" w:rsidR="00101C11" w:rsidRPr="008678F5" w:rsidRDefault="00101C11" w:rsidP="00171B7B">
      <w:pPr>
        <w:jc w:val="both"/>
        <w:rPr>
          <w:rFonts w:cs="Arial"/>
        </w:rPr>
      </w:pPr>
    </w:p>
    <w:p w14:paraId="24895166" w14:textId="77777777" w:rsidR="00101C11" w:rsidRPr="008678F5" w:rsidRDefault="00101C11" w:rsidP="00171B7B">
      <w:pPr>
        <w:jc w:val="both"/>
        <w:rPr>
          <w:rFonts w:cs="Arial"/>
        </w:rPr>
      </w:pPr>
    </w:p>
    <w:p w14:paraId="43047632" w14:textId="77777777" w:rsidR="00101C11" w:rsidRPr="008678F5" w:rsidRDefault="00101C11" w:rsidP="00171B7B">
      <w:pPr>
        <w:jc w:val="both"/>
        <w:rPr>
          <w:rFonts w:cs="Arial"/>
        </w:rPr>
      </w:pPr>
    </w:p>
    <w:p w14:paraId="1D372239" w14:textId="77777777" w:rsidR="00101C11" w:rsidRPr="008678F5" w:rsidRDefault="00101C11" w:rsidP="00171B7B">
      <w:pPr>
        <w:jc w:val="both"/>
        <w:rPr>
          <w:rFonts w:cs="Arial"/>
        </w:rPr>
      </w:pPr>
    </w:p>
    <w:p w14:paraId="6728B82D" w14:textId="77777777" w:rsidR="00101C11" w:rsidRPr="008678F5" w:rsidRDefault="00101C11" w:rsidP="00171B7B">
      <w:pPr>
        <w:jc w:val="both"/>
        <w:rPr>
          <w:rFonts w:cs="Arial"/>
        </w:rPr>
      </w:pPr>
    </w:p>
    <w:p w14:paraId="202E7D87" w14:textId="77777777" w:rsidR="00101C11" w:rsidRPr="008678F5" w:rsidRDefault="00101C11" w:rsidP="00171B7B">
      <w:pPr>
        <w:jc w:val="both"/>
        <w:rPr>
          <w:rFonts w:cs="Arial"/>
        </w:rPr>
      </w:pPr>
    </w:p>
    <w:p w14:paraId="32925C17" w14:textId="77777777" w:rsidR="00101C11" w:rsidRPr="008678F5" w:rsidRDefault="00101C11" w:rsidP="00171B7B">
      <w:pPr>
        <w:jc w:val="both"/>
        <w:rPr>
          <w:rFonts w:cs="Arial"/>
        </w:rPr>
      </w:pPr>
    </w:p>
    <w:p w14:paraId="33E3B31A" w14:textId="77777777" w:rsidR="00101C11" w:rsidRPr="008678F5" w:rsidRDefault="00101C11" w:rsidP="00171B7B">
      <w:pPr>
        <w:jc w:val="both"/>
        <w:rPr>
          <w:rFonts w:cs="Arial"/>
        </w:rPr>
      </w:pPr>
    </w:p>
    <w:p w14:paraId="415AB0A1" w14:textId="77777777" w:rsidR="00101C11" w:rsidRPr="008678F5" w:rsidRDefault="00101C11" w:rsidP="00171B7B">
      <w:pPr>
        <w:jc w:val="both"/>
        <w:rPr>
          <w:rFonts w:cs="Arial"/>
        </w:rPr>
      </w:pPr>
    </w:p>
    <w:p w14:paraId="4F36F591" w14:textId="77777777" w:rsidR="00101C11" w:rsidRPr="008678F5" w:rsidRDefault="00101C11" w:rsidP="00171B7B">
      <w:pPr>
        <w:jc w:val="both"/>
        <w:rPr>
          <w:rFonts w:cs="Arial"/>
        </w:rPr>
      </w:pPr>
    </w:p>
    <w:p w14:paraId="0A7796CB" w14:textId="77777777" w:rsidR="004418BB" w:rsidRPr="008678F5" w:rsidRDefault="004418BB" w:rsidP="00171B7B">
      <w:pPr>
        <w:jc w:val="both"/>
        <w:rPr>
          <w:rFonts w:cs="Arial"/>
        </w:rPr>
      </w:pPr>
    </w:p>
    <w:p w14:paraId="28E0986E" w14:textId="315ACF57" w:rsidR="004418BB" w:rsidRPr="008678F5" w:rsidRDefault="004418BB" w:rsidP="00171B7B">
      <w:pPr>
        <w:jc w:val="both"/>
        <w:rPr>
          <w:rFonts w:cs="Arial"/>
        </w:rPr>
      </w:pPr>
    </w:p>
    <w:p w14:paraId="03D108F6" w14:textId="05517C5E" w:rsidR="00180AE5" w:rsidRPr="008678F5" w:rsidRDefault="00180AE5" w:rsidP="00171B7B">
      <w:pPr>
        <w:jc w:val="both"/>
        <w:rPr>
          <w:rFonts w:cs="Arial"/>
        </w:rPr>
      </w:pPr>
    </w:p>
    <w:p w14:paraId="221CE210" w14:textId="49195754" w:rsidR="00180AE5" w:rsidRPr="008678F5" w:rsidRDefault="00180AE5" w:rsidP="00171B7B">
      <w:pPr>
        <w:jc w:val="both"/>
        <w:rPr>
          <w:rFonts w:cs="Arial"/>
        </w:rPr>
      </w:pPr>
    </w:p>
    <w:p w14:paraId="6C381159" w14:textId="3DFE6963" w:rsidR="00180AE5" w:rsidRPr="008678F5" w:rsidRDefault="00180AE5" w:rsidP="00171B7B">
      <w:pPr>
        <w:jc w:val="both"/>
        <w:rPr>
          <w:rFonts w:cs="Arial"/>
        </w:rPr>
      </w:pPr>
    </w:p>
    <w:p w14:paraId="641DBDB9" w14:textId="64045C57" w:rsidR="00180AE5" w:rsidRPr="008678F5" w:rsidRDefault="00180AE5" w:rsidP="00171B7B">
      <w:pPr>
        <w:jc w:val="both"/>
        <w:rPr>
          <w:rFonts w:cs="Arial"/>
        </w:rPr>
      </w:pPr>
    </w:p>
    <w:p w14:paraId="1657524B" w14:textId="72A24765" w:rsidR="00180AE5" w:rsidRPr="008678F5" w:rsidRDefault="00180AE5" w:rsidP="00171B7B">
      <w:pPr>
        <w:jc w:val="both"/>
        <w:rPr>
          <w:rFonts w:cs="Arial"/>
        </w:rPr>
      </w:pPr>
    </w:p>
    <w:p w14:paraId="5699ECB2" w14:textId="77777777" w:rsidR="00180AE5" w:rsidRPr="008678F5" w:rsidRDefault="00180AE5" w:rsidP="00171B7B">
      <w:pPr>
        <w:jc w:val="both"/>
        <w:rPr>
          <w:rFonts w:cs="Arial"/>
        </w:rPr>
      </w:pPr>
    </w:p>
    <w:p w14:paraId="4B446DA8" w14:textId="77777777" w:rsidR="000555FE" w:rsidRPr="008678F5" w:rsidRDefault="000555FE" w:rsidP="00171B7B">
      <w:pPr>
        <w:jc w:val="both"/>
        <w:rPr>
          <w:rFonts w:cs="Arial"/>
        </w:rPr>
      </w:pPr>
    </w:p>
    <w:p w14:paraId="1B2F9AA1" w14:textId="77777777" w:rsidR="00FB70AF" w:rsidRPr="008678F5" w:rsidRDefault="003318F7" w:rsidP="00171B7B">
      <w:pPr>
        <w:pStyle w:val="Heading1"/>
        <w:jc w:val="both"/>
        <w:rPr>
          <w:rFonts w:ascii="Arial" w:hAnsi="Arial" w:cs="Arial"/>
          <w:sz w:val="28"/>
          <w:szCs w:val="28"/>
        </w:rPr>
      </w:pPr>
      <w:bookmarkStart w:id="16" w:name="_Toc119722909"/>
      <w:r w:rsidRPr="008678F5">
        <w:rPr>
          <w:rFonts w:ascii="Arial" w:hAnsi="Arial" w:cs="Arial"/>
        </w:rPr>
        <w:lastRenderedPageBreak/>
        <w:t>Background</w:t>
      </w:r>
      <w:bookmarkEnd w:id="16"/>
    </w:p>
    <w:p w14:paraId="0C4BC8BD" w14:textId="77777777" w:rsidR="00285BB4" w:rsidRPr="008678F5" w:rsidRDefault="003318F7" w:rsidP="008F32E7">
      <w:pPr>
        <w:pStyle w:val="Heading2"/>
      </w:pPr>
      <w:bookmarkStart w:id="17" w:name="_Toc119722910"/>
      <w:r w:rsidRPr="008678F5">
        <w:t>Introduction</w:t>
      </w:r>
      <w:bookmarkEnd w:id="17"/>
    </w:p>
    <w:p w14:paraId="5260C19E" w14:textId="34F73A99" w:rsidR="003318F7" w:rsidRPr="008678F5" w:rsidRDefault="00BD149C" w:rsidP="00EE203F">
      <w:pPr>
        <w:spacing w:line="276" w:lineRule="auto"/>
        <w:jc w:val="both"/>
        <w:rPr>
          <w:rFonts w:cs="Arial"/>
        </w:rPr>
      </w:pPr>
      <w:r w:rsidRPr="008678F5">
        <w:rPr>
          <w:rFonts w:cs="Arial"/>
        </w:rPr>
        <w:t xml:space="preserve">The requirements </w:t>
      </w:r>
      <w:r w:rsidR="00180AE5" w:rsidRPr="008678F5">
        <w:rPr>
          <w:rFonts w:cs="Arial"/>
        </w:rPr>
        <w:t xml:space="preserve">catered for in this FSD are with a focus on the scope for </w:t>
      </w:r>
      <w:r w:rsidR="00CD570E">
        <w:rPr>
          <w:rFonts w:cs="Arial"/>
        </w:rPr>
        <w:t>TBI</w:t>
      </w:r>
      <w:r w:rsidR="00180AE5" w:rsidRPr="008678F5">
        <w:rPr>
          <w:rFonts w:cs="Arial"/>
        </w:rPr>
        <w:t xml:space="preserve"> which includes Retail Banking </w:t>
      </w:r>
      <w:r w:rsidR="00CD570E">
        <w:rPr>
          <w:rFonts w:cs="Arial"/>
        </w:rPr>
        <w:t>Cheque Collections</w:t>
      </w:r>
      <w:r w:rsidR="00180AE5" w:rsidRPr="008678F5">
        <w:rPr>
          <w:rFonts w:cs="Arial"/>
        </w:rPr>
        <w:t>.</w:t>
      </w:r>
      <w:r w:rsidR="009B748C" w:rsidRPr="008678F5">
        <w:rPr>
          <w:rFonts w:cs="Arial"/>
        </w:rPr>
        <w:t xml:space="preserve"> </w:t>
      </w:r>
    </w:p>
    <w:p w14:paraId="687FDC69" w14:textId="36CB1A8B" w:rsidR="009B748C" w:rsidRPr="008678F5" w:rsidRDefault="009B748C" w:rsidP="00EE203F">
      <w:pPr>
        <w:spacing w:line="276" w:lineRule="auto"/>
        <w:jc w:val="both"/>
        <w:rPr>
          <w:rFonts w:cs="Arial"/>
        </w:rPr>
      </w:pPr>
      <w:r w:rsidRPr="008678F5">
        <w:rPr>
          <w:rFonts w:cs="Arial"/>
        </w:rPr>
        <w:t xml:space="preserve">The document covers capturing of </w:t>
      </w:r>
      <w:r w:rsidR="00362CAC">
        <w:rPr>
          <w:rFonts w:cs="Arial"/>
        </w:rPr>
        <w:t>Term Deposits</w:t>
      </w:r>
      <w:r w:rsidR="00641021">
        <w:rPr>
          <w:rFonts w:cs="Arial"/>
        </w:rPr>
        <w:t xml:space="preserve"> and amendments</w:t>
      </w:r>
      <w:r w:rsidR="00767653" w:rsidRPr="008678F5">
        <w:rPr>
          <w:rFonts w:cs="Arial"/>
        </w:rPr>
        <w:t xml:space="preserve"> information</w:t>
      </w:r>
      <w:r w:rsidRPr="008678F5">
        <w:rPr>
          <w:rFonts w:cs="Arial"/>
        </w:rPr>
        <w:t xml:space="preserve"> as per Bank requirement including upload and saving of associated documents</w:t>
      </w:r>
      <w:r w:rsidR="003A6D9E">
        <w:rPr>
          <w:rFonts w:cs="Arial"/>
        </w:rPr>
        <w:t xml:space="preserve"> (where applicable)</w:t>
      </w:r>
      <w:r w:rsidRPr="008678F5">
        <w:rPr>
          <w:rFonts w:cs="Arial"/>
        </w:rPr>
        <w:t>.</w:t>
      </w:r>
    </w:p>
    <w:p w14:paraId="64F0A4C3" w14:textId="77777777" w:rsidR="003318F7" w:rsidRPr="008678F5" w:rsidRDefault="003318F7" w:rsidP="008F32E7">
      <w:pPr>
        <w:pStyle w:val="Heading2"/>
      </w:pPr>
      <w:bookmarkStart w:id="18" w:name="_Toc119722911"/>
      <w:r w:rsidRPr="008678F5">
        <w:t>Reference Documents</w:t>
      </w:r>
      <w:bookmarkEnd w:id="18"/>
    </w:p>
    <w:tbl>
      <w:tblPr>
        <w:tblW w:w="0" w:type="auto"/>
        <w:tblBorders>
          <w:top w:val="single" w:sz="4" w:space="0" w:color="C0C0C0"/>
          <w:left w:val="single" w:sz="4" w:space="0" w:color="C0C0C0"/>
          <w:bottom w:val="single" w:sz="4" w:space="0" w:color="C0C0C0"/>
          <w:right w:val="single" w:sz="4" w:space="0" w:color="C0C0C0"/>
          <w:insideH w:val="single" w:sz="4" w:space="0" w:color="C0C0C0"/>
          <w:insideV w:val="single" w:sz="4" w:space="0" w:color="C0C0C0"/>
        </w:tblBorders>
        <w:tblCellMar>
          <w:left w:w="57" w:type="dxa"/>
          <w:right w:w="57" w:type="dxa"/>
        </w:tblCellMar>
        <w:tblLook w:val="04A0" w:firstRow="1" w:lastRow="0" w:firstColumn="1" w:lastColumn="0" w:noHBand="0" w:noVBand="1"/>
      </w:tblPr>
      <w:tblGrid>
        <w:gridCol w:w="4733"/>
        <w:gridCol w:w="5182"/>
      </w:tblGrid>
      <w:tr w:rsidR="003D586D" w:rsidRPr="008678F5" w14:paraId="6764D328" w14:textId="77777777" w:rsidTr="003D586D">
        <w:trPr>
          <w:trHeight w:val="375"/>
        </w:trPr>
        <w:tc>
          <w:tcPr>
            <w:tcW w:w="4733" w:type="dxa"/>
            <w:shd w:val="clear" w:color="auto" w:fill="B9CFDD"/>
          </w:tcPr>
          <w:p w14:paraId="7EEDA8EC" w14:textId="77777777" w:rsidR="003D586D" w:rsidRPr="00323DEE" w:rsidRDefault="003D586D" w:rsidP="00C14730">
            <w:pPr>
              <w:pStyle w:val="BoldBlueDark"/>
              <w:spacing w:line="360" w:lineRule="auto"/>
              <w:jc w:val="center"/>
              <w:rPr>
                <w:rFonts w:cs="Arial"/>
                <w:szCs w:val="20"/>
              </w:rPr>
            </w:pPr>
            <w:r w:rsidRPr="00323DEE">
              <w:rPr>
                <w:rFonts w:cs="Arial"/>
                <w:szCs w:val="20"/>
              </w:rPr>
              <w:t>Document Name</w:t>
            </w:r>
          </w:p>
        </w:tc>
        <w:tc>
          <w:tcPr>
            <w:tcW w:w="5182" w:type="dxa"/>
            <w:shd w:val="clear" w:color="auto" w:fill="B9CFDD"/>
          </w:tcPr>
          <w:p w14:paraId="7E766F00" w14:textId="641852C2" w:rsidR="003D586D" w:rsidRPr="00323DEE" w:rsidRDefault="003D586D" w:rsidP="00C14730">
            <w:pPr>
              <w:pStyle w:val="BoldBlueDark"/>
              <w:spacing w:line="360" w:lineRule="auto"/>
              <w:jc w:val="center"/>
              <w:rPr>
                <w:rFonts w:cs="Arial"/>
                <w:szCs w:val="20"/>
              </w:rPr>
            </w:pPr>
            <w:r w:rsidRPr="00323DEE">
              <w:rPr>
                <w:rFonts w:cs="Arial"/>
                <w:szCs w:val="20"/>
              </w:rPr>
              <w:t>BPR Document</w:t>
            </w:r>
          </w:p>
        </w:tc>
      </w:tr>
      <w:tr w:rsidR="006B3623" w:rsidRPr="008678F5" w14:paraId="2155A6BE" w14:textId="77777777" w:rsidTr="003D586D">
        <w:trPr>
          <w:trHeight w:val="337"/>
        </w:trPr>
        <w:tc>
          <w:tcPr>
            <w:tcW w:w="4733" w:type="dxa"/>
          </w:tcPr>
          <w:p w14:paraId="220581B2" w14:textId="3D7CC4AF" w:rsidR="006B3623" w:rsidRPr="00323DEE" w:rsidRDefault="00641021" w:rsidP="00641021">
            <w:pPr>
              <w:spacing w:line="360" w:lineRule="auto"/>
              <w:jc w:val="both"/>
              <w:rPr>
                <w:rFonts w:cs="Arial"/>
                <w:szCs w:val="20"/>
              </w:rPr>
            </w:pPr>
            <w:r>
              <w:rPr>
                <w:rFonts w:cs="Arial"/>
                <w:szCs w:val="20"/>
              </w:rPr>
              <w:t xml:space="preserve">BPR- </w:t>
            </w:r>
            <w:r w:rsidR="003F29B5">
              <w:rPr>
                <w:rFonts w:cs="Arial"/>
                <w:szCs w:val="20"/>
              </w:rPr>
              <w:t xml:space="preserve">Cheques </w:t>
            </w:r>
            <w:proofErr w:type="gramStart"/>
            <w:r w:rsidR="003F29B5">
              <w:rPr>
                <w:rFonts w:cs="Arial"/>
                <w:szCs w:val="20"/>
              </w:rPr>
              <w:t>For</w:t>
            </w:r>
            <w:proofErr w:type="gramEnd"/>
            <w:r w:rsidR="003F29B5">
              <w:rPr>
                <w:rFonts w:cs="Arial"/>
                <w:szCs w:val="20"/>
              </w:rPr>
              <w:t xml:space="preserve"> Collections</w:t>
            </w:r>
          </w:p>
        </w:tc>
        <w:bookmarkStart w:id="19" w:name="_MON_1808313153"/>
        <w:bookmarkEnd w:id="19"/>
        <w:tc>
          <w:tcPr>
            <w:tcW w:w="5182" w:type="dxa"/>
          </w:tcPr>
          <w:p w14:paraId="484D4D2D" w14:textId="372E7E1E" w:rsidR="006B3623" w:rsidRPr="00323DEE" w:rsidRDefault="00CF35F5" w:rsidP="00641021">
            <w:pPr>
              <w:spacing w:line="360" w:lineRule="auto"/>
              <w:jc w:val="both"/>
              <w:rPr>
                <w:rFonts w:cs="Arial"/>
                <w:szCs w:val="20"/>
              </w:rPr>
            </w:pPr>
            <w:r>
              <w:rPr>
                <w:rFonts w:cs="Arial"/>
                <w:szCs w:val="20"/>
              </w:rPr>
              <w:object w:dxaOrig="1287" w:dyaOrig="837" w14:anchorId="58E166C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7" type="#_x0000_t75" style="width:64.2pt;height:41.4pt" o:ole="">
                  <v:imagedata r:id="rId15" o:title=""/>
                </v:shape>
                <o:OLEObject Type="Embed" ProgID="Excel.Sheet.12" ShapeID="_x0000_i1027" DrawAspect="Icon" ObjectID="_1808314867" r:id="rId16"/>
              </w:object>
            </w:r>
          </w:p>
        </w:tc>
      </w:tr>
    </w:tbl>
    <w:p w14:paraId="7487E00A" w14:textId="77777777" w:rsidR="005B2C55" w:rsidRPr="008678F5" w:rsidRDefault="005B2C55" w:rsidP="008F32E7">
      <w:pPr>
        <w:pStyle w:val="Heading2"/>
      </w:pPr>
      <w:bookmarkStart w:id="20" w:name="_Toc249254995"/>
      <w:bookmarkStart w:id="21" w:name="_Toc119722912"/>
      <w:r w:rsidRPr="008678F5">
        <w:t>Glossary</w:t>
      </w:r>
      <w:bookmarkEnd w:id="20"/>
      <w:bookmarkEnd w:id="21"/>
    </w:p>
    <w:p w14:paraId="1BAAD4E6" w14:textId="77777777" w:rsidR="005B2C55" w:rsidRPr="008678F5" w:rsidRDefault="005B2C55" w:rsidP="00171B7B">
      <w:pPr>
        <w:jc w:val="both"/>
        <w:rPr>
          <w:rFonts w:cs="Arial"/>
        </w:rPr>
      </w:pPr>
      <w:r w:rsidRPr="008678F5">
        <w:rPr>
          <w:rFonts w:cs="Arial"/>
        </w:rPr>
        <w:t>This section provides glossary &amp; descriptions that are used in this document.</w:t>
      </w:r>
    </w:p>
    <w:tbl>
      <w:tblPr>
        <w:tblW w:w="9770" w:type="dxa"/>
        <w:tblInd w:w="147" w:type="dxa"/>
        <w:tblBorders>
          <w:top w:val="single" w:sz="4" w:space="0" w:color="C0C0C0"/>
          <w:left w:val="single" w:sz="4" w:space="0" w:color="C0C0C0"/>
          <w:bottom w:val="single" w:sz="4" w:space="0" w:color="C0C0C0"/>
          <w:right w:val="single" w:sz="4" w:space="0" w:color="C0C0C0"/>
          <w:insideH w:val="single" w:sz="4" w:space="0" w:color="C0C0C0"/>
          <w:insideV w:val="single" w:sz="4" w:space="0" w:color="C0C0C0"/>
        </w:tblBorders>
        <w:tblLayout w:type="fixed"/>
        <w:tblCellMar>
          <w:left w:w="57" w:type="dxa"/>
          <w:right w:w="57" w:type="dxa"/>
        </w:tblCellMar>
        <w:tblLook w:val="01E0" w:firstRow="1" w:lastRow="1" w:firstColumn="1" w:lastColumn="1" w:noHBand="0" w:noVBand="0"/>
      </w:tblPr>
      <w:tblGrid>
        <w:gridCol w:w="3496"/>
        <w:gridCol w:w="6274"/>
      </w:tblGrid>
      <w:tr w:rsidR="005B2C55" w:rsidRPr="008678F5" w14:paraId="71857710" w14:textId="77777777" w:rsidTr="005F04A7">
        <w:trPr>
          <w:trHeight w:val="75"/>
        </w:trPr>
        <w:tc>
          <w:tcPr>
            <w:tcW w:w="3496" w:type="dxa"/>
            <w:tcBorders>
              <w:bottom w:val="single" w:sz="4" w:space="0" w:color="C0C0C0"/>
            </w:tcBorders>
            <w:shd w:val="clear" w:color="auto" w:fill="B9CFDD"/>
          </w:tcPr>
          <w:p w14:paraId="03B63960" w14:textId="77777777" w:rsidR="005B2C55" w:rsidRPr="00323DEE" w:rsidRDefault="000552D3" w:rsidP="00C14730">
            <w:pPr>
              <w:pStyle w:val="BoldBlueDark"/>
              <w:spacing w:line="360" w:lineRule="auto"/>
              <w:jc w:val="center"/>
              <w:rPr>
                <w:rFonts w:cs="Arial"/>
              </w:rPr>
            </w:pPr>
            <w:r w:rsidRPr="00323DEE">
              <w:rPr>
                <w:rFonts w:cs="Arial"/>
              </w:rPr>
              <w:t>Abbreviation</w:t>
            </w:r>
          </w:p>
        </w:tc>
        <w:tc>
          <w:tcPr>
            <w:tcW w:w="6274" w:type="dxa"/>
            <w:tcBorders>
              <w:bottom w:val="single" w:sz="4" w:space="0" w:color="C0C0C0"/>
            </w:tcBorders>
            <w:shd w:val="clear" w:color="auto" w:fill="B9CFDD"/>
          </w:tcPr>
          <w:p w14:paraId="00C3C5BC" w14:textId="77777777" w:rsidR="005B2C55" w:rsidRPr="00323DEE" w:rsidRDefault="005B2C55" w:rsidP="00C14730">
            <w:pPr>
              <w:pStyle w:val="BoldBlueDark"/>
              <w:spacing w:line="360" w:lineRule="auto"/>
              <w:jc w:val="center"/>
              <w:rPr>
                <w:rFonts w:cs="Arial"/>
              </w:rPr>
            </w:pPr>
            <w:r w:rsidRPr="00323DEE">
              <w:rPr>
                <w:rFonts w:cs="Arial"/>
              </w:rPr>
              <w:t>Description</w:t>
            </w:r>
          </w:p>
        </w:tc>
      </w:tr>
      <w:tr w:rsidR="005B2C55" w:rsidRPr="008678F5" w14:paraId="1FDA1C96" w14:textId="77777777" w:rsidTr="005F04A7">
        <w:trPr>
          <w:trHeight w:val="75"/>
        </w:trPr>
        <w:tc>
          <w:tcPr>
            <w:tcW w:w="3496" w:type="dxa"/>
            <w:shd w:val="clear" w:color="auto" w:fill="auto"/>
          </w:tcPr>
          <w:p w14:paraId="2835A2BE" w14:textId="1F11A433" w:rsidR="005B2C55" w:rsidRPr="00323DEE" w:rsidRDefault="005B2C55" w:rsidP="00C14730">
            <w:pPr>
              <w:pStyle w:val="BoldBlueDark"/>
              <w:spacing w:line="360" w:lineRule="auto"/>
              <w:jc w:val="both"/>
              <w:rPr>
                <w:rFonts w:cs="Arial"/>
                <w:b w:val="0"/>
              </w:rPr>
            </w:pPr>
          </w:p>
        </w:tc>
        <w:tc>
          <w:tcPr>
            <w:tcW w:w="6274" w:type="dxa"/>
            <w:shd w:val="clear" w:color="auto" w:fill="auto"/>
          </w:tcPr>
          <w:p w14:paraId="2CB110B1" w14:textId="1415B01A" w:rsidR="005B2C55" w:rsidRPr="00323DEE" w:rsidRDefault="005B2C55" w:rsidP="00C14730">
            <w:pPr>
              <w:pStyle w:val="BoldBlueDark"/>
              <w:spacing w:line="360" w:lineRule="auto"/>
              <w:jc w:val="both"/>
              <w:rPr>
                <w:rFonts w:cs="Arial"/>
                <w:b w:val="0"/>
              </w:rPr>
            </w:pPr>
          </w:p>
        </w:tc>
      </w:tr>
      <w:tr w:rsidR="005B2C55" w:rsidRPr="008678F5" w14:paraId="6BEA8761" w14:textId="77777777" w:rsidTr="005F04A7">
        <w:trPr>
          <w:trHeight w:val="75"/>
        </w:trPr>
        <w:tc>
          <w:tcPr>
            <w:tcW w:w="3496" w:type="dxa"/>
            <w:shd w:val="clear" w:color="auto" w:fill="auto"/>
          </w:tcPr>
          <w:p w14:paraId="0D876882" w14:textId="3CE1DA5F" w:rsidR="005B2C55" w:rsidRPr="00323DEE" w:rsidRDefault="005B2C55" w:rsidP="00C14730">
            <w:pPr>
              <w:pStyle w:val="BoldBlueDark"/>
              <w:spacing w:line="360" w:lineRule="auto"/>
              <w:jc w:val="both"/>
              <w:rPr>
                <w:rFonts w:cs="Arial"/>
                <w:b w:val="0"/>
              </w:rPr>
            </w:pPr>
          </w:p>
        </w:tc>
        <w:tc>
          <w:tcPr>
            <w:tcW w:w="6274" w:type="dxa"/>
            <w:shd w:val="clear" w:color="auto" w:fill="auto"/>
          </w:tcPr>
          <w:p w14:paraId="1EC0F7AE" w14:textId="02D4E856" w:rsidR="005B2C55" w:rsidRPr="00323DEE" w:rsidRDefault="005B2C55" w:rsidP="00C14730">
            <w:pPr>
              <w:pStyle w:val="BoldBlueDark"/>
              <w:spacing w:line="360" w:lineRule="auto"/>
              <w:jc w:val="both"/>
              <w:rPr>
                <w:rFonts w:cs="Arial"/>
                <w:b w:val="0"/>
              </w:rPr>
            </w:pPr>
          </w:p>
        </w:tc>
      </w:tr>
      <w:tr w:rsidR="005B2C55" w:rsidRPr="008678F5" w14:paraId="45D0D330" w14:textId="77777777" w:rsidTr="005F04A7">
        <w:trPr>
          <w:trHeight w:val="75"/>
        </w:trPr>
        <w:tc>
          <w:tcPr>
            <w:tcW w:w="3496" w:type="dxa"/>
            <w:shd w:val="clear" w:color="auto" w:fill="auto"/>
          </w:tcPr>
          <w:p w14:paraId="1F5884C8" w14:textId="2BEE5CB0" w:rsidR="005B2C55" w:rsidRPr="00323DEE" w:rsidRDefault="005B2C55" w:rsidP="00C14730">
            <w:pPr>
              <w:pStyle w:val="BoldBlueDark"/>
              <w:spacing w:line="360" w:lineRule="auto"/>
              <w:jc w:val="both"/>
              <w:rPr>
                <w:rFonts w:cs="Arial"/>
                <w:b w:val="0"/>
              </w:rPr>
            </w:pPr>
          </w:p>
        </w:tc>
        <w:tc>
          <w:tcPr>
            <w:tcW w:w="6274" w:type="dxa"/>
            <w:shd w:val="clear" w:color="auto" w:fill="auto"/>
          </w:tcPr>
          <w:p w14:paraId="21EABFE7" w14:textId="3F835205" w:rsidR="005B2C55" w:rsidRPr="00323DEE" w:rsidRDefault="005B2C55" w:rsidP="00C14730">
            <w:pPr>
              <w:pStyle w:val="BoldBlueDark"/>
              <w:spacing w:line="360" w:lineRule="auto"/>
              <w:jc w:val="both"/>
              <w:rPr>
                <w:rFonts w:cs="Arial"/>
                <w:b w:val="0"/>
              </w:rPr>
            </w:pPr>
          </w:p>
        </w:tc>
      </w:tr>
      <w:tr w:rsidR="0007438C" w:rsidRPr="008678F5" w14:paraId="76F36CE8" w14:textId="77777777" w:rsidTr="005F04A7">
        <w:trPr>
          <w:trHeight w:val="75"/>
        </w:trPr>
        <w:tc>
          <w:tcPr>
            <w:tcW w:w="3496" w:type="dxa"/>
            <w:shd w:val="clear" w:color="auto" w:fill="auto"/>
          </w:tcPr>
          <w:p w14:paraId="7742C335" w14:textId="66575BF2" w:rsidR="0007438C" w:rsidRPr="00323DEE" w:rsidRDefault="0007438C" w:rsidP="00C14730">
            <w:pPr>
              <w:pStyle w:val="BoldBlueDark"/>
              <w:spacing w:line="360" w:lineRule="auto"/>
              <w:jc w:val="both"/>
              <w:rPr>
                <w:rFonts w:cs="Arial"/>
                <w:b w:val="0"/>
              </w:rPr>
            </w:pPr>
          </w:p>
        </w:tc>
        <w:tc>
          <w:tcPr>
            <w:tcW w:w="6274" w:type="dxa"/>
            <w:shd w:val="clear" w:color="auto" w:fill="auto"/>
          </w:tcPr>
          <w:p w14:paraId="5747C23C" w14:textId="7266A1BA" w:rsidR="0007438C" w:rsidRPr="00323DEE" w:rsidRDefault="0007438C" w:rsidP="00C14730">
            <w:pPr>
              <w:pStyle w:val="BoldBlueDark"/>
              <w:spacing w:line="360" w:lineRule="auto"/>
              <w:jc w:val="both"/>
              <w:rPr>
                <w:rFonts w:cs="Arial"/>
                <w:b w:val="0"/>
              </w:rPr>
            </w:pPr>
          </w:p>
        </w:tc>
      </w:tr>
      <w:tr w:rsidR="0007438C" w:rsidRPr="008678F5" w14:paraId="5E95F568" w14:textId="77777777" w:rsidTr="005F04A7">
        <w:trPr>
          <w:trHeight w:val="75"/>
        </w:trPr>
        <w:tc>
          <w:tcPr>
            <w:tcW w:w="3496" w:type="dxa"/>
            <w:shd w:val="clear" w:color="auto" w:fill="auto"/>
          </w:tcPr>
          <w:p w14:paraId="73A5FCCF" w14:textId="089E058B" w:rsidR="0007438C" w:rsidRPr="00323DEE" w:rsidRDefault="0007438C" w:rsidP="00C14730">
            <w:pPr>
              <w:pStyle w:val="BoldBlueDark"/>
              <w:spacing w:line="360" w:lineRule="auto"/>
              <w:jc w:val="both"/>
              <w:rPr>
                <w:rFonts w:cs="Arial"/>
                <w:b w:val="0"/>
              </w:rPr>
            </w:pPr>
          </w:p>
        </w:tc>
        <w:tc>
          <w:tcPr>
            <w:tcW w:w="6274" w:type="dxa"/>
            <w:shd w:val="clear" w:color="auto" w:fill="auto"/>
          </w:tcPr>
          <w:p w14:paraId="41E08D35" w14:textId="406F4B06" w:rsidR="0007438C" w:rsidRPr="00323DEE" w:rsidRDefault="0007438C" w:rsidP="00C14730">
            <w:pPr>
              <w:pStyle w:val="BoldBlueDark"/>
              <w:spacing w:line="360" w:lineRule="auto"/>
              <w:jc w:val="both"/>
              <w:rPr>
                <w:rFonts w:cs="Arial"/>
                <w:b w:val="0"/>
              </w:rPr>
            </w:pPr>
          </w:p>
        </w:tc>
      </w:tr>
      <w:tr w:rsidR="0007438C" w:rsidRPr="008678F5" w14:paraId="5BA8A853" w14:textId="77777777" w:rsidTr="005F04A7">
        <w:trPr>
          <w:trHeight w:val="75"/>
        </w:trPr>
        <w:tc>
          <w:tcPr>
            <w:tcW w:w="3496" w:type="dxa"/>
            <w:shd w:val="clear" w:color="auto" w:fill="auto"/>
          </w:tcPr>
          <w:p w14:paraId="39F477BD" w14:textId="16D1754A" w:rsidR="0007438C" w:rsidRPr="00323DEE" w:rsidRDefault="0007438C" w:rsidP="00C14730">
            <w:pPr>
              <w:pStyle w:val="BoldBlueDark"/>
              <w:spacing w:line="360" w:lineRule="auto"/>
              <w:jc w:val="both"/>
              <w:rPr>
                <w:rFonts w:cs="Arial"/>
                <w:b w:val="0"/>
              </w:rPr>
            </w:pPr>
          </w:p>
        </w:tc>
        <w:tc>
          <w:tcPr>
            <w:tcW w:w="6274" w:type="dxa"/>
            <w:shd w:val="clear" w:color="auto" w:fill="auto"/>
          </w:tcPr>
          <w:p w14:paraId="72A26925" w14:textId="3147493D" w:rsidR="0007438C" w:rsidRPr="00323DEE" w:rsidRDefault="0007438C" w:rsidP="00C14730">
            <w:pPr>
              <w:pStyle w:val="BoldBlueDark"/>
              <w:spacing w:line="360" w:lineRule="auto"/>
              <w:jc w:val="both"/>
              <w:rPr>
                <w:rFonts w:cs="Arial"/>
                <w:b w:val="0"/>
              </w:rPr>
            </w:pPr>
          </w:p>
        </w:tc>
      </w:tr>
      <w:tr w:rsidR="0007438C" w:rsidRPr="008678F5" w14:paraId="5061D077" w14:textId="77777777" w:rsidTr="005F04A7">
        <w:trPr>
          <w:trHeight w:val="75"/>
        </w:trPr>
        <w:tc>
          <w:tcPr>
            <w:tcW w:w="3496" w:type="dxa"/>
            <w:shd w:val="clear" w:color="auto" w:fill="auto"/>
          </w:tcPr>
          <w:p w14:paraId="704E69F7" w14:textId="56B5B5E2" w:rsidR="0007438C" w:rsidRPr="00323DEE" w:rsidRDefault="0007438C" w:rsidP="00C14730">
            <w:pPr>
              <w:pStyle w:val="BoldBlueDark"/>
              <w:spacing w:line="360" w:lineRule="auto"/>
              <w:jc w:val="both"/>
              <w:rPr>
                <w:rFonts w:cs="Arial"/>
                <w:b w:val="0"/>
              </w:rPr>
            </w:pPr>
          </w:p>
        </w:tc>
        <w:tc>
          <w:tcPr>
            <w:tcW w:w="6274" w:type="dxa"/>
            <w:shd w:val="clear" w:color="auto" w:fill="auto"/>
          </w:tcPr>
          <w:p w14:paraId="0B442591" w14:textId="7C8D6056" w:rsidR="0007438C" w:rsidRPr="00323DEE" w:rsidRDefault="0007438C" w:rsidP="00C14730">
            <w:pPr>
              <w:pStyle w:val="BoldBlueDark"/>
              <w:spacing w:line="360" w:lineRule="auto"/>
              <w:jc w:val="both"/>
              <w:rPr>
                <w:rFonts w:cs="Arial"/>
                <w:b w:val="0"/>
              </w:rPr>
            </w:pPr>
          </w:p>
        </w:tc>
      </w:tr>
      <w:tr w:rsidR="0007438C" w:rsidRPr="008678F5" w14:paraId="1924A79F" w14:textId="77777777" w:rsidTr="005F04A7">
        <w:trPr>
          <w:trHeight w:val="75"/>
        </w:trPr>
        <w:tc>
          <w:tcPr>
            <w:tcW w:w="3496" w:type="dxa"/>
            <w:shd w:val="clear" w:color="auto" w:fill="auto"/>
          </w:tcPr>
          <w:p w14:paraId="53874630" w14:textId="30210CEA" w:rsidR="0007438C" w:rsidRPr="00323DEE" w:rsidRDefault="0007438C" w:rsidP="00C14730">
            <w:pPr>
              <w:pStyle w:val="BoldBlueDark"/>
              <w:spacing w:line="360" w:lineRule="auto"/>
              <w:jc w:val="both"/>
              <w:rPr>
                <w:rFonts w:cs="Arial"/>
                <w:b w:val="0"/>
              </w:rPr>
            </w:pPr>
          </w:p>
        </w:tc>
        <w:tc>
          <w:tcPr>
            <w:tcW w:w="6274" w:type="dxa"/>
            <w:shd w:val="clear" w:color="auto" w:fill="auto"/>
          </w:tcPr>
          <w:p w14:paraId="079C7AEE" w14:textId="140F75A6" w:rsidR="0007438C" w:rsidRPr="00323DEE" w:rsidRDefault="0007438C" w:rsidP="00C14730">
            <w:pPr>
              <w:pStyle w:val="BoldBlueDark"/>
              <w:spacing w:line="360" w:lineRule="auto"/>
              <w:jc w:val="both"/>
              <w:rPr>
                <w:rFonts w:cs="Arial"/>
                <w:b w:val="0"/>
              </w:rPr>
            </w:pPr>
          </w:p>
        </w:tc>
      </w:tr>
      <w:tr w:rsidR="0007438C" w:rsidRPr="008678F5" w14:paraId="521164C8" w14:textId="77777777" w:rsidTr="005F04A7">
        <w:trPr>
          <w:trHeight w:val="75"/>
        </w:trPr>
        <w:tc>
          <w:tcPr>
            <w:tcW w:w="3496" w:type="dxa"/>
            <w:shd w:val="clear" w:color="auto" w:fill="auto"/>
          </w:tcPr>
          <w:p w14:paraId="2E3F4A37" w14:textId="3A7C1763" w:rsidR="0007438C" w:rsidRPr="00323DEE" w:rsidRDefault="0007438C" w:rsidP="00C14730">
            <w:pPr>
              <w:pStyle w:val="BoldBlueDark"/>
              <w:spacing w:line="360" w:lineRule="auto"/>
              <w:jc w:val="both"/>
              <w:rPr>
                <w:rFonts w:cs="Arial"/>
                <w:b w:val="0"/>
              </w:rPr>
            </w:pPr>
          </w:p>
        </w:tc>
        <w:tc>
          <w:tcPr>
            <w:tcW w:w="6274" w:type="dxa"/>
            <w:shd w:val="clear" w:color="auto" w:fill="auto"/>
          </w:tcPr>
          <w:p w14:paraId="4D0EF672" w14:textId="7EF93BE7" w:rsidR="0007438C" w:rsidRPr="00323DEE" w:rsidRDefault="0007438C" w:rsidP="00C14730">
            <w:pPr>
              <w:pStyle w:val="BoldBlueDark"/>
              <w:spacing w:line="360" w:lineRule="auto"/>
              <w:jc w:val="both"/>
              <w:rPr>
                <w:rFonts w:cs="Arial"/>
                <w:b w:val="0"/>
              </w:rPr>
            </w:pPr>
          </w:p>
        </w:tc>
      </w:tr>
      <w:tr w:rsidR="0007438C" w:rsidRPr="008678F5" w14:paraId="390BE58A" w14:textId="77777777" w:rsidTr="005F04A7">
        <w:trPr>
          <w:trHeight w:val="75"/>
        </w:trPr>
        <w:tc>
          <w:tcPr>
            <w:tcW w:w="3496" w:type="dxa"/>
            <w:shd w:val="clear" w:color="auto" w:fill="auto"/>
          </w:tcPr>
          <w:p w14:paraId="00541FAE" w14:textId="3FBA683C" w:rsidR="0007438C" w:rsidRPr="00323DEE" w:rsidRDefault="0007438C" w:rsidP="00C14730">
            <w:pPr>
              <w:pStyle w:val="BoldBlueDark"/>
              <w:spacing w:line="360" w:lineRule="auto"/>
              <w:jc w:val="both"/>
              <w:rPr>
                <w:rFonts w:cs="Arial"/>
                <w:b w:val="0"/>
              </w:rPr>
            </w:pPr>
          </w:p>
        </w:tc>
        <w:tc>
          <w:tcPr>
            <w:tcW w:w="6274" w:type="dxa"/>
            <w:shd w:val="clear" w:color="auto" w:fill="auto"/>
          </w:tcPr>
          <w:p w14:paraId="36501394" w14:textId="4599FE37" w:rsidR="0007438C" w:rsidRPr="00323DEE" w:rsidRDefault="0007438C" w:rsidP="00C14730">
            <w:pPr>
              <w:pStyle w:val="BoldBlueDark"/>
              <w:spacing w:line="360" w:lineRule="auto"/>
              <w:jc w:val="both"/>
              <w:rPr>
                <w:rFonts w:cs="Arial"/>
                <w:b w:val="0"/>
              </w:rPr>
            </w:pPr>
          </w:p>
        </w:tc>
      </w:tr>
      <w:tr w:rsidR="00641021" w:rsidRPr="008678F5" w14:paraId="0F784F52" w14:textId="77777777" w:rsidTr="005F04A7">
        <w:trPr>
          <w:trHeight w:val="75"/>
        </w:trPr>
        <w:tc>
          <w:tcPr>
            <w:tcW w:w="3496" w:type="dxa"/>
            <w:shd w:val="clear" w:color="auto" w:fill="auto"/>
          </w:tcPr>
          <w:p w14:paraId="6D132E5D" w14:textId="77777777" w:rsidR="00641021" w:rsidRPr="00323DEE" w:rsidRDefault="00641021" w:rsidP="00C14730">
            <w:pPr>
              <w:pStyle w:val="BoldBlueDark"/>
              <w:spacing w:line="360" w:lineRule="auto"/>
              <w:jc w:val="both"/>
              <w:rPr>
                <w:rFonts w:cs="Arial"/>
                <w:b w:val="0"/>
              </w:rPr>
            </w:pPr>
          </w:p>
        </w:tc>
        <w:tc>
          <w:tcPr>
            <w:tcW w:w="6274" w:type="dxa"/>
            <w:shd w:val="clear" w:color="auto" w:fill="auto"/>
          </w:tcPr>
          <w:p w14:paraId="13E691E9" w14:textId="77777777" w:rsidR="00641021" w:rsidRPr="00323DEE" w:rsidRDefault="00641021" w:rsidP="00C14730">
            <w:pPr>
              <w:pStyle w:val="BoldBlueDark"/>
              <w:spacing w:line="360" w:lineRule="auto"/>
              <w:jc w:val="both"/>
              <w:rPr>
                <w:rFonts w:cs="Arial"/>
                <w:b w:val="0"/>
              </w:rPr>
            </w:pPr>
          </w:p>
        </w:tc>
      </w:tr>
    </w:tbl>
    <w:p w14:paraId="70BEEE51" w14:textId="77777777" w:rsidR="005B2C55" w:rsidRPr="008678F5" w:rsidRDefault="005B2C55" w:rsidP="00171B7B">
      <w:pPr>
        <w:pStyle w:val="Heading1"/>
        <w:jc w:val="both"/>
        <w:rPr>
          <w:rFonts w:ascii="Arial" w:hAnsi="Arial" w:cs="Arial"/>
        </w:rPr>
      </w:pPr>
      <w:bookmarkStart w:id="22" w:name="_Toc119722913"/>
      <w:r w:rsidRPr="008678F5">
        <w:rPr>
          <w:rFonts w:ascii="Arial" w:hAnsi="Arial" w:cs="Arial"/>
        </w:rPr>
        <w:lastRenderedPageBreak/>
        <w:t>Requirement Description</w:t>
      </w:r>
      <w:bookmarkEnd w:id="22"/>
    </w:p>
    <w:p w14:paraId="67C998CD" w14:textId="1FD4D3D9" w:rsidR="00B81792" w:rsidRPr="008678F5" w:rsidRDefault="00981849" w:rsidP="00BA12CD">
      <w:pPr>
        <w:spacing w:line="276" w:lineRule="auto"/>
        <w:jc w:val="both"/>
        <w:rPr>
          <w:rFonts w:cs="Arial"/>
        </w:rPr>
      </w:pPr>
      <w:r w:rsidRPr="008678F5">
        <w:rPr>
          <w:rFonts w:cs="Arial"/>
        </w:rPr>
        <w:t xml:space="preserve">The following </w:t>
      </w:r>
      <w:r w:rsidR="00CB6065">
        <w:rPr>
          <w:rFonts w:cs="Arial"/>
        </w:rPr>
        <w:t>is a summary</w:t>
      </w:r>
      <w:r w:rsidRPr="008678F5">
        <w:rPr>
          <w:rFonts w:cs="Arial"/>
        </w:rPr>
        <w:t xml:space="preserve"> of the </w:t>
      </w:r>
      <w:r w:rsidR="00416EBD">
        <w:rPr>
          <w:rFonts w:cs="Arial"/>
        </w:rPr>
        <w:t>identified gaps and their respective categorization</w:t>
      </w:r>
      <w:r w:rsidRPr="008678F5">
        <w:rPr>
          <w:rFonts w:cs="Arial"/>
        </w:rPr>
        <w:t>:</w:t>
      </w:r>
    </w:p>
    <w:tbl>
      <w:tblPr>
        <w:tblStyle w:val="TableGrid"/>
        <w:tblW w:w="9918" w:type="dxa"/>
        <w:jc w:val="center"/>
        <w:tblLook w:val="04A0" w:firstRow="1" w:lastRow="0" w:firstColumn="1" w:lastColumn="0" w:noHBand="0" w:noVBand="1"/>
      </w:tblPr>
      <w:tblGrid>
        <w:gridCol w:w="1532"/>
        <w:gridCol w:w="1100"/>
        <w:gridCol w:w="7286"/>
      </w:tblGrid>
      <w:tr w:rsidR="00A91D79" w:rsidRPr="001A28B3" w14:paraId="649A5F33" w14:textId="77777777" w:rsidTr="001614CB">
        <w:trPr>
          <w:trHeight w:val="330"/>
          <w:jc w:val="center"/>
        </w:trPr>
        <w:tc>
          <w:tcPr>
            <w:tcW w:w="1532" w:type="dxa"/>
            <w:shd w:val="clear" w:color="auto" w:fill="B9CFDD"/>
          </w:tcPr>
          <w:p w14:paraId="3FFBA8E7" w14:textId="590A2F21" w:rsidR="007643A3" w:rsidRPr="001A28B3" w:rsidRDefault="007643A3" w:rsidP="000126EE">
            <w:pPr>
              <w:spacing w:before="0" w:after="0" w:line="360" w:lineRule="auto"/>
              <w:jc w:val="center"/>
              <w:rPr>
                <w:rFonts w:cs="Arial"/>
                <w:b/>
                <w:bCs/>
                <w:color w:val="005294"/>
                <w:szCs w:val="20"/>
              </w:rPr>
            </w:pPr>
            <w:r w:rsidRPr="001A28B3">
              <w:rPr>
                <w:rFonts w:cs="Arial"/>
                <w:b/>
                <w:bCs/>
                <w:color w:val="005294"/>
                <w:szCs w:val="20"/>
              </w:rPr>
              <w:t>WS Process ID</w:t>
            </w:r>
          </w:p>
        </w:tc>
        <w:tc>
          <w:tcPr>
            <w:tcW w:w="1100" w:type="dxa"/>
            <w:shd w:val="clear" w:color="auto" w:fill="B9CFDD"/>
          </w:tcPr>
          <w:p w14:paraId="3AE87290" w14:textId="6B0190CD" w:rsidR="007643A3" w:rsidRPr="001A28B3" w:rsidRDefault="007643A3" w:rsidP="000126EE">
            <w:pPr>
              <w:spacing w:before="0" w:after="0" w:line="360" w:lineRule="auto"/>
              <w:jc w:val="center"/>
              <w:rPr>
                <w:rFonts w:cs="Arial"/>
                <w:b/>
                <w:bCs/>
                <w:color w:val="005294"/>
                <w:szCs w:val="20"/>
              </w:rPr>
            </w:pPr>
            <w:r w:rsidRPr="001A28B3">
              <w:rPr>
                <w:rFonts w:cs="Arial"/>
                <w:b/>
                <w:bCs/>
                <w:color w:val="005294"/>
                <w:szCs w:val="20"/>
              </w:rPr>
              <w:t>Gap ID</w:t>
            </w:r>
          </w:p>
        </w:tc>
        <w:tc>
          <w:tcPr>
            <w:tcW w:w="7286" w:type="dxa"/>
            <w:shd w:val="clear" w:color="auto" w:fill="B9CFDD"/>
          </w:tcPr>
          <w:p w14:paraId="348B71D2" w14:textId="5828C486" w:rsidR="007643A3" w:rsidRPr="001A28B3" w:rsidRDefault="007643A3" w:rsidP="000126EE">
            <w:pPr>
              <w:spacing w:before="0" w:after="0" w:line="360" w:lineRule="auto"/>
              <w:jc w:val="center"/>
              <w:rPr>
                <w:rFonts w:cs="Arial"/>
                <w:b/>
                <w:bCs/>
                <w:color w:val="005294"/>
                <w:szCs w:val="20"/>
              </w:rPr>
            </w:pPr>
            <w:r w:rsidRPr="001A28B3">
              <w:rPr>
                <w:rFonts w:cs="Arial"/>
                <w:b/>
                <w:bCs/>
                <w:color w:val="005294"/>
                <w:szCs w:val="20"/>
              </w:rPr>
              <w:t>Requirement Description</w:t>
            </w:r>
          </w:p>
        </w:tc>
      </w:tr>
      <w:tr w:rsidR="00A91D79" w:rsidRPr="001A28B3" w14:paraId="5F022F72" w14:textId="77777777" w:rsidTr="001614CB">
        <w:trPr>
          <w:trHeight w:val="416"/>
          <w:jc w:val="center"/>
        </w:trPr>
        <w:tc>
          <w:tcPr>
            <w:tcW w:w="1532" w:type="dxa"/>
          </w:tcPr>
          <w:p w14:paraId="11432689" w14:textId="0010BEAB" w:rsidR="007643A3" w:rsidRPr="001A28B3" w:rsidRDefault="00E92E18" w:rsidP="00AB08FB">
            <w:pPr>
              <w:spacing w:before="0" w:after="0" w:line="360" w:lineRule="auto"/>
              <w:rPr>
                <w:rFonts w:cs="Arial"/>
                <w:szCs w:val="20"/>
              </w:rPr>
            </w:pPr>
            <w:r w:rsidRPr="00E92E18">
              <w:rPr>
                <w:szCs w:val="20"/>
              </w:rPr>
              <w:t xml:space="preserve">WS04-06-2 </w:t>
            </w:r>
            <w:r w:rsidR="00522D54">
              <w:rPr>
                <w:szCs w:val="20"/>
              </w:rPr>
              <w:t>(</w:t>
            </w:r>
            <w:r w:rsidRPr="00E92E18">
              <w:rPr>
                <w:szCs w:val="20"/>
              </w:rPr>
              <w:t>Deposit Local Outward Cheques Clearing</w:t>
            </w:r>
            <w:r w:rsidR="00522D54">
              <w:rPr>
                <w:szCs w:val="20"/>
              </w:rPr>
              <w:t>)</w:t>
            </w:r>
          </w:p>
        </w:tc>
        <w:tc>
          <w:tcPr>
            <w:tcW w:w="1100" w:type="dxa"/>
          </w:tcPr>
          <w:p w14:paraId="7B01DF74" w14:textId="5B90538F" w:rsidR="007643A3" w:rsidRPr="001A28B3" w:rsidRDefault="007C0B31" w:rsidP="00AB08FB">
            <w:pPr>
              <w:spacing w:before="0" w:after="0" w:line="360" w:lineRule="auto"/>
              <w:rPr>
                <w:rFonts w:cs="Arial"/>
                <w:szCs w:val="20"/>
              </w:rPr>
            </w:pPr>
            <w:r>
              <w:rPr>
                <w:rFonts w:cs="Arial"/>
                <w:szCs w:val="20"/>
              </w:rPr>
              <w:t>WS0</w:t>
            </w:r>
            <w:r w:rsidR="004518A6">
              <w:rPr>
                <w:rFonts w:cs="Arial"/>
                <w:szCs w:val="20"/>
              </w:rPr>
              <w:t>4</w:t>
            </w:r>
            <w:r w:rsidR="00522D54">
              <w:rPr>
                <w:rFonts w:cs="Arial"/>
                <w:szCs w:val="20"/>
              </w:rPr>
              <w:t>-</w:t>
            </w:r>
            <w:r w:rsidR="004518A6">
              <w:rPr>
                <w:rFonts w:cs="Arial"/>
                <w:szCs w:val="20"/>
              </w:rPr>
              <w:t xml:space="preserve">06 </w:t>
            </w:r>
            <w:r w:rsidR="00522D54">
              <w:rPr>
                <w:rFonts w:cs="Arial"/>
                <w:szCs w:val="20"/>
              </w:rPr>
              <w:t>01</w:t>
            </w:r>
            <w:r w:rsidR="00522D54" w:rsidRPr="001A28B3">
              <w:rPr>
                <w:rFonts w:cs="Arial"/>
                <w:szCs w:val="20"/>
              </w:rPr>
              <w:t>-0001</w:t>
            </w:r>
          </w:p>
        </w:tc>
        <w:tc>
          <w:tcPr>
            <w:tcW w:w="7286" w:type="dxa"/>
          </w:tcPr>
          <w:p w14:paraId="6B667876" w14:textId="77777777" w:rsidR="00A70668" w:rsidRDefault="00A70668" w:rsidP="00522D54">
            <w:pPr>
              <w:spacing w:before="0" w:after="0" w:line="360" w:lineRule="auto"/>
              <w:rPr>
                <w:rFonts w:cs="Arial"/>
                <w:szCs w:val="20"/>
              </w:rPr>
            </w:pPr>
            <w:r w:rsidRPr="00A70668">
              <w:rPr>
                <w:rFonts w:cs="Arial"/>
                <w:szCs w:val="20"/>
              </w:rPr>
              <w:t>To add the amount field (amount) for a cheque that is added to that screen - The user should book every cheque in Cheque collection</w:t>
            </w:r>
          </w:p>
          <w:p w14:paraId="5E6430DE" w14:textId="5E9A9582" w:rsidR="00522D54" w:rsidRPr="001A28B3" w:rsidRDefault="00522D54" w:rsidP="00522D54">
            <w:pPr>
              <w:spacing w:before="0" w:after="0" w:line="360" w:lineRule="auto"/>
              <w:rPr>
                <w:rFonts w:cs="Arial"/>
                <w:b/>
                <w:bCs/>
                <w:color w:val="244061" w:themeColor="accent1" w:themeShade="80"/>
                <w:szCs w:val="20"/>
              </w:rPr>
            </w:pPr>
            <w:r w:rsidRPr="001A28B3">
              <w:rPr>
                <w:rFonts w:cs="Arial"/>
                <w:b/>
                <w:bCs/>
                <w:color w:val="244061" w:themeColor="accent1" w:themeShade="80"/>
                <w:szCs w:val="20"/>
              </w:rPr>
              <w:t xml:space="preserve">Gap Category (Reg | Bnk Rqmt | AE MB): </w:t>
            </w:r>
            <w:r w:rsidRPr="001A28B3">
              <w:rPr>
                <w:rFonts w:cs="Arial"/>
                <w:color w:val="244061" w:themeColor="accent1" w:themeShade="80"/>
                <w:szCs w:val="20"/>
              </w:rPr>
              <w:t>Bank Requirement</w:t>
            </w:r>
          </w:p>
          <w:p w14:paraId="582A04AC" w14:textId="44B38ECA" w:rsidR="00862ED4" w:rsidRPr="001A28B3" w:rsidRDefault="00522D54" w:rsidP="00522D54">
            <w:pPr>
              <w:spacing w:before="0" w:after="0" w:line="360" w:lineRule="auto"/>
              <w:rPr>
                <w:rFonts w:cs="Arial"/>
                <w:b/>
                <w:bCs/>
                <w:szCs w:val="20"/>
              </w:rPr>
            </w:pPr>
            <w:r w:rsidRPr="001A28B3">
              <w:rPr>
                <w:rFonts w:cs="Arial"/>
                <w:b/>
                <w:bCs/>
                <w:color w:val="244061" w:themeColor="accent1" w:themeShade="80"/>
                <w:szCs w:val="20"/>
              </w:rPr>
              <w:t xml:space="preserve">Gap Type (Config | Custom | Param): </w:t>
            </w:r>
            <w:r w:rsidRPr="001A28B3">
              <w:rPr>
                <w:rFonts w:cs="Arial"/>
                <w:color w:val="244061" w:themeColor="accent1" w:themeShade="80"/>
                <w:szCs w:val="20"/>
              </w:rPr>
              <w:t>Customization</w:t>
            </w:r>
          </w:p>
        </w:tc>
      </w:tr>
      <w:tr w:rsidR="00A91D79" w:rsidRPr="001A28B3" w14:paraId="1F6AE2B3" w14:textId="77777777" w:rsidTr="001614CB">
        <w:trPr>
          <w:trHeight w:val="330"/>
          <w:jc w:val="center"/>
        </w:trPr>
        <w:tc>
          <w:tcPr>
            <w:tcW w:w="1532" w:type="dxa"/>
          </w:tcPr>
          <w:p w14:paraId="71E31701" w14:textId="3073EDB7" w:rsidR="00A61856" w:rsidRPr="001A28B3" w:rsidRDefault="00E92E18" w:rsidP="002650F0">
            <w:pPr>
              <w:spacing w:before="0" w:after="0" w:line="360" w:lineRule="auto"/>
              <w:rPr>
                <w:rFonts w:cs="Arial"/>
                <w:szCs w:val="20"/>
              </w:rPr>
            </w:pPr>
            <w:r w:rsidRPr="00E92E18">
              <w:rPr>
                <w:szCs w:val="20"/>
              </w:rPr>
              <w:t xml:space="preserve">WS04-06-3 </w:t>
            </w:r>
            <w:r w:rsidR="002650F0">
              <w:rPr>
                <w:szCs w:val="20"/>
              </w:rPr>
              <w:t>(</w:t>
            </w:r>
            <w:r w:rsidR="00993909" w:rsidRPr="00993909">
              <w:rPr>
                <w:szCs w:val="20"/>
              </w:rPr>
              <w:t>Cheque Collection</w:t>
            </w:r>
            <w:r w:rsidR="002650F0">
              <w:rPr>
                <w:szCs w:val="20"/>
              </w:rPr>
              <w:t>)</w:t>
            </w:r>
          </w:p>
        </w:tc>
        <w:tc>
          <w:tcPr>
            <w:tcW w:w="1100" w:type="dxa"/>
          </w:tcPr>
          <w:p w14:paraId="01248B43" w14:textId="77777777" w:rsidR="00A61856" w:rsidRDefault="007C0B31" w:rsidP="00AB08FB">
            <w:pPr>
              <w:spacing w:before="0" w:after="0" w:line="360" w:lineRule="auto"/>
              <w:rPr>
                <w:rFonts w:cs="Arial"/>
                <w:szCs w:val="20"/>
              </w:rPr>
            </w:pPr>
            <w:r>
              <w:rPr>
                <w:rFonts w:cs="Arial"/>
                <w:szCs w:val="20"/>
              </w:rPr>
              <w:t>WS0</w:t>
            </w:r>
            <w:r w:rsidR="00A836C5">
              <w:rPr>
                <w:rFonts w:cs="Arial"/>
                <w:szCs w:val="20"/>
              </w:rPr>
              <w:t>4</w:t>
            </w:r>
            <w:r w:rsidR="002650F0">
              <w:rPr>
                <w:rFonts w:cs="Arial"/>
                <w:szCs w:val="20"/>
              </w:rPr>
              <w:t>-0</w:t>
            </w:r>
            <w:r w:rsidR="00A836C5">
              <w:rPr>
                <w:rFonts w:cs="Arial"/>
                <w:szCs w:val="20"/>
              </w:rPr>
              <w:t>6</w:t>
            </w:r>
          </w:p>
          <w:p w14:paraId="4C6C4501" w14:textId="0C7C510B" w:rsidR="00A836C5" w:rsidRPr="001A28B3" w:rsidRDefault="00A836C5" w:rsidP="00AB08FB">
            <w:pPr>
              <w:spacing w:before="0" w:after="0" w:line="360" w:lineRule="auto"/>
              <w:rPr>
                <w:rFonts w:cs="Arial"/>
                <w:szCs w:val="20"/>
              </w:rPr>
            </w:pPr>
            <w:r>
              <w:rPr>
                <w:rFonts w:cs="Arial"/>
                <w:szCs w:val="20"/>
              </w:rPr>
              <w:t>01-0002</w:t>
            </w:r>
          </w:p>
        </w:tc>
        <w:tc>
          <w:tcPr>
            <w:tcW w:w="7286" w:type="dxa"/>
          </w:tcPr>
          <w:p w14:paraId="606A9713" w14:textId="77777777" w:rsidR="00D33A15" w:rsidRDefault="00D33A15" w:rsidP="002650F0">
            <w:pPr>
              <w:spacing w:before="0" w:after="0" w:line="360" w:lineRule="auto"/>
              <w:rPr>
                <w:rFonts w:cs="Arial"/>
                <w:szCs w:val="20"/>
              </w:rPr>
            </w:pPr>
            <w:r w:rsidRPr="00D33A15">
              <w:rPr>
                <w:rFonts w:cs="Arial"/>
                <w:szCs w:val="20"/>
              </w:rPr>
              <w:t>New version is to be created for Cheque return marking with Reason of return</w:t>
            </w:r>
            <w:r>
              <w:rPr>
                <w:rFonts w:cs="Arial"/>
                <w:szCs w:val="20"/>
              </w:rPr>
              <w:t xml:space="preserve"> </w:t>
            </w:r>
          </w:p>
          <w:p w14:paraId="34441B32" w14:textId="7AF33CA6" w:rsidR="002650F0" w:rsidRPr="001A28B3" w:rsidRDefault="002650F0" w:rsidP="002650F0">
            <w:pPr>
              <w:spacing w:before="0" w:after="0" w:line="360" w:lineRule="auto"/>
              <w:rPr>
                <w:rFonts w:cs="Arial"/>
                <w:b/>
                <w:bCs/>
                <w:color w:val="244061" w:themeColor="accent1" w:themeShade="80"/>
                <w:szCs w:val="20"/>
              </w:rPr>
            </w:pPr>
            <w:r w:rsidRPr="001A28B3">
              <w:rPr>
                <w:rFonts w:cs="Arial"/>
                <w:b/>
                <w:bCs/>
                <w:color w:val="244061" w:themeColor="accent1" w:themeShade="80"/>
                <w:szCs w:val="20"/>
              </w:rPr>
              <w:t xml:space="preserve">Gap Category (Reg | Bnk Rqmt | AE MB): </w:t>
            </w:r>
            <w:r w:rsidRPr="001A28B3">
              <w:rPr>
                <w:rFonts w:cs="Arial"/>
                <w:color w:val="244061" w:themeColor="accent1" w:themeShade="80"/>
                <w:szCs w:val="20"/>
              </w:rPr>
              <w:t>Bank Requirement</w:t>
            </w:r>
          </w:p>
          <w:p w14:paraId="2FF68577" w14:textId="33D412B3" w:rsidR="00897392" w:rsidRPr="001A28B3" w:rsidRDefault="002650F0" w:rsidP="002650F0">
            <w:pPr>
              <w:spacing w:before="0" w:after="0" w:line="360" w:lineRule="auto"/>
              <w:rPr>
                <w:rFonts w:cs="Arial"/>
                <w:szCs w:val="20"/>
              </w:rPr>
            </w:pPr>
            <w:r w:rsidRPr="001A28B3">
              <w:rPr>
                <w:rFonts w:cs="Arial"/>
                <w:b/>
                <w:bCs/>
                <w:color w:val="244061" w:themeColor="accent1" w:themeShade="80"/>
                <w:szCs w:val="20"/>
              </w:rPr>
              <w:t xml:space="preserve">Gap Type (Config | Custom | Param): </w:t>
            </w:r>
            <w:r w:rsidRPr="001A28B3">
              <w:rPr>
                <w:rFonts w:cs="Arial"/>
                <w:color w:val="244061" w:themeColor="accent1" w:themeShade="80"/>
                <w:szCs w:val="20"/>
              </w:rPr>
              <w:t>Customization</w:t>
            </w:r>
          </w:p>
        </w:tc>
      </w:tr>
      <w:tr w:rsidR="001D423C" w:rsidRPr="001A28B3" w14:paraId="186399FB" w14:textId="77777777" w:rsidTr="001614CB">
        <w:trPr>
          <w:trHeight w:val="330"/>
          <w:jc w:val="center"/>
        </w:trPr>
        <w:tc>
          <w:tcPr>
            <w:tcW w:w="1532" w:type="dxa"/>
          </w:tcPr>
          <w:p w14:paraId="24FB8354" w14:textId="28178864" w:rsidR="002650F0" w:rsidRDefault="007C0B31" w:rsidP="002650F0">
            <w:pPr>
              <w:spacing w:before="0" w:after="0" w:line="360" w:lineRule="auto"/>
              <w:rPr>
                <w:szCs w:val="20"/>
              </w:rPr>
            </w:pPr>
            <w:r>
              <w:rPr>
                <w:szCs w:val="20"/>
              </w:rPr>
              <w:t>WS09</w:t>
            </w:r>
            <w:r w:rsidR="002650F0" w:rsidRPr="00882421">
              <w:rPr>
                <w:szCs w:val="20"/>
              </w:rPr>
              <w:t>-</w:t>
            </w:r>
            <w:r w:rsidR="002650F0">
              <w:rPr>
                <w:szCs w:val="20"/>
              </w:rPr>
              <w:t>AD</w:t>
            </w:r>
            <w:r w:rsidR="002650F0" w:rsidRPr="00882421">
              <w:rPr>
                <w:szCs w:val="20"/>
              </w:rPr>
              <w:t>-0</w:t>
            </w:r>
            <w:r w:rsidR="002650F0">
              <w:rPr>
                <w:szCs w:val="20"/>
              </w:rPr>
              <w:t>1</w:t>
            </w:r>
          </w:p>
          <w:p w14:paraId="489E7BCF" w14:textId="7D74B9D4" w:rsidR="001D423C" w:rsidRDefault="002650F0" w:rsidP="002650F0">
            <w:pPr>
              <w:spacing w:before="0" w:after="0" w:line="360" w:lineRule="auto"/>
              <w:rPr>
                <w:rFonts w:cs="Arial"/>
                <w:szCs w:val="20"/>
              </w:rPr>
            </w:pPr>
            <w:r>
              <w:rPr>
                <w:szCs w:val="20"/>
              </w:rPr>
              <w:t>(Premature Encashment)</w:t>
            </w:r>
          </w:p>
        </w:tc>
        <w:tc>
          <w:tcPr>
            <w:tcW w:w="1100" w:type="dxa"/>
          </w:tcPr>
          <w:p w14:paraId="1C09DE4B" w14:textId="77777777" w:rsidR="00CD1D6A" w:rsidRDefault="007C0B31" w:rsidP="00AB08FB">
            <w:pPr>
              <w:spacing w:before="0" w:after="0" w:line="360" w:lineRule="auto"/>
              <w:rPr>
                <w:rFonts w:cs="Arial"/>
                <w:szCs w:val="20"/>
              </w:rPr>
            </w:pPr>
            <w:r>
              <w:rPr>
                <w:rFonts w:cs="Arial"/>
                <w:szCs w:val="20"/>
              </w:rPr>
              <w:t>WS</w:t>
            </w:r>
            <w:r w:rsidR="00CD1D6A">
              <w:rPr>
                <w:rFonts w:cs="Arial"/>
                <w:szCs w:val="20"/>
              </w:rPr>
              <w:t>04</w:t>
            </w:r>
            <w:r w:rsidR="002650F0">
              <w:rPr>
                <w:rFonts w:cs="Arial"/>
                <w:szCs w:val="20"/>
              </w:rPr>
              <w:t>A</w:t>
            </w:r>
            <w:r w:rsidR="00CD1D6A">
              <w:rPr>
                <w:rFonts w:cs="Arial"/>
                <w:szCs w:val="20"/>
              </w:rPr>
              <w:t>06</w:t>
            </w:r>
          </w:p>
          <w:p w14:paraId="03008A72" w14:textId="7E9E5AAF" w:rsidR="001D423C" w:rsidRDefault="002650F0" w:rsidP="00AB08FB">
            <w:pPr>
              <w:spacing w:before="0" w:after="0" w:line="360" w:lineRule="auto"/>
              <w:rPr>
                <w:rFonts w:cs="Arial"/>
                <w:szCs w:val="20"/>
              </w:rPr>
            </w:pPr>
            <w:r>
              <w:rPr>
                <w:rFonts w:cs="Arial"/>
                <w:szCs w:val="20"/>
              </w:rPr>
              <w:t>01-0003</w:t>
            </w:r>
          </w:p>
        </w:tc>
        <w:tc>
          <w:tcPr>
            <w:tcW w:w="7286" w:type="dxa"/>
          </w:tcPr>
          <w:p w14:paraId="61D4047A" w14:textId="77777777" w:rsidR="00BD05EE" w:rsidRDefault="00BD05EE" w:rsidP="008136E8">
            <w:pPr>
              <w:spacing w:before="0" w:after="0" w:line="360" w:lineRule="auto"/>
              <w:rPr>
                <w:rFonts w:cs="Arial"/>
              </w:rPr>
            </w:pPr>
            <w:r w:rsidRPr="00BD05EE">
              <w:rPr>
                <w:rFonts w:cs="Arial"/>
              </w:rPr>
              <w:t xml:space="preserve">New ADHOC Charges recovery version created to book the Return Charges if bank want to charge in version PL is fixed and not changeable amount shown as defined against commission type but </w:t>
            </w:r>
            <w:r>
              <w:rPr>
                <w:rFonts w:cs="Arial"/>
              </w:rPr>
              <w:t xml:space="preserve">changeable </w:t>
            </w:r>
          </w:p>
          <w:p w14:paraId="28518DD3" w14:textId="624A921B" w:rsidR="008136E8" w:rsidRPr="001A28B3" w:rsidRDefault="008136E8" w:rsidP="008136E8">
            <w:pPr>
              <w:spacing w:before="0" w:after="0" w:line="360" w:lineRule="auto"/>
              <w:rPr>
                <w:rFonts w:cs="Arial"/>
                <w:b/>
                <w:bCs/>
                <w:color w:val="244061" w:themeColor="accent1" w:themeShade="80"/>
                <w:szCs w:val="20"/>
              </w:rPr>
            </w:pPr>
            <w:r w:rsidRPr="001A28B3">
              <w:rPr>
                <w:rFonts w:cs="Arial"/>
                <w:b/>
                <w:bCs/>
                <w:color w:val="244061" w:themeColor="accent1" w:themeShade="80"/>
                <w:szCs w:val="20"/>
              </w:rPr>
              <w:t xml:space="preserve">Gap Category (Reg | Bnk Rqmt | AE MB): </w:t>
            </w:r>
            <w:r w:rsidRPr="001A28B3">
              <w:rPr>
                <w:rFonts w:cs="Arial"/>
                <w:color w:val="244061" w:themeColor="accent1" w:themeShade="80"/>
                <w:szCs w:val="20"/>
              </w:rPr>
              <w:t>Bank Requirement</w:t>
            </w:r>
          </w:p>
          <w:p w14:paraId="46CBED83" w14:textId="5BBAA101" w:rsidR="008136E8" w:rsidRPr="002650F0" w:rsidRDefault="008136E8" w:rsidP="008136E8">
            <w:pPr>
              <w:spacing w:before="0" w:after="0" w:line="360" w:lineRule="auto"/>
              <w:rPr>
                <w:rFonts w:cs="Arial"/>
              </w:rPr>
            </w:pPr>
            <w:r w:rsidRPr="001A28B3">
              <w:rPr>
                <w:rFonts w:cs="Arial"/>
                <w:b/>
                <w:bCs/>
                <w:color w:val="244061" w:themeColor="accent1" w:themeShade="80"/>
                <w:szCs w:val="20"/>
              </w:rPr>
              <w:t xml:space="preserve">Gap Type (Config | Custom | Param): </w:t>
            </w:r>
            <w:r w:rsidRPr="001A28B3">
              <w:rPr>
                <w:rFonts w:cs="Arial"/>
                <w:color w:val="244061" w:themeColor="accent1" w:themeShade="80"/>
                <w:szCs w:val="20"/>
              </w:rPr>
              <w:t>Customization</w:t>
            </w:r>
          </w:p>
        </w:tc>
      </w:tr>
    </w:tbl>
    <w:p w14:paraId="7DE5D776" w14:textId="77777777" w:rsidR="00407ADC" w:rsidRDefault="00407ADC" w:rsidP="00407ADC">
      <w:pPr>
        <w:pStyle w:val="Heading1"/>
        <w:numPr>
          <w:ilvl w:val="0"/>
          <w:numId w:val="0"/>
        </w:numPr>
        <w:jc w:val="both"/>
        <w:rPr>
          <w:rFonts w:ascii="Arial" w:hAnsi="Arial" w:cs="Arial"/>
          <w:highlight w:val="yellow"/>
        </w:rPr>
      </w:pPr>
      <w:bookmarkStart w:id="23" w:name="_Toc119722918"/>
    </w:p>
    <w:p w14:paraId="6D6D9FE6" w14:textId="1A4FAE7E" w:rsidR="003460C1" w:rsidRPr="00F10E3C" w:rsidRDefault="00D130CF" w:rsidP="00171B7B">
      <w:pPr>
        <w:pStyle w:val="Heading1"/>
        <w:jc w:val="both"/>
        <w:rPr>
          <w:rFonts w:ascii="Arial" w:hAnsi="Arial" w:cs="Arial"/>
          <w:highlight w:val="yellow"/>
        </w:rPr>
      </w:pPr>
      <w:r w:rsidRPr="00F10E3C">
        <w:rPr>
          <w:rFonts w:ascii="Arial" w:hAnsi="Arial" w:cs="Arial"/>
          <w:highlight w:val="yellow"/>
        </w:rPr>
        <w:t xml:space="preserve">Process Review and </w:t>
      </w:r>
      <w:r w:rsidR="00B26817" w:rsidRPr="00F10E3C">
        <w:rPr>
          <w:rFonts w:ascii="Arial" w:hAnsi="Arial" w:cs="Arial"/>
          <w:highlight w:val="yellow"/>
        </w:rPr>
        <w:t>Gaps</w:t>
      </w:r>
      <w:r w:rsidRPr="00F10E3C">
        <w:rPr>
          <w:rFonts w:ascii="Arial" w:hAnsi="Arial" w:cs="Arial"/>
          <w:highlight w:val="yellow"/>
        </w:rPr>
        <w:t xml:space="preserve"> Analysis</w:t>
      </w:r>
      <w:bookmarkEnd w:id="23"/>
    </w:p>
    <w:tbl>
      <w:tblPr>
        <w:tblStyle w:val="TableGrid"/>
        <w:tblW w:w="0" w:type="auto"/>
        <w:tblLook w:val="04A0" w:firstRow="1" w:lastRow="0" w:firstColumn="1" w:lastColumn="0" w:noHBand="0" w:noVBand="1"/>
      </w:tblPr>
      <w:tblGrid>
        <w:gridCol w:w="675"/>
        <w:gridCol w:w="755"/>
        <w:gridCol w:w="3170"/>
        <w:gridCol w:w="84"/>
        <w:gridCol w:w="5370"/>
      </w:tblGrid>
      <w:tr w:rsidR="00094363" w:rsidRPr="00207C62" w14:paraId="318A44AA" w14:textId="6656A610" w:rsidTr="00EB33C2">
        <w:tc>
          <w:tcPr>
            <w:tcW w:w="726" w:type="dxa"/>
            <w:shd w:val="clear" w:color="auto" w:fill="B9CFDD"/>
          </w:tcPr>
          <w:p w14:paraId="26B9D3D8" w14:textId="632D0B6B" w:rsidR="007643A3" w:rsidRPr="00207C62" w:rsidRDefault="007643A3" w:rsidP="007643A3">
            <w:pPr>
              <w:jc w:val="center"/>
              <w:rPr>
                <w:rFonts w:cs="Arial"/>
                <w:b/>
                <w:color w:val="005294"/>
                <w:szCs w:val="20"/>
              </w:rPr>
            </w:pPr>
            <w:bookmarkStart w:id="24" w:name="_Toc327738065"/>
            <w:r w:rsidRPr="00207C62">
              <w:rPr>
                <w:rFonts w:cs="Arial"/>
                <w:b/>
                <w:bCs/>
                <w:color w:val="005294"/>
                <w:szCs w:val="20"/>
              </w:rPr>
              <w:t>Gap ID</w:t>
            </w:r>
          </w:p>
        </w:tc>
        <w:tc>
          <w:tcPr>
            <w:tcW w:w="4603" w:type="dxa"/>
            <w:gridSpan w:val="2"/>
            <w:shd w:val="clear" w:color="auto" w:fill="B9CFDD"/>
          </w:tcPr>
          <w:p w14:paraId="4200BE1D" w14:textId="0036CA3B" w:rsidR="007643A3" w:rsidRPr="00207C62" w:rsidRDefault="007D6774" w:rsidP="007643A3">
            <w:pPr>
              <w:jc w:val="center"/>
              <w:rPr>
                <w:rFonts w:cs="Arial"/>
                <w:b/>
                <w:color w:val="005294"/>
                <w:szCs w:val="20"/>
              </w:rPr>
            </w:pPr>
            <w:r w:rsidRPr="00207C62">
              <w:rPr>
                <w:rFonts w:cs="Arial"/>
                <w:b/>
                <w:color w:val="005294"/>
                <w:szCs w:val="20"/>
              </w:rPr>
              <w:t>Gap Description</w:t>
            </w:r>
          </w:p>
        </w:tc>
        <w:tc>
          <w:tcPr>
            <w:tcW w:w="4725" w:type="dxa"/>
            <w:gridSpan w:val="2"/>
            <w:shd w:val="clear" w:color="auto" w:fill="B9CFDD"/>
          </w:tcPr>
          <w:p w14:paraId="252DA28F" w14:textId="75B994F1" w:rsidR="007643A3" w:rsidRPr="00207C62" w:rsidRDefault="007D6774" w:rsidP="007643A3">
            <w:pPr>
              <w:jc w:val="center"/>
              <w:rPr>
                <w:rFonts w:cs="Arial"/>
                <w:b/>
                <w:color w:val="005294"/>
                <w:szCs w:val="20"/>
              </w:rPr>
            </w:pPr>
            <w:r w:rsidRPr="00207C62">
              <w:rPr>
                <w:rFonts w:cs="Arial"/>
                <w:b/>
                <w:color w:val="005294"/>
                <w:szCs w:val="20"/>
              </w:rPr>
              <w:t>Gap Solution</w:t>
            </w:r>
          </w:p>
        </w:tc>
      </w:tr>
      <w:tr w:rsidR="00094363" w:rsidRPr="00207C62" w14:paraId="5DEEB6BA" w14:textId="62C20D42" w:rsidTr="00EB33C2">
        <w:trPr>
          <w:trHeight w:val="1727"/>
        </w:trPr>
        <w:tc>
          <w:tcPr>
            <w:tcW w:w="726" w:type="dxa"/>
            <w:vMerge w:val="restart"/>
          </w:tcPr>
          <w:p w14:paraId="2078F757" w14:textId="24D810D7" w:rsidR="000E3DB0" w:rsidRPr="00207C62" w:rsidRDefault="000E3DB0" w:rsidP="000E3DB0">
            <w:pPr>
              <w:spacing w:before="0" w:after="0" w:line="360" w:lineRule="auto"/>
              <w:jc w:val="center"/>
              <w:rPr>
                <w:rFonts w:cs="Arial"/>
                <w:b/>
                <w:color w:val="FF0000"/>
                <w:szCs w:val="20"/>
              </w:rPr>
            </w:pPr>
            <w:r>
              <w:rPr>
                <w:rFonts w:cs="Arial"/>
                <w:szCs w:val="20"/>
              </w:rPr>
              <w:t>WS04-06 01</w:t>
            </w:r>
            <w:r w:rsidRPr="001A28B3">
              <w:rPr>
                <w:rFonts w:cs="Arial"/>
                <w:szCs w:val="20"/>
              </w:rPr>
              <w:t>-0001</w:t>
            </w:r>
          </w:p>
        </w:tc>
        <w:tc>
          <w:tcPr>
            <w:tcW w:w="4603" w:type="dxa"/>
            <w:gridSpan w:val="2"/>
          </w:tcPr>
          <w:p w14:paraId="5BB58651" w14:textId="258D0C5D" w:rsidR="000E3DB0" w:rsidRPr="00207C62" w:rsidRDefault="000E3DB0" w:rsidP="000E3DB0">
            <w:pPr>
              <w:spacing w:before="0" w:after="0"/>
              <w:rPr>
                <w:rFonts w:cs="Arial"/>
                <w:b/>
                <w:color w:val="FF0000"/>
                <w:szCs w:val="20"/>
              </w:rPr>
            </w:pPr>
            <w:r w:rsidRPr="003711F5">
              <w:rPr>
                <w:rFonts w:cs="Arial"/>
                <w:szCs w:val="20"/>
              </w:rPr>
              <w:t>To add the amount field (amount) for a cheque that is added to that screen - The user should book every cheque in Cheque collection</w:t>
            </w:r>
          </w:p>
        </w:tc>
        <w:tc>
          <w:tcPr>
            <w:tcW w:w="4725" w:type="dxa"/>
            <w:gridSpan w:val="2"/>
          </w:tcPr>
          <w:p w14:paraId="5132C48F" w14:textId="7CB0ADBC" w:rsidR="000E3DB0" w:rsidRPr="00491E49" w:rsidRDefault="000E3DB0" w:rsidP="00491E49">
            <w:pPr>
              <w:pStyle w:val="ListParagraph"/>
              <w:spacing w:after="0" w:line="360" w:lineRule="auto"/>
              <w:ind w:left="567"/>
              <w:rPr>
                <w:rFonts w:ascii="Arial" w:hAnsi="Arial" w:cs="Arial"/>
                <w:sz w:val="20"/>
                <w:szCs w:val="20"/>
              </w:rPr>
            </w:pPr>
            <w:r>
              <w:rPr>
                <w:rFonts w:ascii="Arial" w:hAnsi="Arial" w:cs="Arial"/>
                <w:sz w:val="20"/>
                <w:szCs w:val="20"/>
              </w:rPr>
              <w:t xml:space="preserve">Cheque No.1 field will be updated without multi value fields </w:t>
            </w:r>
            <w:r w:rsidR="00802028">
              <w:rPr>
                <w:rFonts w:ascii="Arial" w:hAnsi="Arial" w:cs="Arial"/>
                <w:sz w:val="20"/>
                <w:szCs w:val="20"/>
              </w:rPr>
              <w:t xml:space="preserve">in version  </w:t>
            </w:r>
            <w:r w:rsidR="00802028" w:rsidRPr="00802028">
              <w:rPr>
                <w:rFonts w:ascii="Arial" w:hAnsi="Arial" w:cs="Arial"/>
                <w:sz w:val="20"/>
                <w:szCs w:val="20"/>
              </w:rPr>
              <w:t>TELLER,TBI.INDIR.CHQ.CLG</w:t>
            </w:r>
            <w:r w:rsidR="00802028">
              <w:rPr>
                <w:rFonts w:ascii="Arial" w:hAnsi="Arial" w:cs="Arial"/>
                <w:sz w:val="20"/>
                <w:szCs w:val="20"/>
              </w:rPr>
              <w:t xml:space="preserve"> </w:t>
            </w:r>
            <w:r>
              <w:rPr>
                <w:rFonts w:ascii="Arial" w:hAnsi="Arial" w:cs="Arial"/>
                <w:sz w:val="20"/>
                <w:szCs w:val="20"/>
              </w:rPr>
              <w:t xml:space="preserve">so that User will book </w:t>
            </w:r>
            <w:proofErr w:type="spellStart"/>
            <w:r>
              <w:rPr>
                <w:rFonts w:ascii="Arial" w:hAnsi="Arial" w:cs="Arial"/>
                <w:sz w:val="20"/>
                <w:szCs w:val="20"/>
              </w:rPr>
              <w:t>evey</w:t>
            </w:r>
            <w:proofErr w:type="spellEnd"/>
            <w:r>
              <w:rPr>
                <w:rFonts w:ascii="Arial" w:hAnsi="Arial" w:cs="Arial"/>
                <w:sz w:val="20"/>
                <w:szCs w:val="20"/>
              </w:rPr>
              <w:t xml:space="preserve"> cheque in cheque collection</w:t>
            </w:r>
            <w:r w:rsidR="00491E49">
              <w:rPr>
                <w:rFonts w:ascii="Arial" w:hAnsi="Arial" w:cs="Arial"/>
                <w:sz w:val="20"/>
                <w:szCs w:val="20"/>
              </w:rPr>
              <w:t xml:space="preserve"> and </w:t>
            </w:r>
            <w:r w:rsidR="00207A0E">
              <w:rPr>
                <w:rFonts w:ascii="Arial" w:hAnsi="Arial" w:cs="Arial"/>
                <w:sz w:val="20"/>
                <w:szCs w:val="20"/>
              </w:rPr>
              <w:t xml:space="preserve">remove  returned Cheque </w:t>
            </w:r>
            <w:r w:rsidR="00EA35C2">
              <w:rPr>
                <w:rFonts w:ascii="Arial" w:hAnsi="Arial" w:cs="Arial"/>
                <w:sz w:val="20"/>
                <w:szCs w:val="20"/>
              </w:rPr>
              <w:t>QUERY CHEQUE.COLLECTION</w:t>
            </w:r>
            <w:r w:rsidR="00207A0E">
              <w:rPr>
                <w:rFonts w:ascii="Arial" w:hAnsi="Arial" w:cs="Arial"/>
                <w:sz w:val="20"/>
                <w:szCs w:val="20"/>
              </w:rPr>
              <w:t xml:space="preserve"> drop down </w:t>
            </w:r>
            <w:proofErr w:type="spellStart"/>
            <w:r w:rsidR="00207A0E">
              <w:rPr>
                <w:rFonts w:ascii="Arial" w:hAnsi="Arial" w:cs="Arial"/>
                <w:sz w:val="20"/>
                <w:szCs w:val="20"/>
              </w:rPr>
              <w:t>selction</w:t>
            </w:r>
            <w:proofErr w:type="spellEnd"/>
            <w:r w:rsidR="00207A0E">
              <w:rPr>
                <w:rFonts w:ascii="Arial" w:hAnsi="Arial" w:cs="Arial"/>
                <w:sz w:val="20"/>
                <w:szCs w:val="20"/>
              </w:rPr>
              <w:t xml:space="preserve"> as shown in </w:t>
            </w:r>
            <w:r w:rsidR="00432BC8">
              <w:rPr>
                <w:rFonts w:ascii="Arial" w:hAnsi="Arial" w:cs="Arial"/>
                <w:sz w:val="20"/>
                <w:szCs w:val="20"/>
              </w:rPr>
              <w:t>screen shot.</w:t>
            </w:r>
          </w:p>
          <w:p w14:paraId="4983777D" w14:textId="50DEDE04" w:rsidR="000E3DB0" w:rsidRPr="00207C62" w:rsidRDefault="000E3DB0" w:rsidP="000E3DB0">
            <w:pPr>
              <w:pStyle w:val="ListParagraph"/>
              <w:spacing w:after="0" w:line="360" w:lineRule="auto"/>
              <w:ind w:left="567"/>
              <w:rPr>
                <w:rFonts w:ascii="Arial" w:hAnsi="Arial" w:cs="Arial"/>
                <w:b/>
                <w:sz w:val="20"/>
                <w:szCs w:val="20"/>
              </w:rPr>
            </w:pPr>
          </w:p>
        </w:tc>
      </w:tr>
      <w:tr w:rsidR="000E3DB0" w:rsidRPr="00207C62" w14:paraId="79277DAA" w14:textId="77777777" w:rsidTr="00EB33C2">
        <w:trPr>
          <w:trHeight w:val="1068"/>
        </w:trPr>
        <w:tc>
          <w:tcPr>
            <w:tcW w:w="726" w:type="dxa"/>
            <w:vMerge/>
          </w:tcPr>
          <w:p w14:paraId="1BF31611" w14:textId="77777777" w:rsidR="000E3DB0" w:rsidRPr="00207C62" w:rsidRDefault="000E3DB0" w:rsidP="000E3DB0">
            <w:pPr>
              <w:spacing w:before="0" w:after="0" w:line="276" w:lineRule="auto"/>
              <w:jc w:val="center"/>
              <w:rPr>
                <w:rFonts w:cs="Arial"/>
                <w:szCs w:val="20"/>
              </w:rPr>
            </w:pPr>
          </w:p>
        </w:tc>
        <w:tc>
          <w:tcPr>
            <w:tcW w:w="9328" w:type="dxa"/>
            <w:gridSpan w:val="4"/>
          </w:tcPr>
          <w:p w14:paraId="46701A42" w14:textId="77777777" w:rsidR="000E3DB0" w:rsidRPr="00207C62" w:rsidRDefault="000E3DB0" w:rsidP="000E3DB0">
            <w:pPr>
              <w:spacing w:before="0" w:after="0" w:line="360" w:lineRule="auto"/>
              <w:rPr>
                <w:rFonts w:cs="Arial"/>
                <w:bCs/>
                <w:szCs w:val="20"/>
              </w:rPr>
            </w:pPr>
          </w:p>
          <w:p w14:paraId="65223C0E" w14:textId="351E8673" w:rsidR="000E3DB0" w:rsidRDefault="000E3DB0" w:rsidP="000E3DB0">
            <w:pPr>
              <w:spacing w:before="0" w:after="0" w:line="360" w:lineRule="auto"/>
              <w:rPr>
                <w:rFonts w:cs="Arial"/>
                <w:bCs/>
                <w:szCs w:val="20"/>
              </w:rPr>
            </w:pPr>
            <w:r>
              <w:rPr>
                <w:noProof/>
              </w:rPr>
              <w:lastRenderedPageBreak/>
              <w:drawing>
                <wp:inline distT="0" distB="0" distL="0" distR="0" wp14:anchorId="6F18C5A3" wp14:editId="03697210">
                  <wp:extent cx="3509160" cy="213360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3523710" cy="2142446"/>
                          </a:xfrm>
                          <a:prstGeom prst="rect">
                            <a:avLst/>
                          </a:prstGeom>
                        </pic:spPr>
                      </pic:pic>
                    </a:graphicData>
                  </a:graphic>
                </wp:inline>
              </w:drawing>
            </w:r>
          </w:p>
          <w:p w14:paraId="3FA8805B" w14:textId="1C8FBB31" w:rsidR="003C15BE" w:rsidRPr="00207C62" w:rsidRDefault="003C15BE" w:rsidP="000E3DB0">
            <w:pPr>
              <w:spacing w:before="0" w:after="0" w:line="360" w:lineRule="auto"/>
              <w:rPr>
                <w:rFonts w:cs="Arial"/>
                <w:bCs/>
                <w:szCs w:val="20"/>
              </w:rPr>
            </w:pPr>
            <w:r>
              <w:rPr>
                <w:noProof/>
              </w:rPr>
              <w:drawing>
                <wp:inline distT="0" distB="0" distL="0" distR="0" wp14:anchorId="510D0EF5" wp14:editId="7D03A3C4">
                  <wp:extent cx="6390640" cy="996950"/>
                  <wp:effectExtent l="0" t="0" r="0" b="0"/>
                  <wp:docPr id="8698086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9808683" name=""/>
                          <pic:cNvPicPr/>
                        </pic:nvPicPr>
                        <pic:blipFill>
                          <a:blip r:embed="rId18"/>
                          <a:stretch>
                            <a:fillRect/>
                          </a:stretch>
                        </pic:blipFill>
                        <pic:spPr>
                          <a:xfrm>
                            <a:off x="0" y="0"/>
                            <a:ext cx="6390640" cy="996950"/>
                          </a:xfrm>
                          <a:prstGeom prst="rect">
                            <a:avLst/>
                          </a:prstGeom>
                        </pic:spPr>
                      </pic:pic>
                    </a:graphicData>
                  </a:graphic>
                </wp:inline>
              </w:drawing>
            </w:r>
          </w:p>
          <w:p w14:paraId="062CA0F5" w14:textId="36D403C9" w:rsidR="000E3DB0" w:rsidRPr="00207C62" w:rsidRDefault="000E3DB0" w:rsidP="000E3DB0">
            <w:pPr>
              <w:spacing w:before="0" w:after="0" w:line="360" w:lineRule="auto"/>
              <w:rPr>
                <w:rFonts w:cs="Arial"/>
                <w:bCs/>
                <w:szCs w:val="20"/>
              </w:rPr>
            </w:pPr>
          </w:p>
        </w:tc>
      </w:tr>
      <w:tr w:rsidR="00094363" w:rsidRPr="00207C62" w14:paraId="77C6CE38" w14:textId="77777777" w:rsidTr="00EB33C2">
        <w:trPr>
          <w:trHeight w:val="391"/>
        </w:trPr>
        <w:tc>
          <w:tcPr>
            <w:tcW w:w="726" w:type="dxa"/>
            <w:vMerge/>
          </w:tcPr>
          <w:p w14:paraId="012C4455" w14:textId="479203C1" w:rsidR="000E3DB0" w:rsidRPr="00207C62" w:rsidRDefault="000E3DB0" w:rsidP="000E3DB0">
            <w:pPr>
              <w:spacing w:before="0" w:after="0" w:line="276" w:lineRule="auto"/>
              <w:jc w:val="center"/>
              <w:rPr>
                <w:rFonts w:cs="Arial"/>
                <w:b/>
                <w:color w:val="FF0000"/>
                <w:szCs w:val="20"/>
              </w:rPr>
            </w:pPr>
          </w:p>
        </w:tc>
        <w:tc>
          <w:tcPr>
            <w:tcW w:w="4603" w:type="dxa"/>
            <w:gridSpan w:val="2"/>
            <w:shd w:val="clear" w:color="auto" w:fill="auto"/>
          </w:tcPr>
          <w:p w14:paraId="1A461453" w14:textId="52D81623" w:rsidR="000E3DB0" w:rsidRPr="00207C62" w:rsidRDefault="000E3DB0" w:rsidP="000E3DB0">
            <w:pPr>
              <w:spacing w:before="0" w:after="0" w:line="276" w:lineRule="auto"/>
              <w:jc w:val="center"/>
              <w:rPr>
                <w:rFonts w:cs="Arial"/>
                <w:bCs/>
                <w:color w:val="244061" w:themeColor="accent1" w:themeShade="80"/>
                <w:szCs w:val="20"/>
              </w:rPr>
            </w:pPr>
            <w:r w:rsidRPr="00207C62">
              <w:rPr>
                <w:rFonts w:cs="Arial"/>
                <w:b/>
                <w:bCs/>
                <w:color w:val="244061" w:themeColor="accent1" w:themeShade="80"/>
                <w:szCs w:val="20"/>
              </w:rPr>
              <w:t xml:space="preserve">Gap Category: </w:t>
            </w:r>
            <w:r w:rsidRPr="00207C62">
              <w:rPr>
                <w:rFonts w:cs="Arial"/>
                <w:bCs/>
                <w:color w:val="244061" w:themeColor="accent1" w:themeShade="80"/>
                <w:szCs w:val="20"/>
              </w:rPr>
              <w:t>Bank Requirement</w:t>
            </w:r>
          </w:p>
        </w:tc>
        <w:tc>
          <w:tcPr>
            <w:tcW w:w="4725" w:type="dxa"/>
            <w:gridSpan w:val="2"/>
            <w:shd w:val="clear" w:color="auto" w:fill="auto"/>
          </w:tcPr>
          <w:p w14:paraId="0D866469" w14:textId="3105EE8F" w:rsidR="000E3DB0" w:rsidRPr="00207C62" w:rsidRDefault="000E3DB0" w:rsidP="000E3DB0">
            <w:pPr>
              <w:spacing w:before="0" w:after="0" w:line="276" w:lineRule="auto"/>
              <w:jc w:val="center"/>
              <w:rPr>
                <w:rFonts w:cs="Arial"/>
                <w:bCs/>
                <w:color w:val="244061" w:themeColor="accent1" w:themeShade="80"/>
                <w:szCs w:val="20"/>
              </w:rPr>
            </w:pPr>
            <w:r w:rsidRPr="00207C62">
              <w:rPr>
                <w:rFonts w:cs="Arial"/>
                <w:b/>
                <w:bCs/>
                <w:color w:val="244061" w:themeColor="accent1" w:themeShade="80"/>
                <w:szCs w:val="20"/>
              </w:rPr>
              <w:t xml:space="preserve">Gap Type: </w:t>
            </w:r>
            <w:r w:rsidRPr="00207C62">
              <w:rPr>
                <w:rFonts w:cs="Arial"/>
                <w:bCs/>
                <w:color w:val="244061" w:themeColor="accent1" w:themeShade="80"/>
                <w:szCs w:val="20"/>
              </w:rPr>
              <w:t>Customization</w:t>
            </w:r>
          </w:p>
        </w:tc>
      </w:tr>
      <w:tr w:rsidR="000E3DB0" w:rsidRPr="00207C62" w14:paraId="21FBA85D" w14:textId="77777777" w:rsidTr="00EB33C2">
        <w:trPr>
          <w:trHeight w:val="391"/>
        </w:trPr>
        <w:tc>
          <w:tcPr>
            <w:tcW w:w="10054" w:type="dxa"/>
            <w:gridSpan w:val="5"/>
            <w:shd w:val="clear" w:color="auto" w:fill="DAEEF3" w:themeFill="accent5" w:themeFillTint="33"/>
          </w:tcPr>
          <w:p w14:paraId="2FF9ECBC" w14:textId="77777777" w:rsidR="000E3DB0" w:rsidRPr="00207C62" w:rsidRDefault="000E3DB0" w:rsidP="000E3DB0">
            <w:pPr>
              <w:spacing w:before="0" w:after="0" w:line="276" w:lineRule="auto"/>
              <w:jc w:val="center"/>
              <w:rPr>
                <w:rFonts w:cs="Arial"/>
                <w:b/>
                <w:bCs/>
                <w:color w:val="005294"/>
                <w:szCs w:val="20"/>
              </w:rPr>
            </w:pPr>
          </w:p>
        </w:tc>
      </w:tr>
      <w:tr w:rsidR="00094363" w:rsidRPr="001A28B3" w14:paraId="046AEE7F" w14:textId="77777777" w:rsidTr="00EB33C2">
        <w:tblPrEx>
          <w:jc w:val="center"/>
        </w:tblPrEx>
        <w:trPr>
          <w:trHeight w:val="330"/>
          <w:jc w:val="center"/>
        </w:trPr>
        <w:tc>
          <w:tcPr>
            <w:tcW w:w="1532" w:type="dxa"/>
            <w:gridSpan w:val="2"/>
          </w:tcPr>
          <w:p w14:paraId="777CBF73" w14:textId="77777777" w:rsidR="00066753" w:rsidRPr="00066753" w:rsidRDefault="00066753" w:rsidP="00066753">
            <w:pPr>
              <w:spacing w:before="0" w:after="0" w:line="360" w:lineRule="auto"/>
              <w:jc w:val="center"/>
              <w:rPr>
                <w:rFonts w:cs="Arial"/>
                <w:szCs w:val="20"/>
              </w:rPr>
            </w:pPr>
            <w:r w:rsidRPr="00066753">
              <w:rPr>
                <w:rFonts w:cs="Arial"/>
                <w:szCs w:val="20"/>
              </w:rPr>
              <w:t>WS04-06</w:t>
            </w:r>
          </w:p>
          <w:p w14:paraId="495073F7" w14:textId="07C9A414" w:rsidR="000E3DB0" w:rsidRPr="001A28B3" w:rsidRDefault="00066753" w:rsidP="00066753">
            <w:pPr>
              <w:spacing w:before="0" w:after="0" w:line="360" w:lineRule="auto"/>
              <w:jc w:val="center"/>
              <w:rPr>
                <w:rFonts w:cs="Arial"/>
                <w:szCs w:val="20"/>
              </w:rPr>
            </w:pPr>
            <w:r w:rsidRPr="00066753">
              <w:rPr>
                <w:rFonts w:cs="Arial"/>
                <w:szCs w:val="20"/>
              </w:rPr>
              <w:t>01-0002</w:t>
            </w:r>
          </w:p>
        </w:tc>
        <w:tc>
          <w:tcPr>
            <w:tcW w:w="3863" w:type="dxa"/>
            <w:gridSpan w:val="2"/>
          </w:tcPr>
          <w:p w14:paraId="2E7DAE3D" w14:textId="6AE7C0CA" w:rsidR="000E3DB0" w:rsidRPr="000E4A85" w:rsidRDefault="00066753" w:rsidP="00066753">
            <w:pPr>
              <w:spacing w:before="0" w:after="0" w:line="360" w:lineRule="auto"/>
              <w:jc w:val="center"/>
              <w:rPr>
                <w:rFonts w:cs="Arial"/>
                <w:szCs w:val="20"/>
              </w:rPr>
            </w:pPr>
            <w:r w:rsidRPr="00066753">
              <w:rPr>
                <w:rFonts w:cs="Arial"/>
                <w:szCs w:val="20"/>
              </w:rPr>
              <w:t>New version is to be created for Cheque return marking with Reason of return</w:t>
            </w:r>
            <w:r>
              <w:rPr>
                <w:rFonts w:cs="Arial"/>
                <w:szCs w:val="20"/>
              </w:rPr>
              <w:t>.</w:t>
            </w:r>
          </w:p>
        </w:tc>
        <w:tc>
          <w:tcPr>
            <w:tcW w:w="4659" w:type="dxa"/>
          </w:tcPr>
          <w:p w14:paraId="0CFDEC9D" w14:textId="2DB9719B" w:rsidR="00066753" w:rsidRPr="000E4A85" w:rsidRDefault="00E04871" w:rsidP="00066753">
            <w:pPr>
              <w:spacing w:after="0" w:line="360" w:lineRule="auto"/>
              <w:jc w:val="center"/>
              <w:rPr>
                <w:rFonts w:cs="Arial"/>
                <w:szCs w:val="20"/>
              </w:rPr>
            </w:pPr>
            <w:r>
              <w:rPr>
                <w:rFonts w:cs="Arial"/>
                <w:szCs w:val="20"/>
              </w:rPr>
              <w:t xml:space="preserve">A new version will be created along with the updated reason for Returned Cheques as shown in the mentioned Model Bank Screen Shot. </w:t>
            </w:r>
          </w:p>
        </w:tc>
      </w:tr>
      <w:tr w:rsidR="00066BC7" w:rsidRPr="001A28B3" w14:paraId="1836BEA8" w14:textId="77777777" w:rsidTr="0063549F">
        <w:tblPrEx>
          <w:jc w:val="center"/>
        </w:tblPrEx>
        <w:trPr>
          <w:trHeight w:val="330"/>
          <w:jc w:val="center"/>
        </w:trPr>
        <w:tc>
          <w:tcPr>
            <w:tcW w:w="1532" w:type="dxa"/>
            <w:gridSpan w:val="2"/>
          </w:tcPr>
          <w:p w14:paraId="26D9ACEC" w14:textId="77777777" w:rsidR="00066BC7" w:rsidRDefault="00066BC7" w:rsidP="00066753">
            <w:pPr>
              <w:spacing w:before="0" w:after="0" w:line="360" w:lineRule="auto"/>
              <w:jc w:val="center"/>
              <w:rPr>
                <w:rFonts w:cs="Arial"/>
                <w:szCs w:val="20"/>
              </w:rPr>
            </w:pPr>
          </w:p>
        </w:tc>
        <w:tc>
          <w:tcPr>
            <w:tcW w:w="8522" w:type="dxa"/>
            <w:gridSpan w:val="3"/>
          </w:tcPr>
          <w:p w14:paraId="485244A7" w14:textId="1BBACB6B" w:rsidR="00066BC7" w:rsidRDefault="00066BC7" w:rsidP="00066753">
            <w:pPr>
              <w:spacing w:before="0" w:after="0" w:line="360" w:lineRule="auto"/>
              <w:jc w:val="center"/>
              <w:rPr>
                <w:rFonts w:cs="Arial"/>
                <w:szCs w:val="20"/>
              </w:rPr>
            </w:pPr>
          </w:p>
          <w:p w14:paraId="7BACA326" w14:textId="4385AD3F" w:rsidR="00E04871" w:rsidRDefault="00E04871" w:rsidP="00C23D57">
            <w:pPr>
              <w:spacing w:before="0" w:after="0" w:line="360" w:lineRule="auto"/>
              <w:jc w:val="center"/>
              <w:rPr>
                <w:rFonts w:cs="Arial"/>
                <w:szCs w:val="20"/>
              </w:rPr>
            </w:pPr>
            <w:r>
              <w:rPr>
                <w:noProof/>
              </w:rPr>
              <w:drawing>
                <wp:inline distT="0" distB="0" distL="0" distR="0" wp14:anchorId="7A541A95" wp14:editId="078CB806">
                  <wp:extent cx="5152390" cy="2738487"/>
                  <wp:effectExtent l="0" t="0" r="0" b="508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163769" cy="2744535"/>
                          </a:xfrm>
                          <a:prstGeom prst="rect">
                            <a:avLst/>
                          </a:prstGeom>
                        </pic:spPr>
                      </pic:pic>
                    </a:graphicData>
                  </a:graphic>
                </wp:inline>
              </w:drawing>
            </w:r>
          </w:p>
          <w:p w14:paraId="0DEEDCE3" w14:textId="77777777" w:rsidR="000A109A" w:rsidRPr="000A109A" w:rsidRDefault="000A109A" w:rsidP="000A109A">
            <w:pPr>
              <w:spacing w:before="0" w:after="0" w:line="360" w:lineRule="auto"/>
              <w:rPr>
                <w:rFonts w:cs="Arial"/>
                <w:szCs w:val="20"/>
              </w:rPr>
            </w:pPr>
            <w:r w:rsidRPr="000A109A">
              <w:rPr>
                <w:rFonts w:cs="Arial"/>
                <w:szCs w:val="20"/>
              </w:rPr>
              <w:t>CODE NO.</w:t>
            </w:r>
            <w:r w:rsidRPr="000A109A">
              <w:rPr>
                <w:rFonts w:cs="Arial"/>
                <w:szCs w:val="20"/>
              </w:rPr>
              <w:tab/>
              <w:t>REASON FOR RETURN</w:t>
            </w:r>
          </w:p>
          <w:p w14:paraId="1F9CA4D8" w14:textId="77777777" w:rsidR="000A109A" w:rsidRPr="000A109A" w:rsidRDefault="000A109A" w:rsidP="000A109A">
            <w:pPr>
              <w:spacing w:before="0" w:after="0" w:line="360" w:lineRule="auto"/>
              <w:rPr>
                <w:rFonts w:cs="Arial"/>
                <w:szCs w:val="20"/>
              </w:rPr>
            </w:pPr>
            <w:r w:rsidRPr="000A109A">
              <w:rPr>
                <w:rFonts w:cs="Arial"/>
                <w:szCs w:val="20"/>
              </w:rPr>
              <w:t>1</w:t>
            </w:r>
            <w:r w:rsidRPr="000A109A">
              <w:rPr>
                <w:rFonts w:cs="Arial"/>
                <w:szCs w:val="20"/>
              </w:rPr>
              <w:tab/>
              <w:t>Funds insufficient</w:t>
            </w:r>
          </w:p>
          <w:p w14:paraId="576CA4AB" w14:textId="77777777" w:rsidR="000A109A" w:rsidRPr="000A109A" w:rsidRDefault="000A109A" w:rsidP="000A109A">
            <w:pPr>
              <w:spacing w:before="0" w:after="0" w:line="360" w:lineRule="auto"/>
              <w:rPr>
                <w:rFonts w:cs="Arial"/>
                <w:szCs w:val="20"/>
              </w:rPr>
            </w:pPr>
            <w:r w:rsidRPr="000A109A">
              <w:rPr>
                <w:rFonts w:cs="Arial"/>
                <w:szCs w:val="20"/>
              </w:rPr>
              <w:t>2</w:t>
            </w:r>
            <w:r w:rsidRPr="000A109A">
              <w:rPr>
                <w:rFonts w:cs="Arial"/>
                <w:szCs w:val="20"/>
              </w:rPr>
              <w:tab/>
              <w:t>Exceeds arrangement</w:t>
            </w:r>
          </w:p>
          <w:p w14:paraId="7DF628C8" w14:textId="77777777" w:rsidR="000A109A" w:rsidRPr="000A109A" w:rsidRDefault="000A109A" w:rsidP="000A109A">
            <w:pPr>
              <w:spacing w:before="0" w:after="0" w:line="360" w:lineRule="auto"/>
              <w:rPr>
                <w:rFonts w:cs="Arial"/>
                <w:szCs w:val="20"/>
              </w:rPr>
            </w:pPr>
            <w:r w:rsidRPr="000A109A">
              <w:rPr>
                <w:rFonts w:cs="Arial"/>
                <w:szCs w:val="20"/>
              </w:rPr>
              <w:t>3</w:t>
            </w:r>
            <w:r w:rsidRPr="000A109A">
              <w:rPr>
                <w:rFonts w:cs="Arial"/>
                <w:szCs w:val="20"/>
              </w:rPr>
              <w:tab/>
              <w:t>Effects not cleared, present again.</w:t>
            </w:r>
          </w:p>
          <w:p w14:paraId="678779BD" w14:textId="77777777" w:rsidR="000A109A" w:rsidRPr="000A109A" w:rsidRDefault="000A109A" w:rsidP="000A109A">
            <w:pPr>
              <w:spacing w:before="0" w:after="0" w:line="360" w:lineRule="auto"/>
              <w:rPr>
                <w:rFonts w:cs="Arial"/>
                <w:szCs w:val="20"/>
              </w:rPr>
            </w:pPr>
            <w:r w:rsidRPr="000A109A">
              <w:rPr>
                <w:rFonts w:cs="Arial"/>
                <w:szCs w:val="20"/>
              </w:rPr>
              <w:lastRenderedPageBreak/>
              <w:t>4</w:t>
            </w:r>
            <w:r w:rsidRPr="000A109A">
              <w:rPr>
                <w:rFonts w:cs="Arial"/>
                <w:szCs w:val="20"/>
              </w:rPr>
              <w:tab/>
              <w:t>Reference to Drawer</w:t>
            </w:r>
          </w:p>
          <w:p w14:paraId="535635E1" w14:textId="77777777" w:rsidR="000A109A" w:rsidRPr="000A109A" w:rsidRDefault="000A109A" w:rsidP="000A109A">
            <w:pPr>
              <w:spacing w:before="0" w:after="0" w:line="360" w:lineRule="auto"/>
              <w:rPr>
                <w:rFonts w:cs="Arial"/>
                <w:szCs w:val="20"/>
              </w:rPr>
            </w:pPr>
            <w:r w:rsidRPr="000A109A">
              <w:rPr>
                <w:rFonts w:cs="Arial"/>
                <w:szCs w:val="20"/>
              </w:rPr>
              <w:t>5</w:t>
            </w:r>
            <w:r w:rsidRPr="000A109A">
              <w:rPr>
                <w:rFonts w:cs="Arial"/>
                <w:szCs w:val="20"/>
              </w:rPr>
              <w:tab/>
              <w:t>Refer to drawer</w:t>
            </w:r>
          </w:p>
          <w:p w14:paraId="2D5DD9FF" w14:textId="77777777" w:rsidR="000A109A" w:rsidRPr="000A109A" w:rsidRDefault="000A109A" w:rsidP="000A109A">
            <w:pPr>
              <w:spacing w:before="0" w:after="0" w:line="360" w:lineRule="auto"/>
              <w:rPr>
                <w:rFonts w:cs="Arial"/>
                <w:szCs w:val="20"/>
              </w:rPr>
            </w:pPr>
            <w:r w:rsidRPr="000A109A">
              <w:rPr>
                <w:rFonts w:cs="Arial"/>
                <w:szCs w:val="20"/>
              </w:rPr>
              <w:t>6</w:t>
            </w:r>
            <w:r w:rsidRPr="000A109A">
              <w:rPr>
                <w:rFonts w:cs="Arial"/>
                <w:szCs w:val="20"/>
              </w:rPr>
              <w:tab/>
              <w:t>Kindly contact Drawer/Drawee Bank and please present again.</w:t>
            </w:r>
          </w:p>
          <w:p w14:paraId="0480DCA3" w14:textId="77777777" w:rsidR="000A109A" w:rsidRPr="000A109A" w:rsidRDefault="000A109A" w:rsidP="000A109A">
            <w:pPr>
              <w:spacing w:before="0" w:after="0" w:line="360" w:lineRule="auto"/>
              <w:rPr>
                <w:rFonts w:cs="Arial"/>
                <w:szCs w:val="20"/>
              </w:rPr>
            </w:pPr>
            <w:r w:rsidRPr="000A109A">
              <w:rPr>
                <w:rFonts w:cs="Arial"/>
                <w:szCs w:val="20"/>
              </w:rPr>
              <w:t>7</w:t>
            </w:r>
            <w:r w:rsidRPr="000A109A">
              <w:rPr>
                <w:rFonts w:cs="Arial"/>
                <w:szCs w:val="20"/>
              </w:rPr>
              <w:tab/>
              <w:t>Drawer's signature incomplete</w:t>
            </w:r>
          </w:p>
          <w:p w14:paraId="5E9D1A40" w14:textId="77777777" w:rsidR="000A109A" w:rsidRPr="000A109A" w:rsidRDefault="000A109A" w:rsidP="000A109A">
            <w:pPr>
              <w:spacing w:before="0" w:after="0" w:line="360" w:lineRule="auto"/>
              <w:rPr>
                <w:rFonts w:cs="Arial"/>
                <w:szCs w:val="20"/>
              </w:rPr>
            </w:pPr>
            <w:r w:rsidRPr="000A109A">
              <w:rPr>
                <w:rFonts w:cs="Arial"/>
                <w:szCs w:val="20"/>
              </w:rPr>
              <w:t>8</w:t>
            </w:r>
            <w:r w:rsidRPr="000A109A">
              <w:rPr>
                <w:rFonts w:cs="Arial"/>
                <w:szCs w:val="20"/>
              </w:rPr>
              <w:tab/>
              <w:t>Drawer's signature illegible</w:t>
            </w:r>
          </w:p>
          <w:p w14:paraId="4C04FC90" w14:textId="77777777" w:rsidR="000A109A" w:rsidRPr="000A109A" w:rsidRDefault="000A109A" w:rsidP="000A109A">
            <w:pPr>
              <w:spacing w:before="0" w:after="0" w:line="360" w:lineRule="auto"/>
              <w:rPr>
                <w:rFonts w:cs="Arial"/>
                <w:szCs w:val="20"/>
              </w:rPr>
            </w:pPr>
            <w:r w:rsidRPr="000A109A">
              <w:rPr>
                <w:rFonts w:cs="Arial"/>
                <w:szCs w:val="20"/>
              </w:rPr>
              <w:t>9</w:t>
            </w:r>
            <w:r w:rsidRPr="000A109A">
              <w:rPr>
                <w:rFonts w:cs="Arial"/>
                <w:szCs w:val="20"/>
              </w:rPr>
              <w:tab/>
              <w:t>Drawer's signature differs</w:t>
            </w:r>
          </w:p>
          <w:p w14:paraId="765A0F0E" w14:textId="77777777" w:rsidR="000A109A" w:rsidRPr="000A109A" w:rsidRDefault="000A109A" w:rsidP="000A109A">
            <w:pPr>
              <w:spacing w:before="0" w:after="0" w:line="360" w:lineRule="auto"/>
              <w:rPr>
                <w:rFonts w:cs="Arial"/>
                <w:szCs w:val="20"/>
              </w:rPr>
            </w:pPr>
            <w:r w:rsidRPr="000A109A">
              <w:rPr>
                <w:rFonts w:cs="Arial"/>
                <w:szCs w:val="20"/>
              </w:rPr>
              <w:t>10</w:t>
            </w:r>
            <w:r w:rsidRPr="000A109A">
              <w:rPr>
                <w:rFonts w:cs="Arial"/>
                <w:szCs w:val="20"/>
              </w:rPr>
              <w:tab/>
              <w:t>Drawer's signature required</w:t>
            </w:r>
          </w:p>
          <w:p w14:paraId="780077C1" w14:textId="77777777" w:rsidR="000A109A" w:rsidRPr="000A109A" w:rsidRDefault="000A109A" w:rsidP="000A109A">
            <w:pPr>
              <w:spacing w:before="0" w:after="0" w:line="360" w:lineRule="auto"/>
              <w:rPr>
                <w:rFonts w:cs="Arial"/>
                <w:szCs w:val="20"/>
              </w:rPr>
            </w:pPr>
            <w:r w:rsidRPr="000A109A">
              <w:rPr>
                <w:rFonts w:cs="Arial"/>
                <w:szCs w:val="20"/>
              </w:rPr>
              <w:t>11</w:t>
            </w:r>
            <w:r w:rsidRPr="000A109A">
              <w:rPr>
                <w:rFonts w:cs="Arial"/>
                <w:szCs w:val="20"/>
              </w:rPr>
              <w:tab/>
              <w:t>Drawer's signature not as per mandate</w:t>
            </w:r>
          </w:p>
          <w:p w14:paraId="44FF2811" w14:textId="77777777" w:rsidR="000A109A" w:rsidRPr="000A109A" w:rsidRDefault="000A109A" w:rsidP="000A109A">
            <w:pPr>
              <w:spacing w:before="0" w:after="0" w:line="360" w:lineRule="auto"/>
              <w:rPr>
                <w:rFonts w:cs="Arial"/>
                <w:szCs w:val="20"/>
              </w:rPr>
            </w:pPr>
            <w:r w:rsidRPr="000A109A">
              <w:rPr>
                <w:rFonts w:cs="Arial"/>
                <w:szCs w:val="20"/>
              </w:rPr>
              <w:t>12</w:t>
            </w:r>
            <w:r w:rsidRPr="000A109A">
              <w:rPr>
                <w:rFonts w:cs="Arial"/>
                <w:szCs w:val="20"/>
              </w:rPr>
              <w:tab/>
              <w:t>Drawer's signature to operate account not received</w:t>
            </w:r>
          </w:p>
          <w:p w14:paraId="0BB0DEE2" w14:textId="77777777" w:rsidR="000A109A" w:rsidRPr="000A109A" w:rsidRDefault="000A109A" w:rsidP="000A109A">
            <w:pPr>
              <w:spacing w:before="0" w:after="0" w:line="360" w:lineRule="auto"/>
              <w:rPr>
                <w:rFonts w:cs="Arial"/>
                <w:szCs w:val="20"/>
              </w:rPr>
            </w:pPr>
            <w:r w:rsidRPr="000A109A">
              <w:rPr>
                <w:rFonts w:cs="Arial"/>
                <w:szCs w:val="20"/>
              </w:rPr>
              <w:t>13</w:t>
            </w:r>
            <w:r w:rsidRPr="000A109A">
              <w:rPr>
                <w:rFonts w:cs="Arial"/>
                <w:szCs w:val="20"/>
              </w:rPr>
              <w:tab/>
              <w:t>Drawer's authority to operate account not received</w:t>
            </w:r>
          </w:p>
          <w:p w14:paraId="1B633B40" w14:textId="77777777" w:rsidR="000A109A" w:rsidRPr="000A109A" w:rsidRDefault="000A109A" w:rsidP="000A109A">
            <w:pPr>
              <w:spacing w:before="0" w:after="0" w:line="360" w:lineRule="auto"/>
              <w:rPr>
                <w:rFonts w:cs="Arial"/>
                <w:szCs w:val="20"/>
              </w:rPr>
            </w:pPr>
            <w:r w:rsidRPr="000A109A">
              <w:rPr>
                <w:rFonts w:cs="Arial"/>
                <w:szCs w:val="20"/>
              </w:rPr>
              <w:t>14</w:t>
            </w:r>
            <w:r w:rsidRPr="000A109A">
              <w:rPr>
                <w:rFonts w:cs="Arial"/>
                <w:szCs w:val="20"/>
              </w:rPr>
              <w:tab/>
              <w:t>Alteration requires drawer's authentication</w:t>
            </w:r>
          </w:p>
          <w:p w14:paraId="48E4D41A" w14:textId="77777777" w:rsidR="000A109A" w:rsidRPr="000A109A" w:rsidRDefault="000A109A" w:rsidP="000A109A">
            <w:pPr>
              <w:spacing w:before="0" w:after="0" w:line="360" w:lineRule="auto"/>
              <w:rPr>
                <w:rFonts w:cs="Arial"/>
                <w:szCs w:val="20"/>
              </w:rPr>
            </w:pPr>
            <w:r w:rsidRPr="000A109A">
              <w:rPr>
                <w:rFonts w:cs="Arial"/>
                <w:szCs w:val="20"/>
              </w:rPr>
              <w:t>15</w:t>
            </w:r>
            <w:r w:rsidRPr="000A109A">
              <w:rPr>
                <w:rFonts w:cs="Arial"/>
                <w:szCs w:val="20"/>
              </w:rPr>
              <w:tab/>
              <w:t>Payment stopped by drawer</w:t>
            </w:r>
          </w:p>
          <w:p w14:paraId="0DA9B8B9" w14:textId="77777777" w:rsidR="000A109A" w:rsidRPr="000A109A" w:rsidRDefault="000A109A" w:rsidP="000A109A">
            <w:pPr>
              <w:spacing w:before="0" w:after="0" w:line="360" w:lineRule="auto"/>
              <w:rPr>
                <w:rFonts w:cs="Arial"/>
                <w:szCs w:val="20"/>
              </w:rPr>
            </w:pPr>
            <w:r w:rsidRPr="000A109A">
              <w:rPr>
                <w:rFonts w:cs="Arial"/>
                <w:szCs w:val="20"/>
              </w:rPr>
              <w:t>16</w:t>
            </w:r>
            <w:r w:rsidRPr="000A109A">
              <w:rPr>
                <w:rFonts w:cs="Arial"/>
                <w:szCs w:val="20"/>
              </w:rPr>
              <w:tab/>
              <w:t>Payment stopped by attachment order</w:t>
            </w:r>
          </w:p>
          <w:p w14:paraId="43204B6D" w14:textId="77777777" w:rsidR="000A109A" w:rsidRPr="000A109A" w:rsidRDefault="000A109A" w:rsidP="000A109A">
            <w:pPr>
              <w:spacing w:before="0" w:after="0" w:line="360" w:lineRule="auto"/>
              <w:rPr>
                <w:rFonts w:cs="Arial"/>
                <w:szCs w:val="20"/>
              </w:rPr>
            </w:pPr>
            <w:r w:rsidRPr="000A109A">
              <w:rPr>
                <w:rFonts w:cs="Arial"/>
                <w:szCs w:val="20"/>
              </w:rPr>
              <w:t>17</w:t>
            </w:r>
            <w:r w:rsidRPr="000A109A">
              <w:rPr>
                <w:rFonts w:cs="Arial"/>
                <w:szCs w:val="20"/>
              </w:rPr>
              <w:tab/>
              <w:t>Payment stopped by court order</w:t>
            </w:r>
          </w:p>
          <w:p w14:paraId="48FA739B" w14:textId="77777777" w:rsidR="000A109A" w:rsidRPr="000A109A" w:rsidRDefault="000A109A" w:rsidP="000A109A">
            <w:pPr>
              <w:spacing w:before="0" w:after="0" w:line="360" w:lineRule="auto"/>
              <w:rPr>
                <w:rFonts w:cs="Arial"/>
                <w:szCs w:val="20"/>
              </w:rPr>
            </w:pPr>
            <w:r w:rsidRPr="000A109A">
              <w:rPr>
                <w:rFonts w:cs="Arial"/>
                <w:szCs w:val="20"/>
              </w:rPr>
              <w:t>18</w:t>
            </w:r>
            <w:r w:rsidRPr="000A109A">
              <w:rPr>
                <w:rFonts w:cs="Arial"/>
                <w:szCs w:val="20"/>
              </w:rPr>
              <w:tab/>
              <w:t>Withdrawal stopped owing to death of account holder</w:t>
            </w:r>
          </w:p>
          <w:p w14:paraId="4B31E76F" w14:textId="77777777" w:rsidR="000A109A" w:rsidRPr="000A109A" w:rsidRDefault="000A109A" w:rsidP="000A109A">
            <w:pPr>
              <w:spacing w:before="0" w:after="0" w:line="360" w:lineRule="auto"/>
              <w:rPr>
                <w:rFonts w:cs="Arial"/>
                <w:szCs w:val="20"/>
              </w:rPr>
            </w:pPr>
            <w:r w:rsidRPr="000A109A">
              <w:rPr>
                <w:rFonts w:cs="Arial"/>
                <w:szCs w:val="20"/>
              </w:rPr>
              <w:t>19</w:t>
            </w:r>
            <w:r w:rsidRPr="000A109A">
              <w:rPr>
                <w:rFonts w:cs="Arial"/>
                <w:szCs w:val="20"/>
              </w:rPr>
              <w:tab/>
              <w:t>Withdrawal stopped owing to lunacy of account holder</w:t>
            </w:r>
          </w:p>
          <w:p w14:paraId="54887D44" w14:textId="77777777" w:rsidR="000A109A" w:rsidRPr="000A109A" w:rsidRDefault="000A109A" w:rsidP="000A109A">
            <w:pPr>
              <w:spacing w:before="0" w:after="0" w:line="360" w:lineRule="auto"/>
              <w:rPr>
                <w:rFonts w:cs="Arial"/>
                <w:szCs w:val="20"/>
              </w:rPr>
            </w:pPr>
            <w:r w:rsidRPr="000A109A">
              <w:rPr>
                <w:rFonts w:cs="Arial"/>
                <w:szCs w:val="20"/>
              </w:rPr>
              <w:t>20</w:t>
            </w:r>
            <w:r w:rsidRPr="000A109A">
              <w:rPr>
                <w:rFonts w:cs="Arial"/>
                <w:szCs w:val="20"/>
              </w:rPr>
              <w:tab/>
              <w:t>Withdrawal stopped owing to insolvency of account holder</w:t>
            </w:r>
          </w:p>
          <w:p w14:paraId="133A81C8" w14:textId="77777777" w:rsidR="000A109A" w:rsidRPr="000A109A" w:rsidRDefault="000A109A" w:rsidP="000A109A">
            <w:pPr>
              <w:spacing w:before="0" w:after="0" w:line="360" w:lineRule="auto"/>
              <w:rPr>
                <w:rFonts w:cs="Arial"/>
                <w:szCs w:val="20"/>
              </w:rPr>
            </w:pPr>
            <w:r w:rsidRPr="000A109A">
              <w:rPr>
                <w:rFonts w:cs="Arial"/>
                <w:szCs w:val="20"/>
              </w:rPr>
              <w:t>21</w:t>
            </w:r>
            <w:r w:rsidRPr="000A109A">
              <w:rPr>
                <w:rFonts w:cs="Arial"/>
                <w:szCs w:val="20"/>
              </w:rPr>
              <w:tab/>
              <w:t>Instrument post dated</w:t>
            </w:r>
          </w:p>
          <w:p w14:paraId="46919499" w14:textId="77777777" w:rsidR="000A109A" w:rsidRPr="000A109A" w:rsidRDefault="000A109A" w:rsidP="000A109A">
            <w:pPr>
              <w:spacing w:before="0" w:after="0" w:line="360" w:lineRule="auto"/>
              <w:rPr>
                <w:rFonts w:cs="Arial"/>
                <w:szCs w:val="20"/>
              </w:rPr>
            </w:pPr>
            <w:r w:rsidRPr="000A109A">
              <w:rPr>
                <w:rFonts w:cs="Arial"/>
                <w:szCs w:val="20"/>
              </w:rPr>
              <w:t>22</w:t>
            </w:r>
            <w:r w:rsidRPr="000A109A">
              <w:rPr>
                <w:rFonts w:cs="Arial"/>
                <w:szCs w:val="20"/>
              </w:rPr>
              <w:tab/>
              <w:t>Instrument out dated/stale</w:t>
            </w:r>
          </w:p>
          <w:p w14:paraId="59FE7B3C" w14:textId="77777777" w:rsidR="000A109A" w:rsidRPr="000A109A" w:rsidRDefault="000A109A" w:rsidP="000A109A">
            <w:pPr>
              <w:spacing w:before="0" w:after="0" w:line="360" w:lineRule="auto"/>
              <w:rPr>
                <w:rFonts w:cs="Arial"/>
                <w:szCs w:val="20"/>
              </w:rPr>
            </w:pPr>
            <w:r w:rsidRPr="000A109A">
              <w:rPr>
                <w:rFonts w:cs="Arial"/>
                <w:szCs w:val="20"/>
              </w:rPr>
              <w:t>23</w:t>
            </w:r>
            <w:r w:rsidRPr="000A109A">
              <w:rPr>
                <w:rFonts w:cs="Arial"/>
                <w:szCs w:val="20"/>
              </w:rPr>
              <w:tab/>
              <w:t>Instrument undated/ without proper date</w:t>
            </w:r>
          </w:p>
          <w:p w14:paraId="12CA9BD8" w14:textId="77777777" w:rsidR="000A109A" w:rsidRPr="000A109A" w:rsidRDefault="000A109A" w:rsidP="000A109A">
            <w:pPr>
              <w:spacing w:before="0" w:after="0" w:line="360" w:lineRule="auto"/>
              <w:rPr>
                <w:rFonts w:cs="Arial"/>
                <w:szCs w:val="20"/>
              </w:rPr>
            </w:pPr>
            <w:r w:rsidRPr="000A109A">
              <w:rPr>
                <w:rFonts w:cs="Arial"/>
                <w:szCs w:val="20"/>
              </w:rPr>
              <w:t>24</w:t>
            </w:r>
            <w:r w:rsidRPr="000A109A">
              <w:rPr>
                <w:rFonts w:cs="Arial"/>
                <w:szCs w:val="20"/>
              </w:rPr>
              <w:tab/>
              <w:t>Instrument mutilated; requires Bank's guarantee</w:t>
            </w:r>
          </w:p>
          <w:p w14:paraId="01C9684B" w14:textId="77777777" w:rsidR="000A109A" w:rsidRPr="000A109A" w:rsidRDefault="000A109A" w:rsidP="000A109A">
            <w:pPr>
              <w:spacing w:before="0" w:after="0" w:line="360" w:lineRule="auto"/>
              <w:rPr>
                <w:rFonts w:cs="Arial"/>
                <w:szCs w:val="20"/>
              </w:rPr>
            </w:pPr>
            <w:r w:rsidRPr="000A109A">
              <w:rPr>
                <w:rFonts w:cs="Arial"/>
                <w:szCs w:val="20"/>
              </w:rPr>
              <w:t>25</w:t>
            </w:r>
            <w:r w:rsidRPr="000A109A">
              <w:rPr>
                <w:rFonts w:cs="Arial"/>
                <w:szCs w:val="20"/>
              </w:rPr>
              <w:tab/>
              <w:t>Cheque irregularly drawn/ amount in words and figures differs</w:t>
            </w:r>
          </w:p>
          <w:p w14:paraId="26B2A8EA" w14:textId="77777777" w:rsidR="000A109A" w:rsidRPr="000A109A" w:rsidRDefault="000A109A" w:rsidP="000A109A">
            <w:pPr>
              <w:spacing w:before="0" w:after="0" w:line="360" w:lineRule="auto"/>
              <w:rPr>
                <w:rFonts w:cs="Arial"/>
                <w:szCs w:val="20"/>
              </w:rPr>
            </w:pPr>
            <w:r w:rsidRPr="000A109A">
              <w:rPr>
                <w:rFonts w:cs="Arial"/>
                <w:szCs w:val="20"/>
              </w:rPr>
              <w:t>26</w:t>
            </w:r>
            <w:r w:rsidRPr="000A109A">
              <w:rPr>
                <w:rFonts w:cs="Arial"/>
                <w:szCs w:val="20"/>
              </w:rPr>
              <w:tab/>
              <w:t>Clearing House stamp/ date required</w:t>
            </w:r>
          </w:p>
          <w:p w14:paraId="2F06DE2C" w14:textId="77777777" w:rsidR="000A109A" w:rsidRPr="000A109A" w:rsidRDefault="000A109A" w:rsidP="000A109A">
            <w:pPr>
              <w:spacing w:before="0" w:after="0" w:line="360" w:lineRule="auto"/>
              <w:rPr>
                <w:rFonts w:cs="Arial"/>
                <w:szCs w:val="20"/>
              </w:rPr>
            </w:pPr>
            <w:r w:rsidRPr="000A109A">
              <w:rPr>
                <w:rFonts w:cs="Arial"/>
                <w:szCs w:val="20"/>
              </w:rPr>
              <w:t>27</w:t>
            </w:r>
            <w:r w:rsidRPr="000A109A">
              <w:rPr>
                <w:rFonts w:cs="Arial"/>
                <w:szCs w:val="20"/>
              </w:rPr>
              <w:tab/>
              <w:t>Wrongly delivered/ Not drawn on us</w:t>
            </w:r>
          </w:p>
          <w:p w14:paraId="3585FB34" w14:textId="77777777" w:rsidR="000A109A" w:rsidRPr="000A109A" w:rsidRDefault="000A109A" w:rsidP="000A109A">
            <w:pPr>
              <w:spacing w:before="0" w:after="0" w:line="360" w:lineRule="auto"/>
              <w:rPr>
                <w:rFonts w:cs="Arial"/>
                <w:szCs w:val="20"/>
              </w:rPr>
            </w:pPr>
            <w:r w:rsidRPr="000A109A">
              <w:rPr>
                <w:rFonts w:cs="Arial"/>
                <w:szCs w:val="20"/>
              </w:rPr>
              <w:t>28</w:t>
            </w:r>
            <w:r w:rsidRPr="000A109A">
              <w:rPr>
                <w:rFonts w:cs="Arial"/>
                <w:szCs w:val="20"/>
              </w:rPr>
              <w:tab/>
              <w:t>Present in proper zone</w:t>
            </w:r>
          </w:p>
          <w:p w14:paraId="7002BCB9" w14:textId="77777777" w:rsidR="000A109A" w:rsidRPr="000A109A" w:rsidRDefault="000A109A" w:rsidP="000A109A">
            <w:pPr>
              <w:spacing w:before="0" w:after="0" w:line="360" w:lineRule="auto"/>
              <w:rPr>
                <w:rFonts w:cs="Arial"/>
                <w:szCs w:val="20"/>
              </w:rPr>
            </w:pPr>
            <w:r w:rsidRPr="000A109A">
              <w:rPr>
                <w:rFonts w:cs="Arial"/>
                <w:szCs w:val="20"/>
              </w:rPr>
              <w:t>29</w:t>
            </w:r>
            <w:r w:rsidRPr="000A109A">
              <w:rPr>
                <w:rFonts w:cs="Arial"/>
                <w:szCs w:val="20"/>
              </w:rPr>
              <w:tab/>
              <w:t>Instrument contains extraneous matter</w:t>
            </w:r>
          </w:p>
          <w:p w14:paraId="340F064F" w14:textId="77777777" w:rsidR="000A109A" w:rsidRPr="000A109A" w:rsidRDefault="000A109A" w:rsidP="000A109A">
            <w:pPr>
              <w:spacing w:before="0" w:after="0" w:line="360" w:lineRule="auto"/>
              <w:rPr>
                <w:rFonts w:cs="Arial"/>
                <w:szCs w:val="20"/>
              </w:rPr>
            </w:pPr>
            <w:r w:rsidRPr="000A109A">
              <w:rPr>
                <w:rFonts w:cs="Arial"/>
                <w:szCs w:val="20"/>
              </w:rPr>
              <w:t>30</w:t>
            </w:r>
            <w:r w:rsidRPr="000A109A">
              <w:rPr>
                <w:rFonts w:cs="Arial"/>
                <w:szCs w:val="20"/>
              </w:rPr>
              <w:tab/>
              <w:t>Image not clear, present again with paper</w:t>
            </w:r>
          </w:p>
          <w:p w14:paraId="3F71DD57" w14:textId="77777777" w:rsidR="000A109A" w:rsidRPr="000A109A" w:rsidRDefault="000A109A" w:rsidP="000A109A">
            <w:pPr>
              <w:spacing w:before="0" w:after="0" w:line="360" w:lineRule="auto"/>
              <w:rPr>
                <w:rFonts w:cs="Arial"/>
                <w:szCs w:val="20"/>
              </w:rPr>
            </w:pPr>
            <w:r w:rsidRPr="000A109A">
              <w:rPr>
                <w:rFonts w:cs="Arial"/>
                <w:szCs w:val="20"/>
              </w:rPr>
              <w:t>31</w:t>
            </w:r>
            <w:r w:rsidRPr="000A109A">
              <w:rPr>
                <w:rFonts w:cs="Arial"/>
                <w:szCs w:val="20"/>
              </w:rPr>
              <w:tab/>
              <w:t>Present with document</w:t>
            </w:r>
          </w:p>
          <w:p w14:paraId="0E4527E1" w14:textId="77777777" w:rsidR="000A109A" w:rsidRPr="000A109A" w:rsidRDefault="000A109A" w:rsidP="000A109A">
            <w:pPr>
              <w:spacing w:before="0" w:after="0" w:line="360" w:lineRule="auto"/>
              <w:rPr>
                <w:rFonts w:cs="Arial"/>
                <w:szCs w:val="20"/>
              </w:rPr>
            </w:pPr>
            <w:r w:rsidRPr="000A109A">
              <w:rPr>
                <w:rFonts w:cs="Arial"/>
                <w:szCs w:val="20"/>
              </w:rPr>
              <w:t>32</w:t>
            </w:r>
            <w:r w:rsidRPr="000A109A">
              <w:rPr>
                <w:rFonts w:cs="Arial"/>
                <w:szCs w:val="20"/>
              </w:rPr>
              <w:tab/>
              <w:t>Item listed twice</w:t>
            </w:r>
          </w:p>
          <w:p w14:paraId="0E178AFA" w14:textId="77777777" w:rsidR="000A109A" w:rsidRPr="000A109A" w:rsidRDefault="000A109A" w:rsidP="000A109A">
            <w:pPr>
              <w:spacing w:before="0" w:after="0" w:line="360" w:lineRule="auto"/>
              <w:rPr>
                <w:rFonts w:cs="Arial"/>
                <w:szCs w:val="20"/>
              </w:rPr>
            </w:pPr>
            <w:r w:rsidRPr="000A109A">
              <w:rPr>
                <w:rFonts w:cs="Arial"/>
                <w:szCs w:val="20"/>
              </w:rPr>
              <w:t>33</w:t>
            </w:r>
            <w:r w:rsidRPr="000A109A">
              <w:rPr>
                <w:rFonts w:cs="Arial"/>
                <w:szCs w:val="20"/>
              </w:rPr>
              <w:tab/>
              <w:t>Paper not received</w:t>
            </w:r>
          </w:p>
          <w:p w14:paraId="383B610D" w14:textId="77777777" w:rsidR="000A109A" w:rsidRPr="000A109A" w:rsidRDefault="000A109A" w:rsidP="000A109A">
            <w:pPr>
              <w:spacing w:before="0" w:after="0" w:line="360" w:lineRule="auto"/>
              <w:rPr>
                <w:rFonts w:cs="Arial"/>
                <w:szCs w:val="20"/>
              </w:rPr>
            </w:pPr>
            <w:r w:rsidRPr="000A109A">
              <w:rPr>
                <w:rFonts w:cs="Arial"/>
                <w:szCs w:val="20"/>
              </w:rPr>
              <w:t>34</w:t>
            </w:r>
            <w:r w:rsidRPr="000A109A">
              <w:rPr>
                <w:rFonts w:cs="Arial"/>
                <w:szCs w:val="20"/>
              </w:rPr>
              <w:tab/>
              <w:t>Account closed</w:t>
            </w:r>
          </w:p>
          <w:p w14:paraId="59070D75" w14:textId="77777777" w:rsidR="000A109A" w:rsidRPr="000A109A" w:rsidRDefault="000A109A" w:rsidP="000A109A">
            <w:pPr>
              <w:spacing w:before="0" w:after="0" w:line="360" w:lineRule="auto"/>
              <w:rPr>
                <w:rFonts w:cs="Arial"/>
                <w:szCs w:val="20"/>
              </w:rPr>
            </w:pPr>
            <w:r w:rsidRPr="000A109A">
              <w:rPr>
                <w:rFonts w:cs="Arial"/>
                <w:szCs w:val="20"/>
              </w:rPr>
              <w:t>35</w:t>
            </w:r>
            <w:r w:rsidRPr="000A109A">
              <w:rPr>
                <w:rFonts w:cs="Arial"/>
                <w:szCs w:val="20"/>
              </w:rPr>
              <w:tab/>
              <w:t>Account transferred to another branch</w:t>
            </w:r>
          </w:p>
          <w:p w14:paraId="7E9C2442" w14:textId="77777777" w:rsidR="000A109A" w:rsidRPr="000A109A" w:rsidRDefault="000A109A" w:rsidP="000A109A">
            <w:pPr>
              <w:spacing w:before="0" w:after="0" w:line="360" w:lineRule="auto"/>
              <w:rPr>
                <w:rFonts w:cs="Arial"/>
                <w:szCs w:val="20"/>
              </w:rPr>
            </w:pPr>
            <w:r w:rsidRPr="000A109A">
              <w:rPr>
                <w:rFonts w:cs="Arial"/>
                <w:szCs w:val="20"/>
              </w:rPr>
              <w:t>36</w:t>
            </w:r>
            <w:r w:rsidRPr="000A109A">
              <w:rPr>
                <w:rFonts w:cs="Arial"/>
                <w:szCs w:val="20"/>
              </w:rPr>
              <w:tab/>
              <w:t>No such account</w:t>
            </w:r>
          </w:p>
          <w:p w14:paraId="4727E140" w14:textId="77777777" w:rsidR="000A109A" w:rsidRPr="000A109A" w:rsidRDefault="000A109A" w:rsidP="000A109A">
            <w:pPr>
              <w:spacing w:before="0" w:after="0" w:line="360" w:lineRule="auto"/>
              <w:rPr>
                <w:rFonts w:cs="Arial"/>
                <w:szCs w:val="20"/>
              </w:rPr>
            </w:pPr>
            <w:r w:rsidRPr="000A109A">
              <w:rPr>
                <w:rFonts w:cs="Arial"/>
                <w:szCs w:val="20"/>
              </w:rPr>
              <w:t>37</w:t>
            </w:r>
            <w:r w:rsidRPr="000A109A">
              <w:rPr>
                <w:rFonts w:cs="Arial"/>
                <w:szCs w:val="20"/>
              </w:rPr>
              <w:tab/>
              <w:t>Title of account wrong/ incomplete</w:t>
            </w:r>
          </w:p>
          <w:p w14:paraId="5FF93608" w14:textId="77777777" w:rsidR="000A109A" w:rsidRPr="000A109A" w:rsidRDefault="000A109A" w:rsidP="000A109A">
            <w:pPr>
              <w:spacing w:before="0" w:after="0" w:line="360" w:lineRule="auto"/>
              <w:rPr>
                <w:rFonts w:cs="Arial"/>
                <w:szCs w:val="20"/>
              </w:rPr>
            </w:pPr>
            <w:r w:rsidRPr="000A109A">
              <w:rPr>
                <w:rFonts w:cs="Arial"/>
                <w:szCs w:val="20"/>
              </w:rPr>
              <w:t>38</w:t>
            </w:r>
            <w:r w:rsidRPr="000A109A">
              <w:rPr>
                <w:rFonts w:cs="Arial"/>
                <w:szCs w:val="20"/>
              </w:rPr>
              <w:tab/>
              <w:t>Account blocked (situation covered in 21-25)</w:t>
            </w:r>
          </w:p>
          <w:p w14:paraId="769AAC51" w14:textId="77777777" w:rsidR="000A109A" w:rsidRPr="000A109A" w:rsidRDefault="000A109A" w:rsidP="000A109A">
            <w:pPr>
              <w:spacing w:before="0" w:after="0" w:line="360" w:lineRule="auto"/>
              <w:rPr>
                <w:rFonts w:cs="Arial"/>
                <w:szCs w:val="20"/>
              </w:rPr>
            </w:pPr>
            <w:r w:rsidRPr="000A109A">
              <w:rPr>
                <w:rFonts w:cs="Arial"/>
                <w:szCs w:val="20"/>
              </w:rPr>
              <w:t>39</w:t>
            </w:r>
            <w:r w:rsidRPr="000A109A">
              <w:rPr>
                <w:rFonts w:cs="Arial"/>
                <w:szCs w:val="20"/>
              </w:rPr>
              <w:tab/>
              <w:t>Crossed to two banks</w:t>
            </w:r>
          </w:p>
          <w:p w14:paraId="26D19058" w14:textId="77777777" w:rsidR="000A109A" w:rsidRPr="000A109A" w:rsidRDefault="000A109A" w:rsidP="000A109A">
            <w:pPr>
              <w:spacing w:before="0" w:after="0" w:line="360" w:lineRule="auto"/>
              <w:rPr>
                <w:rFonts w:cs="Arial"/>
                <w:szCs w:val="20"/>
              </w:rPr>
            </w:pPr>
            <w:r w:rsidRPr="000A109A">
              <w:rPr>
                <w:rFonts w:cs="Arial"/>
                <w:szCs w:val="20"/>
              </w:rPr>
              <w:t>40</w:t>
            </w:r>
            <w:r w:rsidRPr="000A109A">
              <w:rPr>
                <w:rFonts w:cs="Arial"/>
                <w:szCs w:val="20"/>
              </w:rPr>
              <w:tab/>
              <w:t>Crossing stamp not cancelled</w:t>
            </w:r>
          </w:p>
          <w:p w14:paraId="509B4F9E" w14:textId="77777777" w:rsidR="000A109A" w:rsidRPr="000A109A" w:rsidRDefault="000A109A" w:rsidP="000A109A">
            <w:pPr>
              <w:spacing w:before="0" w:after="0" w:line="360" w:lineRule="auto"/>
              <w:rPr>
                <w:rFonts w:cs="Arial"/>
                <w:szCs w:val="20"/>
              </w:rPr>
            </w:pPr>
            <w:r w:rsidRPr="000A109A">
              <w:rPr>
                <w:rFonts w:cs="Arial"/>
                <w:szCs w:val="20"/>
              </w:rPr>
              <w:t>41</w:t>
            </w:r>
            <w:r w:rsidRPr="000A109A">
              <w:rPr>
                <w:rFonts w:cs="Arial"/>
                <w:szCs w:val="20"/>
              </w:rPr>
              <w:tab/>
              <w:t>Clearing stamp not cancelled</w:t>
            </w:r>
          </w:p>
          <w:p w14:paraId="714A3D75" w14:textId="77777777" w:rsidR="000A109A" w:rsidRPr="000A109A" w:rsidRDefault="000A109A" w:rsidP="000A109A">
            <w:pPr>
              <w:spacing w:before="0" w:after="0" w:line="360" w:lineRule="auto"/>
              <w:rPr>
                <w:rFonts w:cs="Arial"/>
                <w:szCs w:val="20"/>
              </w:rPr>
            </w:pPr>
            <w:r w:rsidRPr="000A109A">
              <w:rPr>
                <w:rFonts w:cs="Arial"/>
                <w:szCs w:val="20"/>
              </w:rPr>
              <w:t>42</w:t>
            </w:r>
            <w:r w:rsidRPr="000A109A">
              <w:rPr>
                <w:rFonts w:cs="Arial"/>
                <w:szCs w:val="20"/>
              </w:rPr>
              <w:tab/>
              <w:t>Instrument specially crossed to another bank</w:t>
            </w:r>
          </w:p>
          <w:p w14:paraId="4824A245" w14:textId="77777777" w:rsidR="000A109A" w:rsidRPr="000A109A" w:rsidRDefault="000A109A" w:rsidP="000A109A">
            <w:pPr>
              <w:spacing w:before="0" w:after="0" w:line="360" w:lineRule="auto"/>
              <w:rPr>
                <w:rFonts w:cs="Arial"/>
                <w:szCs w:val="20"/>
              </w:rPr>
            </w:pPr>
            <w:r w:rsidRPr="000A109A">
              <w:rPr>
                <w:rFonts w:cs="Arial"/>
                <w:szCs w:val="20"/>
              </w:rPr>
              <w:t>43</w:t>
            </w:r>
            <w:r w:rsidRPr="000A109A">
              <w:rPr>
                <w:rFonts w:cs="Arial"/>
                <w:szCs w:val="20"/>
              </w:rPr>
              <w:tab/>
              <w:t>Amount in protective crossing incorrect</w:t>
            </w:r>
          </w:p>
          <w:p w14:paraId="40721924" w14:textId="77777777" w:rsidR="000A109A" w:rsidRPr="000A109A" w:rsidRDefault="000A109A" w:rsidP="000A109A">
            <w:pPr>
              <w:spacing w:before="0" w:after="0" w:line="360" w:lineRule="auto"/>
              <w:rPr>
                <w:rFonts w:cs="Arial"/>
                <w:szCs w:val="20"/>
              </w:rPr>
            </w:pPr>
            <w:r w:rsidRPr="000A109A">
              <w:rPr>
                <w:rFonts w:cs="Arial"/>
                <w:szCs w:val="20"/>
              </w:rPr>
              <w:lastRenderedPageBreak/>
              <w:t>44</w:t>
            </w:r>
            <w:r w:rsidRPr="000A109A">
              <w:rPr>
                <w:rFonts w:cs="Arial"/>
                <w:szCs w:val="20"/>
              </w:rPr>
              <w:tab/>
              <w:t>Amount in protective crossing required/illegible</w:t>
            </w:r>
          </w:p>
          <w:p w14:paraId="743B5F61" w14:textId="77777777" w:rsidR="000A109A" w:rsidRPr="000A109A" w:rsidRDefault="000A109A" w:rsidP="000A109A">
            <w:pPr>
              <w:spacing w:before="0" w:after="0" w:line="360" w:lineRule="auto"/>
              <w:rPr>
                <w:rFonts w:cs="Arial"/>
                <w:szCs w:val="20"/>
              </w:rPr>
            </w:pPr>
            <w:r w:rsidRPr="000A109A">
              <w:rPr>
                <w:rFonts w:cs="Arial"/>
                <w:szCs w:val="20"/>
              </w:rPr>
              <w:t>45</w:t>
            </w:r>
            <w:r w:rsidRPr="000A109A">
              <w:rPr>
                <w:rFonts w:cs="Arial"/>
                <w:szCs w:val="20"/>
              </w:rPr>
              <w:tab/>
              <w:t>Payee's endorsement required</w:t>
            </w:r>
          </w:p>
          <w:p w14:paraId="24C6FC42" w14:textId="77777777" w:rsidR="000A109A" w:rsidRPr="000A109A" w:rsidRDefault="000A109A" w:rsidP="000A109A">
            <w:pPr>
              <w:spacing w:before="0" w:after="0" w:line="360" w:lineRule="auto"/>
              <w:rPr>
                <w:rFonts w:cs="Arial"/>
                <w:szCs w:val="20"/>
              </w:rPr>
            </w:pPr>
            <w:r w:rsidRPr="000A109A">
              <w:rPr>
                <w:rFonts w:cs="Arial"/>
                <w:szCs w:val="20"/>
              </w:rPr>
              <w:t>46</w:t>
            </w:r>
            <w:r w:rsidRPr="000A109A">
              <w:rPr>
                <w:rFonts w:cs="Arial"/>
                <w:szCs w:val="20"/>
              </w:rPr>
              <w:tab/>
              <w:t>Payee's endorsement irregular / requires collecting bank's confirmation</w:t>
            </w:r>
          </w:p>
          <w:p w14:paraId="00C838BC" w14:textId="77777777" w:rsidR="000A109A" w:rsidRPr="000A109A" w:rsidRDefault="000A109A" w:rsidP="000A109A">
            <w:pPr>
              <w:spacing w:before="0" w:after="0" w:line="360" w:lineRule="auto"/>
              <w:rPr>
                <w:rFonts w:cs="Arial"/>
                <w:szCs w:val="20"/>
              </w:rPr>
            </w:pPr>
            <w:r w:rsidRPr="000A109A">
              <w:rPr>
                <w:rFonts w:cs="Arial"/>
                <w:szCs w:val="20"/>
              </w:rPr>
              <w:t>47</w:t>
            </w:r>
            <w:r w:rsidRPr="000A109A">
              <w:rPr>
                <w:rFonts w:cs="Arial"/>
                <w:szCs w:val="20"/>
              </w:rPr>
              <w:tab/>
              <w:t>Endorsement by mark/ thumb impression requires attestation by Magistrate with seal</w:t>
            </w:r>
          </w:p>
          <w:p w14:paraId="1C354616" w14:textId="77777777" w:rsidR="000A109A" w:rsidRPr="000A109A" w:rsidRDefault="000A109A" w:rsidP="000A109A">
            <w:pPr>
              <w:spacing w:before="0" w:after="0" w:line="360" w:lineRule="auto"/>
              <w:rPr>
                <w:rFonts w:cs="Arial"/>
                <w:szCs w:val="20"/>
              </w:rPr>
            </w:pPr>
            <w:r w:rsidRPr="000A109A">
              <w:rPr>
                <w:rFonts w:cs="Arial"/>
                <w:szCs w:val="20"/>
              </w:rPr>
              <w:t>48</w:t>
            </w:r>
            <w:r w:rsidRPr="000A109A">
              <w:rPr>
                <w:rFonts w:cs="Arial"/>
                <w:szCs w:val="20"/>
              </w:rPr>
              <w:tab/>
              <w:t>Advice not received</w:t>
            </w:r>
          </w:p>
          <w:p w14:paraId="42CE7FE7" w14:textId="77777777" w:rsidR="000A109A" w:rsidRPr="000A109A" w:rsidRDefault="000A109A" w:rsidP="000A109A">
            <w:pPr>
              <w:spacing w:before="0" w:after="0" w:line="360" w:lineRule="auto"/>
              <w:rPr>
                <w:rFonts w:cs="Arial"/>
                <w:szCs w:val="20"/>
              </w:rPr>
            </w:pPr>
            <w:r w:rsidRPr="000A109A">
              <w:rPr>
                <w:rFonts w:cs="Arial"/>
                <w:szCs w:val="20"/>
              </w:rPr>
              <w:t>49</w:t>
            </w:r>
            <w:r w:rsidRPr="000A109A">
              <w:rPr>
                <w:rFonts w:cs="Arial"/>
                <w:szCs w:val="20"/>
              </w:rPr>
              <w:tab/>
              <w:t>Amount / Name differs on advice</w:t>
            </w:r>
          </w:p>
          <w:p w14:paraId="070D91F5" w14:textId="77777777" w:rsidR="000A109A" w:rsidRPr="000A109A" w:rsidRDefault="000A109A" w:rsidP="000A109A">
            <w:pPr>
              <w:spacing w:before="0" w:after="0" w:line="360" w:lineRule="auto"/>
              <w:rPr>
                <w:rFonts w:cs="Arial"/>
                <w:szCs w:val="20"/>
              </w:rPr>
            </w:pPr>
            <w:r w:rsidRPr="000A109A">
              <w:rPr>
                <w:rFonts w:cs="Arial"/>
                <w:szCs w:val="20"/>
              </w:rPr>
              <w:t>50</w:t>
            </w:r>
            <w:r w:rsidRPr="000A109A">
              <w:rPr>
                <w:rFonts w:cs="Arial"/>
                <w:szCs w:val="20"/>
              </w:rPr>
              <w:tab/>
              <w:t>Drawee bank's fund with sponsor bank insufficient</w:t>
            </w:r>
          </w:p>
          <w:p w14:paraId="2EA5154F" w14:textId="77777777" w:rsidR="000A109A" w:rsidRPr="000A109A" w:rsidRDefault="000A109A" w:rsidP="000A109A">
            <w:pPr>
              <w:spacing w:before="0" w:after="0" w:line="360" w:lineRule="auto"/>
              <w:rPr>
                <w:rFonts w:cs="Arial"/>
                <w:szCs w:val="20"/>
              </w:rPr>
            </w:pPr>
            <w:r w:rsidRPr="000A109A">
              <w:rPr>
                <w:rFonts w:cs="Arial"/>
                <w:szCs w:val="20"/>
              </w:rPr>
              <w:t>51</w:t>
            </w:r>
            <w:r w:rsidRPr="000A109A">
              <w:rPr>
                <w:rFonts w:cs="Arial"/>
                <w:szCs w:val="20"/>
              </w:rPr>
              <w:tab/>
              <w:t>Payee's separate discharge to bank required</w:t>
            </w:r>
          </w:p>
          <w:p w14:paraId="0E2F3F1C" w14:textId="77777777" w:rsidR="000A109A" w:rsidRPr="000A109A" w:rsidRDefault="000A109A" w:rsidP="000A109A">
            <w:pPr>
              <w:spacing w:before="0" w:after="0" w:line="360" w:lineRule="auto"/>
              <w:rPr>
                <w:rFonts w:cs="Arial"/>
                <w:szCs w:val="20"/>
              </w:rPr>
            </w:pPr>
            <w:r w:rsidRPr="000A109A">
              <w:rPr>
                <w:rFonts w:cs="Arial"/>
                <w:szCs w:val="20"/>
              </w:rPr>
              <w:t>52</w:t>
            </w:r>
            <w:r w:rsidRPr="000A109A">
              <w:rPr>
                <w:rFonts w:cs="Arial"/>
                <w:szCs w:val="20"/>
              </w:rPr>
              <w:tab/>
              <w:t>Not payable till 1st proximo</w:t>
            </w:r>
          </w:p>
          <w:p w14:paraId="4594CC9E" w14:textId="77777777" w:rsidR="000A109A" w:rsidRPr="000A109A" w:rsidRDefault="000A109A" w:rsidP="000A109A">
            <w:pPr>
              <w:spacing w:before="0" w:after="0" w:line="360" w:lineRule="auto"/>
              <w:rPr>
                <w:rFonts w:cs="Arial"/>
                <w:szCs w:val="20"/>
              </w:rPr>
            </w:pPr>
            <w:r w:rsidRPr="000A109A">
              <w:rPr>
                <w:rFonts w:cs="Arial"/>
                <w:szCs w:val="20"/>
              </w:rPr>
              <w:t>53</w:t>
            </w:r>
            <w:r w:rsidRPr="000A109A">
              <w:rPr>
                <w:rFonts w:cs="Arial"/>
                <w:szCs w:val="20"/>
              </w:rPr>
              <w:tab/>
              <w:t>Pay order/ cheque requires counter signature</w:t>
            </w:r>
          </w:p>
          <w:p w14:paraId="787AB31E" w14:textId="77777777" w:rsidR="000A109A" w:rsidRPr="000A109A" w:rsidRDefault="000A109A" w:rsidP="000A109A">
            <w:pPr>
              <w:spacing w:before="0" w:after="0" w:line="360" w:lineRule="auto"/>
              <w:rPr>
                <w:rFonts w:cs="Arial"/>
                <w:szCs w:val="20"/>
              </w:rPr>
            </w:pPr>
            <w:r w:rsidRPr="000A109A">
              <w:rPr>
                <w:rFonts w:cs="Arial"/>
                <w:szCs w:val="20"/>
              </w:rPr>
              <w:t>54</w:t>
            </w:r>
            <w:r w:rsidRPr="000A109A">
              <w:rPr>
                <w:rFonts w:cs="Arial"/>
                <w:szCs w:val="20"/>
              </w:rPr>
              <w:tab/>
              <w:t>Required information not legible/ correct</w:t>
            </w:r>
          </w:p>
          <w:p w14:paraId="1636916B" w14:textId="77777777" w:rsidR="000A109A" w:rsidRPr="000A109A" w:rsidRDefault="000A109A" w:rsidP="000A109A">
            <w:pPr>
              <w:spacing w:before="0" w:after="0" w:line="360" w:lineRule="auto"/>
              <w:rPr>
                <w:rFonts w:cs="Arial"/>
                <w:szCs w:val="20"/>
              </w:rPr>
            </w:pPr>
            <w:r w:rsidRPr="000A109A">
              <w:rPr>
                <w:rFonts w:cs="Arial"/>
                <w:szCs w:val="20"/>
              </w:rPr>
              <w:t>55</w:t>
            </w:r>
            <w:r w:rsidRPr="000A109A">
              <w:rPr>
                <w:rFonts w:cs="Arial"/>
                <w:szCs w:val="20"/>
              </w:rPr>
              <w:tab/>
              <w:t>Bank's certificate ambiguous/ incomplete/ required</w:t>
            </w:r>
          </w:p>
          <w:p w14:paraId="467571BD" w14:textId="77777777" w:rsidR="000A109A" w:rsidRPr="000A109A" w:rsidRDefault="000A109A" w:rsidP="000A109A">
            <w:pPr>
              <w:spacing w:before="0" w:after="0" w:line="360" w:lineRule="auto"/>
              <w:rPr>
                <w:rFonts w:cs="Arial"/>
                <w:szCs w:val="20"/>
              </w:rPr>
            </w:pPr>
            <w:r w:rsidRPr="000A109A">
              <w:rPr>
                <w:rFonts w:cs="Arial"/>
                <w:szCs w:val="20"/>
              </w:rPr>
              <w:t>56</w:t>
            </w:r>
            <w:r w:rsidRPr="000A109A">
              <w:rPr>
                <w:rFonts w:cs="Arial"/>
                <w:szCs w:val="20"/>
              </w:rPr>
              <w:tab/>
              <w:t>Draft lost by issuing office/ confirmation required from issuing office</w:t>
            </w:r>
          </w:p>
          <w:p w14:paraId="22993E86" w14:textId="77777777" w:rsidR="000A109A" w:rsidRPr="000A109A" w:rsidRDefault="000A109A" w:rsidP="000A109A">
            <w:pPr>
              <w:spacing w:before="0" w:after="0" w:line="360" w:lineRule="auto"/>
              <w:rPr>
                <w:rFonts w:cs="Arial"/>
                <w:szCs w:val="20"/>
              </w:rPr>
            </w:pPr>
            <w:r w:rsidRPr="000A109A">
              <w:rPr>
                <w:rFonts w:cs="Arial"/>
                <w:szCs w:val="20"/>
              </w:rPr>
              <w:t>57</w:t>
            </w:r>
            <w:r w:rsidRPr="000A109A">
              <w:rPr>
                <w:rFonts w:cs="Arial"/>
                <w:szCs w:val="20"/>
              </w:rPr>
              <w:tab/>
              <w:t>Bank/Branch blocked</w:t>
            </w:r>
          </w:p>
          <w:p w14:paraId="6C004C81" w14:textId="77777777" w:rsidR="000A109A" w:rsidRPr="000A109A" w:rsidRDefault="000A109A" w:rsidP="000A109A">
            <w:pPr>
              <w:spacing w:before="0" w:after="0" w:line="360" w:lineRule="auto"/>
              <w:rPr>
                <w:rFonts w:cs="Arial"/>
                <w:szCs w:val="20"/>
              </w:rPr>
            </w:pPr>
            <w:r w:rsidRPr="000A109A">
              <w:rPr>
                <w:rFonts w:cs="Arial"/>
                <w:szCs w:val="20"/>
              </w:rPr>
              <w:t>58</w:t>
            </w:r>
            <w:r w:rsidRPr="000A109A">
              <w:rPr>
                <w:rFonts w:cs="Arial"/>
                <w:szCs w:val="20"/>
              </w:rPr>
              <w:tab/>
              <w:t>Digital Certificate Validation failure</w:t>
            </w:r>
          </w:p>
          <w:p w14:paraId="6283E90C" w14:textId="77777777" w:rsidR="000A109A" w:rsidRPr="000A109A" w:rsidRDefault="000A109A" w:rsidP="000A109A">
            <w:pPr>
              <w:spacing w:before="0" w:after="0" w:line="360" w:lineRule="auto"/>
              <w:rPr>
                <w:rFonts w:cs="Arial"/>
                <w:szCs w:val="20"/>
              </w:rPr>
            </w:pPr>
            <w:r w:rsidRPr="000A109A">
              <w:rPr>
                <w:rFonts w:cs="Arial"/>
                <w:szCs w:val="20"/>
              </w:rPr>
              <w:t>59</w:t>
            </w:r>
            <w:r w:rsidRPr="000A109A">
              <w:rPr>
                <w:rFonts w:cs="Arial"/>
                <w:szCs w:val="20"/>
              </w:rPr>
              <w:tab/>
              <w:t>Other reasons-connectivity failure</w:t>
            </w:r>
          </w:p>
          <w:p w14:paraId="349945FD" w14:textId="77777777" w:rsidR="000F023E" w:rsidRDefault="000A109A" w:rsidP="000A109A">
            <w:pPr>
              <w:spacing w:before="0" w:after="0" w:line="360" w:lineRule="auto"/>
              <w:rPr>
                <w:rFonts w:cs="Arial"/>
                <w:szCs w:val="20"/>
              </w:rPr>
            </w:pPr>
            <w:r w:rsidRPr="000A109A">
              <w:rPr>
                <w:rFonts w:cs="Arial"/>
                <w:szCs w:val="20"/>
              </w:rPr>
              <w:t>60</w:t>
            </w:r>
            <w:r w:rsidRPr="000A109A">
              <w:rPr>
                <w:rFonts w:cs="Arial"/>
                <w:szCs w:val="20"/>
              </w:rPr>
              <w:tab/>
              <w:t xml:space="preserve">Alterations on instrument- Other than "Date" field (Alteration/correction on instruments </w:t>
            </w:r>
          </w:p>
          <w:p w14:paraId="29C707F7" w14:textId="382C9828" w:rsidR="000F023E" w:rsidRDefault="000F023E" w:rsidP="000A109A">
            <w:pPr>
              <w:spacing w:before="0" w:after="0" w:line="360" w:lineRule="auto"/>
              <w:rPr>
                <w:rFonts w:cs="Arial"/>
                <w:szCs w:val="20"/>
              </w:rPr>
            </w:pPr>
            <w:r>
              <w:rPr>
                <w:rFonts w:cs="Arial"/>
                <w:szCs w:val="20"/>
              </w:rPr>
              <w:t xml:space="preserve">             </w:t>
            </w:r>
            <w:r w:rsidR="000A109A" w:rsidRPr="000A109A">
              <w:rPr>
                <w:rFonts w:cs="Arial"/>
                <w:szCs w:val="20"/>
              </w:rPr>
              <w:t xml:space="preserve">are prohibited under Cheque Truncation System. Return reason code applicable to </w:t>
            </w:r>
          </w:p>
          <w:p w14:paraId="799058AF" w14:textId="21D604D5" w:rsidR="000A109A" w:rsidRPr="000A109A" w:rsidRDefault="000F023E" w:rsidP="000A109A">
            <w:pPr>
              <w:spacing w:before="0" w:after="0" w:line="360" w:lineRule="auto"/>
              <w:rPr>
                <w:rFonts w:cs="Arial"/>
                <w:szCs w:val="20"/>
              </w:rPr>
            </w:pPr>
            <w:r>
              <w:rPr>
                <w:rFonts w:cs="Arial"/>
                <w:szCs w:val="20"/>
              </w:rPr>
              <w:t xml:space="preserve">             </w:t>
            </w:r>
            <w:r w:rsidR="000A109A" w:rsidRPr="000A109A">
              <w:rPr>
                <w:rFonts w:cs="Arial"/>
                <w:szCs w:val="20"/>
              </w:rPr>
              <w:t>instruments presented in CTS)</w:t>
            </w:r>
          </w:p>
          <w:p w14:paraId="31A71DEC" w14:textId="77777777" w:rsidR="000A109A" w:rsidRPr="000A109A" w:rsidRDefault="000A109A" w:rsidP="000A109A">
            <w:pPr>
              <w:spacing w:before="0" w:after="0" w:line="360" w:lineRule="auto"/>
              <w:rPr>
                <w:rFonts w:cs="Arial"/>
                <w:szCs w:val="20"/>
              </w:rPr>
            </w:pPr>
            <w:r w:rsidRPr="000A109A">
              <w:rPr>
                <w:rFonts w:cs="Arial"/>
                <w:szCs w:val="20"/>
              </w:rPr>
              <w:t>61</w:t>
            </w:r>
            <w:r w:rsidRPr="000A109A">
              <w:rPr>
                <w:rFonts w:cs="Arial"/>
                <w:szCs w:val="20"/>
              </w:rPr>
              <w:tab/>
              <w:t>Fake/Forged/Stolen-draft/cheque/cash order/interest warrant/dividend warrant</w:t>
            </w:r>
          </w:p>
          <w:p w14:paraId="7333B362" w14:textId="77777777" w:rsidR="000A109A" w:rsidRPr="000A109A" w:rsidRDefault="000A109A" w:rsidP="000A109A">
            <w:pPr>
              <w:spacing w:before="0" w:after="0" w:line="360" w:lineRule="auto"/>
              <w:rPr>
                <w:rFonts w:cs="Arial"/>
                <w:szCs w:val="20"/>
              </w:rPr>
            </w:pPr>
            <w:r w:rsidRPr="000A109A">
              <w:rPr>
                <w:rFonts w:cs="Arial"/>
                <w:szCs w:val="20"/>
              </w:rPr>
              <w:t>62</w:t>
            </w:r>
            <w:r w:rsidRPr="000A109A">
              <w:rPr>
                <w:rFonts w:cs="Arial"/>
                <w:szCs w:val="20"/>
              </w:rPr>
              <w:tab/>
              <w:t>‘Payee's a/c credited'- Stamp required</w:t>
            </w:r>
          </w:p>
          <w:p w14:paraId="2175AFD6" w14:textId="77777777" w:rsidR="000A109A" w:rsidRPr="000A109A" w:rsidRDefault="000A109A" w:rsidP="000A109A">
            <w:pPr>
              <w:spacing w:before="0" w:after="0" w:line="360" w:lineRule="auto"/>
              <w:rPr>
                <w:rFonts w:cs="Arial"/>
                <w:szCs w:val="20"/>
              </w:rPr>
            </w:pPr>
            <w:r w:rsidRPr="000A109A">
              <w:rPr>
                <w:rFonts w:cs="Arial"/>
                <w:szCs w:val="20"/>
              </w:rPr>
              <w:t>63</w:t>
            </w:r>
            <w:r w:rsidRPr="000A109A">
              <w:rPr>
                <w:rFonts w:cs="Arial"/>
                <w:szCs w:val="20"/>
              </w:rPr>
              <w:tab/>
              <w:t>Other reasons (Please specify)</w:t>
            </w:r>
          </w:p>
          <w:p w14:paraId="744F1071" w14:textId="063B1BEC" w:rsidR="00E04871" w:rsidRPr="00066753" w:rsidRDefault="000A109A" w:rsidP="000A109A">
            <w:pPr>
              <w:spacing w:before="0" w:after="0" w:line="360" w:lineRule="auto"/>
              <w:rPr>
                <w:rFonts w:cs="Arial"/>
                <w:szCs w:val="20"/>
              </w:rPr>
            </w:pPr>
            <w:r w:rsidRPr="000A109A">
              <w:rPr>
                <w:rFonts w:cs="Arial"/>
                <w:szCs w:val="20"/>
              </w:rPr>
              <w:t>64</w:t>
            </w:r>
            <w:r w:rsidRPr="000A109A">
              <w:rPr>
                <w:rFonts w:cs="Arial"/>
                <w:szCs w:val="20"/>
              </w:rPr>
              <w:tab/>
              <w:t>Bank Excluded</w:t>
            </w:r>
            <w:r>
              <w:rPr>
                <w:rFonts w:cs="Arial"/>
                <w:szCs w:val="20"/>
              </w:rPr>
              <w:t>.</w:t>
            </w:r>
          </w:p>
        </w:tc>
      </w:tr>
      <w:tr w:rsidR="00094363" w:rsidRPr="001A28B3" w14:paraId="7F55E963" w14:textId="77777777" w:rsidTr="00981D77">
        <w:tblPrEx>
          <w:jc w:val="center"/>
        </w:tblPrEx>
        <w:trPr>
          <w:trHeight w:val="330"/>
          <w:jc w:val="center"/>
        </w:trPr>
        <w:tc>
          <w:tcPr>
            <w:tcW w:w="1532" w:type="dxa"/>
            <w:gridSpan w:val="2"/>
            <w:shd w:val="clear" w:color="auto" w:fill="B9CFDD"/>
          </w:tcPr>
          <w:p w14:paraId="163D7A12" w14:textId="591DF963" w:rsidR="000E3DB0" w:rsidRDefault="000E3DB0" w:rsidP="000E3DB0">
            <w:pPr>
              <w:spacing w:before="0" w:after="0" w:line="360" w:lineRule="auto"/>
              <w:rPr>
                <w:szCs w:val="20"/>
              </w:rPr>
            </w:pPr>
          </w:p>
        </w:tc>
        <w:tc>
          <w:tcPr>
            <w:tcW w:w="3863" w:type="dxa"/>
            <w:gridSpan w:val="2"/>
            <w:shd w:val="clear" w:color="auto" w:fill="B9CFDD"/>
          </w:tcPr>
          <w:p w14:paraId="4F80B9D0" w14:textId="71BAA182" w:rsidR="000E3DB0" w:rsidRDefault="000E3DB0" w:rsidP="000E3DB0">
            <w:pPr>
              <w:spacing w:before="0" w:after="0" w:line="360" w:lineRule="auto"/>
              <w:rPr>
                <w:rFonts w:cs="Arial"/>
                <w:szCs w:val="20"/>
              </w:rPr>
            </w:pPr>
          </w:p>
        </w:tc>
        <w:tc>
          <w:tcPr>
            <w:tcW w:w="4659" w:type="dxa"/>
            <w:shd w:val="clear" w:color="auto" w:fill="B9CFDD"/>
          </w:tcPr>
          <w:p w14:paraId="18654006" w14:textId="15B32175" w:rsidR="000E3DB0" w:rsidRDefault="000E3DB0" w:rsidP="000E3DB0">
            <w:pPr>
              <w:spacing w:before="0" w:after="0" w:line="360" w:lineRule="auto"/>
              <w:rPr>
                <w:rFonts w:cs="Arial"/>
                <w:color w:val="244061" w:themeColor="accent1" w:themeShade="80"/>
                <w:szCs w:val="20"/>
              </w:rPr>
            </w:pPr>
          </w:p>
        </w:tc>
      </w:tr>
      <w:tr w:rsidR="00094363" w:rsidRPr="002650F0" w14:paraId="0EB6694C" w14:textId="77777777" w:rsidTr="00EB33C2">
        <w:tblPrEx>
          <w:jc w:val="center"/>
        </w:tblPrEx>
        <w:trPr>
          <w:trHeight w:val="330"/>
          <w:jc w:val="center"/>
        </w:trPr>
        <w:tc>
          <w:tcPr>
            <w:tcW w:w="1532" w:type="dxa"/>
            <w:gridSpan w:val="2"/>
          </w:tcPr>
          <w:p w14:paraId="70A65873" w14:textId="77777777" w:rsidR="002F2C35" w:rsidRPr="00066753" w:rsidRDefault="002F2C35" w:rsidP="002F2C35">
            <w:pPr>
              <w:spacing w:before="0" w:after="0" w:line="360" w:lineRule="auto"/>
              <w:rPr>
                <w:rFonts w:cs="Arial"/>
                <w:szCs w:val="20"/>
              </w:rPr>
            </w:pPr>
            <w:r w:rsidRPr="00066753">
              <w:rPr>
                <w:rFonts w:cs="Arial"/>
                <w:szCs w:val="20"/>
              </w:rPr>
              <w:t>WS04-06</w:t>
            </w:r>
          </w:p>
          <w:p w14:paraId="291D8E6E" w14:textId="11625BB6" w:rsidR="000E3DB0" w:rsidRDefault="002F2C35" w:rsidP="002F2C35">
            <w:pPr>
              <w:spacing w:before="0" w:after="0" w:line="360" w:lineRule="auto"/>
              <w:rPr>
                <w:rFonts w:cs="Arial"/>
                <w:szCs w:val="20"/>
              </w:rPr>
            </w:pPr>
            <w:r w:rsidRPr="00066753">
              <w:rPr>
                <w:rFonts w:cs="Arial"/>
                <w:szCs w:val="20"/>
              </w:rPr>
              <w:t>01-000</w:t>
            </w:r>
            <w:r>
              <w:rPr>
                <w:rFonts w:cs="Arial"/>
                <w:szCs w:val="20"/>
              </w:rPr>
              <w:t>3</w:t>
            </w:r>
          </w:p>
        </w:tc>
        <w:tc>
          <w:tcPr>
            <w:tcW w:w="3863" w:type="dxa"/>
            <w:gridSpan w:val="2"/>
          </w:tcPr>
          <w:p w14:paraId="6DEDDE76" w14:textId="540D97BF" w:rsidR="000E3DB0" w:rsidRDefault="002F2C35" w:rsidP="000E3DB0">
            <w:pPr>
              <w:spacing w:before="0" w:after="0" w:line="360" w:lineRule="auto"/>
              <w:rPr>
                <w:rFonts w:cs="Arial"/>
                <w:szCs w:val="20"/>
              </w:rPr>
            </w:pPr>
            <w:r w:rsidRPr="002F2C35">
              <w:rPr>
                <w:rFonts w:cs="Arial"/>
              </w:rPr>
              <w:t xml:space="preserve">New ADHOC Charges recovery version created to book the Return Charges if bank want to charge in version PL is fixed and not changeable amount shown as defined against commission type but </w:t>
            </w:r>
            <w:r w:rsidR="00153D68">
              <w:rPr>
                <w:rFonts w:cs="Arial"/>
              </w:rPr>
              <w:t>changeable.</w:t>
            </w:r>
          </w:p>
        </w:tc>
        <w:tc>
          <w:tcPr>
            <w:tcW w:w="4659" w:type="dxa"/>
          </w:tcPr>
          <w:p w14:paraId="26282431" w14:textId="097CA330" w:rsidR="000E3DB0" w:rsidRPr="00EB33C2" w:rsidRDefault="00094363" w:rsidP="000E3DB0">
            <w:pPr>
              <w:spacing w:after="0" w:line="360" w:lineRule="auto"/>
              <w:rPr>
                <w:rFonts w:cs="Arial"/>
                <w:szCs w:val="20"/>
              </w:rPr>
            </w:pPr>
            <w:r>
              <w:rPr>
                <w:rFonts w:cs="Arial"/>
                <w:szCs w:val="20"/>
              </w:rPr>
              <w:t xml:space="preserve">New Adhoc Charges Recovery version will be created in which charge code and charge currency will remain non inputtable fields and charge amount will be inputable field as mentioned in the mentioned below screenshot. </w:t>
            </w:r>
          </w:p>
          <w:p w14:paraId="597C402A" w14:textId="3706AAF5" w:rsidR="000E3DB0" w:rsidRPr="002650F0" w:rsidRDefault="000E3DB0" w:rsidP="000E3DB0">
            <w:pPr>
              <w:spacing w:before="0" w:after="0" w:line="360" w:lineRule="auto"/>
              <w:rPr>
                <w:rFonts w:cs="Arial"/>
              </w:rPr>
            </w:pPr>
          </w:p>
        </w:tc>
      </w:tr>
      <w:tr w:rsidR="00094363" w:rsidRPr="002650F0" w14:paraId="4C1F79A9" w14:textId="77777777" w:rsidTr="0007407E">
        <w:tblPrEx>
          <w:jc w:val="center"/>
        </w:tblPrEx>
        <w:trPr>
          <w:trHeight w:val="330"/>
          <w:jc w:val="center"/>
        </w:trPr>
        <w:tc>
          <w:tcPr>
            <w:tcW w:w="1532" w:type="dxa"/>
            <w:gridSpan w:val="2"/>
          </w:tcPr>
          <w:p w14:paraId="47DCACF7" w14:textId="77777777" w:rsidR="00094363" w:rsidRPr="00066753" w:rsidRDefault="00094363" w:rsidP="002F2C35">
            <w:pPr>
              <w:spacing w:before="0" w:after="0" w:line="360" w:lineRule="auto"/>
              <w:rPr>
                <w:rFonts w:cs="Arial"/>
                <w:szCs w:val="20"/>
              </w:rPr>
            </w:pPr>
          </w:p>
        </w:tc>
        <w:tc>
          <w:tcPr>
            <w:tcW w:w="8522" w:type="dxa"/>
            <w:gridSpan w:val="3"/>
          </w:tcPr>
          <w:p w14:paraId="00F26A01" w14:textId="77777777" w:rsidR="00094363" w:rsidRDefault="00094363" w:rsidP="000E3DB0">
            <w:pPr>
              <w:spacing w:after="0" w:line="360" w:lineRule="auto"/>
              <w:rPr>
                <w:rFonts w:cs="Arial"/>
                <w:szCs w:val="20"/>
              </w:rPr>
            </w:pPr>
          </w:p>
          <w:p w14:paraId="22A82429" w14:textId="66FB9532" w:rsidR="00094363" w:rsidRDefault="00094363" w:rsidP="000E3DB0">
            <w:pPr>
              <w:spacing w:after="0" w:line="360" w:lineRule="auto"/>
              <w:rPr>
                <w:rFonts w:cs="Arial"/>
                <w:szCs w:val="20"/>
              </w:rPr>
            </w:pPr>
            <w:r>
              <w:rPr>
                <w:noProof/>
                <w:lang w:val="en-US"/>
              </w:rPr>
              <w:drawing>
                <wp:inline distT="0" distB="0" distL="0" distR="0" wp14:anchorId="0E162879" wp14:editId="7E19A7B9">
                  <wp:extent cx="4930505" cy="1586345"/>
                  <wp:effectExtent l="0" t="0" r="381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0" r:link="rId21">
                            <a:extLst>
                              <a:ext uri="{28A0092B-C50C-407E-A947-70E740481C1C}">
                                <a14:useLocalDpi xmlns:a14="http://schemas.microsoft.com/office/drawing/2010/main" val="0"/>
                              </a:ext>
                            </a:extLst>
                          </a:blip>
                          <a:srcRect/>
                          <a:stretch>
                            <a:fillRect/>
                          </a:stretch>
                        </pic:blipFill>
                        <pic:spPr bwMode="auto">
                          <a:xfrm>
                            <a:off x="0" y="0"/>
                            <a:ext cx="4943540" cy="1590539"/>
                          </a:xfrm>
                          <a:prstGeom prst="rect">
                            <a:avLst/>
                          </a:prstGeom>
                          <a:noFill/>
                          <a:ln>
                            <a:noFill/>
                          </a:ln>
                        </pic:spPr>
                      </pic:pic>
                    </a:graphicData>
                  </a:graphic>
                </wp:inline>
              </w:drawing>
            </w:r>
          </w:p>
          <w:p w14:paraId="0D27D4E8" w14:textId="278008D8" w:rsidR="00094363" w:rsidRPr="00EB33C2" w:rsidRDefault="00094363" w:rsidP="000E3DB0">
            <w:pPr>
              <w:spacing w:after="0" w:line="360" w:lineRule="auto"/>
              <w:rPr>
                <w:rFonts w:cs="Arial"/>
                <w:szCs w:val="20"/>
              </w:rPr>
            </w:pPr>
          </w:p>
        </w:tc>
      </w:tr>
    </w:tbl>
    <w:p w14:paraId="39F3DD89" w14:textId="23DF2DAD" w:rsidR="00DE1AF3" w:rsidRPr="00DE1AF3" w:rsidRDefault="00DE1AF3" w:rsidP="00171B7B">
      <w:pPr>
        <w:jc w:val="both"/>
        <w:rPr>
          <w:rFonts w:cs="Arial"/>
          <w:bCs/>
          <w:szCs w:val="20"/>
        </w:rPr>
      </w:pPr>
    </w:p>
    <w:p w14:paraId="1A9339D4" w14:textId="77777777" w:rsidR="009A605E" w:rsidRDefault="009A605E" w:rsidP="000528A7">
      <w:pPr>
        <w:pStyle w:val="Heading1"/>
        <w:numPr>
          <w:ilvl w:val="0"/>
          <w:numId w:val="0"/>
        </w:numPr>
        <w:jc w:val="both"/>
        <w:rPr>
          <w:rFonts w:ascii="Arial" w:hAnsi="Arial" w:cs="Arial"/>
        </w:rPr>
      </w:pPr>
      <w:bookmarkStart w:id="25" w:name="_Toc119722919"/>
      <w:bookmarkEnd w:id="24"/>
    </w:p>
    <w:p w14:paraId="1D1E447F" w14:textId="706C9B65" w:rsidR="009A605E" w:rsidRDefault="009A605E" w:rsidP="000528A7">
      <w:pPr>
        <w:pStyle w:val="Heading1"/>
        <w:numPr>
          <w:ilvl w:val="0"/>
          <w:numId w:val="6"/>
        </w:numPr>
      </w:pPr>
      <w:r w:rsidRPr="00BA7EF1">
        <w:t>Outward Local Cheques Clearing</w:t>
      </w:r>
    </w:p>
    <w:p w14:paraId="2D3684BE" w14:textId="77777777" w:rsidR="009A605E" w:rsidRDefault="009A605E" w:rsidP="009A605E">
      <w:pPr>
        <w:rPr>
          <w:rFonts w:asciiTheme="majorBidi" w:hAnsiTheme="majorBidi" w:cstheme="majorBidi"/>
          <w:sz w:val="24"/>
        </w:rPr>
      </w:pPr>
      <w:r>
        <w:rPr>
          <w:rFonts w:asciiTheme="majorBidi" w:hAnsiTheme="majorBidi" w:cstheme="majorBidi"/>
          <w:sz w:val="24"/>
        </w:rPr>
        <w:t xml:space="preserve">     </w:t>
      </w:r>
      <w:r w:rsidRPr="00BA7EF1">
        <w:rPr>
          <w:rFonts w:asciiTheme="majorBidi" w:hAnsiTheme="majorBidi" w:cstheme="majorBidi"/>
          <w:noProof/>
          <w:sz w:val="24"/>
        </w:rPr>
        <w:drawing>
          <wp:inline distT="0" distB="0" distL="0" distR="0" wp14:anchorId="4BCD9EC5" wp14:editId="2A50C8DB">
            <wp:extent cx="2810267" cy="1286054"/>
            <wp:effectExtent l="0" t="0" r="9525" b="9525"/>
            <wp:docPr id="107" name="Picture 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2810267" cy="1286054"/>
                    </a:xfrm>
                    <a:prstGeom prst="rect">
                      <a:avLst/>
                    </a:prstGeom>
                  </pic:spPr>
                </pic:pic>
              </a:graphicData>
            </a:graphic>
          </wp:inline>
        </w:drawing>
      </w:r>
    </w:p>
    <w:p w14:paraId="1F8F473D" w14:textId="77777777" w:rsidR="009A605E" w:rsidRDefault="009A605E" w:rsidP="009A605E">
      <w:pPr>
        <w:rPr>
          <w:rFonts w:asciiTheme="majorBidi" w:hAnsiTheme="majorBidi" w:cstheme="majorBidi"/>
          <w:sz w:val="24"/>
        </w:rPr>
      </w:pPr>
    </w:p>
    <w:p w14:paraId="56ACBD4F" w14:textId="1A9038DC" w:rsidR="009A605E" w:rsidRPr="00BA7EF1" w:rsidRDefault="009A605E" w:rsidP="000075FD">
      <w:pPr>
        <w:pStyle w:val="Heading1"/>
        <w:numPr>
          <w:ilvl w:val="2"/>
          <w:numId w:val="6"/>
        </w:numPr>
      </w:pPr>
      <w:bookmarkStart w:id="26" w:name="_Toc67307554"/>
      <w:r>
        <w:t xml:space="preserve"> Deposit</w:t>
      </w:r>
      <w:r w:rsidRPr="00BA7EF1">
        <w:t xml:space="preserve"> Local Outward Cheques Clearing</w:t>
      </w:r>
      <w:bookmarkEnd w:id="26"/>
    </w:p>
    <w:p w14:paraId="3BE76AD9" w14:textId="77777777" w:rsidR="009A605E" w:rsidRDefault="009A605E" w:rsidP="009A605E">
      <w:pPr>
        <w:pStyle w:val="rana"/>
      </w:pPr>
      <w:r w:rsidRPr="00BA7EF1">
        <w:t xml:space="preserve">         This function is used </w:t>
      </w:r>
      <w:r>
        <w:t>to deposit local outward cheques for clearing, user needs to fill all the mandatory fields, in addition to credit account, amount, Cheque number and drawee bank, then validate and commit the transaction.</w:t>
      </w:r>
    </w:p>
    <w:p w14:paraId="37FAD6EE" w14:textId="77777777" w:rsidR="009A605E" w:rsidRDefault="009A605E" w:rsidP="009A605E">
      <w:pPr>
        <w:rPr>
          <w:rFonts w:asciiTheme="majorBidi" w:hAnsiTheme="majorBidi" w:cstheme="majorBidi"/>
          <w:sz w:val="24"/>
        </w:rPr>
      </w:pPr>
    </w:p>
    <w:p w14:paraId="2D1448F8" w14:textId="77777777" w:rsidR="009A605E" w:rsidRDefault="009A605E" w:rsidP="009A605E">
      <w:pPr>
        <w:rPr>
          <w:rFonts w:asciiTheme="majorBidi" w:hAnsiTheme="majorBidi" w:cstheme="majorBidi"/>
          <w:sz w:val="24"/>
        </w:rPr>
      </w:pPr>
      <w:r>
        <w:rPr>
          <w:rFonts w:asciiTheme="majorBidi" w:hAnsiTheme="majorBidi" w:cstheme="majorBidi"/>
          <w:noProof/>
          <w:sz w:val="24"/>
        </w:rPr>
        <mc:AlternateContent>
          <mc:Choice Requires="wpi">
            <w:drawing>
              <wp:anchor distT="0" distB="0" distL="114300" distR="114300" simplePos="0" relativeHeight="251660288" behindDoc="0" locked="0" layoutInCell="1" allowOverlap="1" wp14:anchorId="78363280" wp14:editId="523C5A80">
                <wp:simplePos x="0" y="0"/>
                <wp:positionH relativeFrom="column">
                  <wp:posOffset>2590538</wp:posOffset>
                </wp:positionH>
                <wp:positionV relativeFrom="paragraph">
                  <wp:posOffset>484767</wp:posOffset>
                </wp:positionV>
                <wp:extent cx="996120" cy="70200"/>
                <wp:effectExtent l="76200" t="95250" r="109220" b="101600"/>
                <wp:wrapNone/>
                <wp:docPr id="7" name="Ink 7"/>
                <wp:cNvGraphicFramePr/>
                <a:graphic xmlns:a="http://schemas.openxmlformats.org/drawingml/2006/main">
                  <a:graphicData uri="http://schemas.microsoft.com/office/word/2010/wordprocessingInk">
                    <w14:contentPart bwMode="auto" r:id="rId23">
                      <w14:nvContentPartPr>
                        <w14:cNvContentPartPr/>
                      </w14:nvContentPartPr>
                      <w14:xfrm>
                        <a:off x="0" y="0"/>
                        <a:ext cx="996120" cy="70200"/>
                      </w14:xfrm>
                    </w14:contentPart>
                  </a:graphicData>
                </a:graphic>
              </wp:anchor>
            </w:drawing>
          </mc:Choice>
          <mc:Fallback>
            <w:pict>
              <v:shape w14:anchorId="5F48360B" id="Ink 7" o:spid="_x0000_s1026" type="#_x0000_t75" style="position:absolute;margin-left:201.15pt;margin-top:35.3pt;width:84.15pt;height:11.2pt;z-index:2516602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">
                <v:imagedata r:id="rId24" o:title=""/>
              </v:shape>
            </w:pict>
          </mc:Fallback>
        </mc:AlternateContent>
      </w:r>
      <w:r w:rsidRPr="00F75587">
        <w:rPr>
          <w:rFonts w:asciiTheme="majorBidi" w:hAnsiTheme="majorBidi" w:cstheme="majorBidi"/>
          <w:noProof/>
          <w:sz w:val="24"/>
        </w:rPr>
        <w:drawing>
          <wp:inline distT="0" distB="0" distL="0" distR="0" wp14:anchorId="7068C008" wp14:editId="7D9BE372">
            <wp:extent cx="5943600" cy="3425371"/>
            <wp:effectExtent l="0" t="0" r="0" b="3810"/>
            <wp:docPr id="111" name="Picture 111" descr="C:\Users\Administrator\Desktop\User Guide\Screenshot 2021-02-17 13561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Administrator\Desktop\User Guide\Screenshot 2021-02-17 135618.png"/>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943600" cy="3425371"/>
                    </a:xfrm>
                    <a:prstGeom prst="rect">
                      <a:avLst/>
                    </a:prstGeom>
                    <a:noFill/>
                    <a:ln>
                      <a:noFill/>
                    </a:ln>
                  </pic:spPr>
                </pic:pic>
              </a:graphicData>
            </a:graphic>
          </wp:inline>
        </w:drawing>
      </w:r>
    </w:p>
    <w:p w14:paraId="7E402A22" w14:textId="77777777" w:rsidR="009A605E" w:rsidRDefault="009A605E" w:rsidP="009A605E">
      <w:pPr>
        <w:rPr>
          <w:rFonts w:asciiTheme="majorBidi" w:hAnsiTheme="majorBidi" w:cstheme="majorBidi"/>
          <w:sz w:val="24"/>
        </w:rPr>
      </w:pPr>
    </w:p>
    <w:p w14:paraId="7E9D4499" w14:textId="77777777" w:rsidR="009A605E" w:rsidRPr="00BA7EF1" w:rsidRDefault="009A605E" w:rsidP="009A605E">
      <w:pPr>
        <w:rPr>
          <w:rFonts w:asciiTheme="majorBidi" w:hAnsiTheme="majorBidi" w:cstheme="majorBidi"/>
          <w:sz w:val="24"/>
        </w:rPr>
      </w:pPr>
      <w:r>
        <w:rPr>
          <w:rFonts w:asciiTheme="majorBidi" w:hAnsiTheme="majorBidi" w:cstheme="majorBidi"/>
          <w:noProof/>
          <w:sz w:val="24"/>
        </w:rPr>
        <w:lastRenderedPageBreak/>
        <mc:AlternateContent>
          <mc:Choice Requires="wpi">
            <w:drawing>
              <wp:anchor distT="0" distB="0" distL="114300" distR="114300" simplePos="0" relativeHeight="251694080" behindDoc="0" locked="0" layoutInCell="1" allowOverlap="1" wp14:anchorId="60718605" wp14:editId="7E2F6686">
                <wp:simplePos x="0" y="0"/>
                <wp:positionH relativeFrom="column">
                  <wp:posOffset>4248150</wp:posOffset>
                </wp:positionH>
                <wp:positionV relativeFrom="paragraph">
                  <wp:posOffset>789940</wp:posOffset>
                </wp:positionV>
                <wp:extent cx="1120140" cy="209550"/>
                <wp:effectExtent l="76200" t="76200" r="3810" b="95250"/>
                <wp:wrapNone/>
                <wp:docPr id="60" name="Ink 60"/>
                <wp:cNvGraphicFramePr/>
                <a:graphic xmlns:a="http://schemas.openxmlformats.org/drawingml/2006/main">
                  <a:graphicData uri="http://schemas.microsoft.com/office/word/2010/wordprocessingInk">
                    <w14:contentPart bwMode="auto" r:id="rId26">
                      <w14:nvContentPartPr>
                        <w14:cNvContentPartPr/>
                      </w14:nvContentPartPr>
                      <w14:xfrm>
                        <a:off x="0" y="0"/>
                        <a:ext cx="1120140" cy="209550"/>
                      </w14:xfrm>
                    </w14:contentPart>
                  </a:graphicData>
                </a:graphic>
              </wp:anchor>
            </w:drawing>
          </mc:Choice>
          <mc:Fallback>
            <w:pict>
              <v:shape w14:anchorId="273E8D3E" id="Ink 60" o:spid="_x0000_s1026" type="#_x0000_t75" style="position:absolute;margin-left:331.65pt;margin-top:59.35pt;width:93.85pt;height:22.15pt;z-index:25169408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">
                <v:imagedata r:id="rId27" o:title=""/>
              </v:shape>
            </w:pict>
          </mc:Fallback>
        </mc:AlternateContent>
      </w:r>
      <w:r>
        <w:rPr>
          <w:rFonts w:asciiTheme="majorBidi" w:hAnsiTheme="majorBidi" w:cstheme="majorBidi"/>
          <w:noProof/>
          <w:sz w:val="24"/>
        </w:rPr>
        <mc:AlternateContent>
          <mc:Choice Requires="wpi">
            <w:drawing>
              <wp:anchor distT="0" distB="0" distL="114300" distR="114300" simplePos="0" relativeHeight="251661312" behindDoc="0" locked="0" layoutInCell="1" allowOverlap="1" wp14:anchorId="7B7D146B" wp14:editId="088542E3">
                <wp:simplePos x="0" y="0"/>
                <wp:positionH relativeFrom="column">
                  <wp:posOffset>4225298</wp:posOffset>
                </wp:positionH>
                <wp:positionV relativeFrom="paragraph">
                  <wp:posOffset>812407</wp:posOffset>
                </wp:positionV>
                <wp:extent cx="1182240" cy="91440"/>
                <wp:effectExtent l="95250" t="76200" r="0" b="99060"/>
                <wp:wrapNone/>
                <wp:docPr id="8" name="Ink 8"/>
                <wp:cNvGraphicFramePr/>
                <a:graphic xmlns:a="http://schemas.openxmlformats.org/drawingml/2006/main">
                  <a:graphicData uri="http://schemas.microsoft.com/office/word/2010/wordprocessingInk">
                    <w14:contentPart bwMode="auto" r:id="rId28">
                      <w14:nvContentPartPr>
                        <w14:cNvContentPartPr/>
                      </w14:nvContentPartPr>
                      <w14:xfrm>
                        <a:off x="0" y="0"/>
                        <a:ext cx="1182240" cy="91440"/>
                      </w14:xfrm>
                    </w14:contentPart>
                  </a:graphicData>
                </a:graphic>
              </wp:anchor>
            </w:drawing>
          </mc:Choice>
          <mc:Fallback>
            <w:pict>
              <v:shape w14:anchorId="401A648E" id="Ink 8" o:spid="_x0000_s1026" type="#_x0000_t75" style="position:absolute;margin-left:329.85pt;margin-top:61.1pt;width:98.8pt;height:12.85pt;z-index:2516613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">
                <v:imagedata r:id="rId29" o:title=""/>
              </v:shape>
            </w:pict>
          </mc:Fallback>
        </mc:AlternateContent>
      </w:r>
      <w:r w:rsidRPr="00F75587">
        <w:rPr>
          <w:rFonts w:asciiTheme="majorBidi" w:hAnsiTheme="majorBidi" w:cstheme="majorBidi"/>
          <w:noProof/>
          <w:sz w:val="24"/>
        </w:rPr>
        <w:drawing>
          <wp:inline distT="0" distB="0" distL="0" distR="0" wp14:anchorId="7B63B53C" wp14:editId="3B2CB688">
            <wp:extent cx="5430008" cy="1381318"/>
            <wp:effectExtent l="0" t="0" r="0" b="9525"/>
            <wp:docPr id="112" name="Picture 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430008" cy="1381318"/>
                    </a:xfrm>
                    <a:prstGeom prst="rect">
                      <a:avLst/>
                    </a:prstGeom>
                  </pic:spPr>
                </pic:pic>
              </a:graphicData>
            </a:graphic>
          </wp:inline>
        </w:drawing>
      </w:r>
    </w:p>
    <w:p w14:paraId="725D914C" w14:textId="77777777" w:rsidR="009A605E" w:rsidRDefault="009A605E" w:rsidP="009A605E">
      <w:pPr>
        <w:pStyle w:val="rana"/>
      </w:pPr>
      <w:r>
        <w:t>The authorizer should authorize this transaction.</w:t>
      </w:r>
    </w:p>
    <w:p w14:paraId="0A9C0A39" w14:textId="77777777" w:rsidR="009A605E" w:rsidRDefault="009A605E" w:rsidP="009A605E">
      <w:pPr>
        <w:rPr>
          <w:rFonts w:asciiTheme="majorBidi" w:hAnsiTheme="majorBidi" w:cstheme="majorBidi"/>
          <w:sz w:val="24"/>
        </w:rPr>
      </w:pPr>
      <w:r w:rsidRPr="00F75587">
        <w:rPr>
          <w:rFonts w:asciiTheme="majorBidi" w:hAnsiTheme="majorBidi" w:cstheme="majorBidi"/>
          <w:noProof/>
          <w:sz w:val="24"/>
        </w:rPr>
        <w:drawing>
          <wp:inline distT="0" distB="0" distL="0" distR="0" wp14:anchorId="3D636370" wp14:editId="28EA85F9">
            <wp:extent cx="5257800" cy="3533775"/>
            <wp:effectExtent l="0" t="0" r="0" b="9525"/>
            <wp:docPr id="113" name="Picture 113" descr="C:\Users\Administrator\Desktop\User Guide\Screenshot 2021-02-17 14025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Administrator\Desktop\User Guide\Screenshot 2021-02-17 140252.png"/>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257800" cy="3533775"/>
                    </a:xfrm>
                    <a:prstGeom prst="rect">
                      <a:avLst/>
                    </a:prstGeom>
                    <a:noFill/>
                    <a:ln>
                      <a:noFill/>
                    </a:ln>
                  </pic:spPr>
                </pic:pic>
              </a:graphicData>
            </a:graphic>
          </wp:inline>
        </w:drawing>
      </w:r>
    </w:p>
    <w:p w14:paraId="1F40D8B1" w14:textId="77777777" w:rsidR="009A605E" w:rsidRDefault="009A605E" w:rsidP="009A605E">
      <w:pPr>
        <w:rPr>
          <w:rFonts w:asciiTheme="majorBidi" w:hAnsiTheme="majorBidi" w:cstheme="majorBidi"/>
          <w:sz w:val="24"/>
        </w:rPr>
      </w:pPr>
    </w:p>
    <w:p w14:paraId="15C5C9AE" w14:textId="77777777" w:rsidR="009A605E" w:rsidRDefault="009A605E" w:rsidP="009A605E">
      <w:pPr>
        <w:rPr>
          <w:rFonts w:asciiTheme="majorBidi" w:hAnsiTheme="majorBidi" w:cstheme="majorBidi"/>
          <w:sz w:val="24"/>
        </w:rPr>
      </w:pPr>
      <w:r>
        <w:rPr>
          <w:rFonts w:asciiTheme="majorBidi" w:hAnsiTheme="majorBidi" w:cstheme="majorBidi"/>
          <w:noProof/>
          <w:sz w:val="24"/>
        </w:rPr>
        <w:lastRenderedPageBreak/>
        <mc:AlternateContent>
          <mc:Choice Requires="wpi">
            <w:drawing>
              <wp:anchor distT="0" distB="0" distL="114300" distR="114300" simplePos="0" relativeHeight="251662336" behindDoc="0" locked="0" layoutInCell="1" allowOverlap="1" wp14:anchorId="48226378" wp14:editId="6A4ECD68">
                <wp:simplePos x="0" y="0"/>
                <wp:positionH relativeFrom="column">
                  <wp:posOffset>2555978</wp:posOffset>
                </wp:positionH>
                <wp:positionV relativeFrom="paragraph">
                  <wp:posOffset>2672402</wp:posOffset>
                </wp:positionV>
                <wp:extent cx="1035720" cy="78840"/>
                <wp:effectExtent l="76200" t="76200" r="107315" b="111760"/>
                <wp:wrapNone/>
                <wp:docPr id="9" name="Ink 9"/>
                <wp:cNvGraphicFramePr/>
                <a:graphic xmlns:a="http://schemas.openxmlformats.org/drawingml/2006/main">
                  <a:graphicData uri="http://schemas.microsoft.com/office/word/2010/wordprocessingInk">
                    <w14:contentPart bwMode="auto" r:id="rId32">
                      <w14:nvContentPartPr>
                        <w14:cNvContentPartPr/>
                      </w14:nvContentPartPr>
                      <w14:xfrm>
                        <a:off x="0" y="0"/>
                        <a:ext cx="1035720" cy="78840"/>
                      </w14:xfrm>
                    </w14:contentPart>
                  </a:graphicData>
                </a:graphic>
              </wp:anchor>
            </w:drawing>
          </mc:Choice>
          <mc:Fallback>
            <w:pict>
              <v:shape w14:anchorId="04D292E8" id="Ink 9" o:spid="_x0000_s1026" type="#_x0000_t75" style="position:absolute;margin-left:198.4pt;margin-top:207.6pt;width:87.2pt;height:11.85pt;z-index:2516623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">
                <v:imagedata r:id="rId33" o:title=""/>
              </v:shape>
            </w:pict>
          </mc:Fallback>
        </mc:AlternateContent>
      </w:r>
      <w:r w:rsidRPr="00F75587">
        <w:rPr>
          <w:rFonts w:asciiTheme="majorBidi" w:hAnsiTheme="majorBidi" w:cstheme="majorBidi"/>
          <w:noProof/>
          <w:sz w:val="24"/>
        </w:rPr>
        <w:drawing>
          <wp:inline distT="0" distB="0" distL="0" distR="0" wp14:anchorId="6C2AEE50" wp14:editId="4605639B">
            <wp:extent cx="5943600" cy="4115962"/>
            <wp:effectExtent l="0" t="0" r="0" b="0"/>
            <wp:docPr id="114" name="Picture 114" descr="C:\Users\Administrator\Desktop\User Guide\Screenshot 2021-02-17 14052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Users\Administrator\Desktop\User Guide\Screenshot 2021-02-17 140524.png"/>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943600" cy="4115962"/>
                    </a:xfrm>
                    <a:prstGeom prst="rect">
                      <a:avLst/>
                    </a:prstGeom>
                    <a:noFill/>
                    <a:ln>
                      <a:noFill/>
                    </a:ln>
                  </pic:spPr>
                </pic:pic>
              </a:graphicData>
            </a:graphic>
          </wp:inline>
        </w:drawing>
      </w:r>
    </w:p>
    <w:p w14:paraId="5FD6E7B5" w14:textId="77777777" w:rsidR="009A605E" w:rsidRDefault="009A605E" w:rsidP="009A605E">
      <w:pPr>
        <w:rPr>
          <w:rFonts w:asciiTheme="majorBidi" w:hAnsiTheme="majorBidi" w:cstheme="majorBidi"/>
          <w:sz w:val="24"/>
        </w:rPr>
      </w:pPr>
    </w:p>
    <w:p w14:paraId="5284003E" w14:textId="77777777" w:rsidR="009A605E" w:rsidRDefault="009A605E" w:rsidP="009A605E">
      <w:pPr>
        <w:rPr>
          <w:rFonts w:asciiTheme="majorBidi" w:hAnsiTheme="majorBidi" w:cstheme="majorBidi"/>
          <w:sz w:val="24"/>
        </w:rPr>
      </w:pPr>
      <w:r>
        <w:rPr>
          <w:rFonts w:asciiTheme="majorBidi" w:hAnsiTheme="majorBidi" w:cstheme="majorBidi"/>
          <w:noProof/>
          <w:sz w:val="24"/>
        </w:rPr>
        <mc:AlternateContent>
          <mc:Choice Requires="wpi">
            <w:drawing>
              <wp:anchor distT="0" distB="0" distL="114300" distR="114300" simplePos="0" relativeHeight="251663360" behindDoc="0" locked="0" layoutInCell="1" allowOverlap="1" wp14:anchorId="57CB048E" wp14:editId="227A8DDC">
                <wp:simplePos x="0" y="0"/>
                <wp:positionH relativeFrom="column">
                  <wp:posOffset>3414578</wp:posOffset>
                </wp:positionH>
                <wp:positionV relativeFrom="paragraph">
                  <wp:posOffset>270006</wp:posOffset>
                </wp:positionV>
                <wp:extent cx="1178640" cy="161280"/>
                <wp:effectExtent l="95250" t="76200" r="59690" b="106045"/>
                <wp:wrapNone/>
                <wp:docPr id="10" name="Ink 10"/>
                <wp:cNvGraphicFramePr/>
                <a:graphic xmlns:a="http://schemas.openxmlformats.org/drawingml/2006/main">
                  <a:graphicData uri="http://schemas.microsoft.com/office/word/2010/wordprocessingInk">
                    <w14:contentPart bwMode="auto" r:id="rId35">
                      <w14:nvContentPartPr>
                        <w14:cNvContentPartPr/>
                      </w14:nvContentPartPr>
                      <w14:xfrm>
                        <a:off x="0" y="0"/>
                        <a:ext cx="1178640" cy="161280"/>
                      </w14:xfrm>
                    </w14:contentPart>
                  </a:graphicData>
                </a:graphic>
              </wp:anchor>
            </w:drawing>
          </mc:Choice>
          <mc:Fallback>
            <w:pict>
              <v:shape w14:anchorId="1D7AD6E9" id="Ink 10" o:spid="_x0000_s1026" type="#_x0000_t75" style="position:absolute;margin-left:266pt;margin-top:18.4pt;width:98.45pt;height:18.4pt;z-index:25166336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">
                <v:imagedata r:id="rId36" o:title=""/>
              </v:shape>
            </w:pict>
          </mc:Fallback>
        </mc:AlternateContent>
      </w:r>
      <w:r w:rsidRPr="00F75587">
        <w:rPr>
          <w:rFonts w:asciiTheme="majorBidi" w:hAnsiTheme="majorBidi" w:cstheme="majorBidi"/>
          <w:noProof/>
          <w:sz w:val="24"/>
        </w:rPr>
        <w:drawing>
          <wp:inline distT="0" distB="0" distL="0" distR="0" wp14:anchorId="52A0F555" wp14:editId="03F09181">
            <wp:extent cx="5943600" cy="1169670"/>
            <wp:effectExtent l="0" t="0" r="0" b="0"/>
            <wp:docPr id="115"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5943600" cy="1169670"/>
                    </a:xfrm>
                    <a:prstGeom prst="rect">
                      <a:avLst/>
                    </a:prstGeom>
                  </pic:spPr>
                </pic:pic>
              </a:graphicData>
            </a:graphic>
          </wp:inline>
        </w:drawing>
      </w:r>
    </w:p>
    <w:p w14:paraId="2D0A1D2C" w14:textId="2EF9D157" w:rsidR="009A605E" w:rsidRDefault="000075FD" w:rsidP="000075FD">
      <w:pPr>
        <w:pStyle w:val="Heading1"/>
        <w:numPr>
          <w:ilvl w:val="0"/>
          <w:numId w:val="0"/>
        </w:numPr>
        <w:ind w:left="432" w:hanging="432"/>
      </w:pPr>
      <w:bookmarkStart w:id="27" w:name="_Toc67307555"/>
      <w:r>
        <w:t>4</w:t>
      </w:r>
      <w:r w:rsidR="009A605E">
        <w:t xml:space="preserve">.1.2 </w:t>
      </w:r>
      <w:r w:rsidR="009A605E" w:rsidRPr="002E296B">
        <w:t>Cheques Collection</w:t>
      </w:r>
      <w:bookmarkEnd w:id="27"/>
    </w:p>
    <w:p w14:paraId="780DE1DF" w14:textId="77777777" w:rsidR="009A605E" w:rsidRPr="00231637" w:rsidRDefault="009A605E" w:rsidP="009A605E">
      <w:pPr>
        <w:pStyle w:val="rana"/>
      </w:pPr>
      <w:r>
        <w:t xml:space="preserve">          </w:t>
      </w:r>
      <w:r w:rsidRPr="00231637">
        <w:t>Next step after depositing an outward Cheque collection is to mark this cheque as cleared or returned.</w:t>
      </w:r>
    </w:p>
    <w:p w14:paraId="479F0D64" w14:textId="77777777" w:rsidR="009A605E" w:rsidRPr="00231637" w:rsidRDefault="009A605E" w:rsidP="009A605E">
      <w:pPr>
        <w:pStyle w:val="rana"/>
      </w:pPr>
      <w:r w:rsidRPr="00231637">
        <w:t>If the Cheque is cleared, user need to mark it as cleared.</w:t>
      </w:r>
    </w:p>
    <w:p w14:paraId="3BD18607" w14:textId="77777777" w:rsidR="009A605E" w:rsidRPr="00231637" w:rsidRDefault="009A605E" w:rsidP="009A605E">
      <w:pPr>
        <w:pStyle w:val="rana"/>
      </w:pPr>
    </w:p>
    <w:p w14:paraId="700F8611" w14:textId="77777777" w:rsidR="009A605E" w:rsidRDefault="009A605E" w:rsidP="009A605E">
      <w:pPr>
        <w:rPr>
          <w:rFonts w:asciiTheme="majorBidi" w:hAnsiTheme="majorBidi" w:cstheme="majorBidi"/>
          <w:sz w:val="24"/>
        </w:rPr>
      </w:pPr>
      <w:r w:rsidRPr="002E296B">
        <w:rPr>
          <w:rFonts w:asciiTheme="majorBidi" w:hAnsiTheme="majorBidi" w:cstheme="majorBidi"/>
          <w:noProof/>
          <w:sz w:val="24"/>
        </w:rPr>
        <w:drawing>
          <wp:inline distT="0" distB="0" distL="0" distR="0" wp14:anchorId="3F0AAA40" wp14:editId="17322F6C">
            <wp:extent cx="5943600" cy="1150912"/>
            <wp:effectExtent l="0" t="0" r="0" b="0"/>
            <wp:docPr id="116" name="Picture 116" descr="C:\Users\Administrator\Desktop\User Guide\Screenshot 2021-02-17 14342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Users\Administrator\Desktop\User Guide\Screenshot 2021-02-17 143428.png"/>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943600" cy="1150912"/>
                    </a:xfrm>
                    <a:prstGeom prst="rect">
                      <a:avLst/>
                    </a:prstGeom>
                    <a:noFill/>
                    <a:ln>
                      <a:noFill/>
                    </a:ln>
                  </pic:spPr>
                </pic:pic>
              </a:graphicData>
            </a:graphic>
          </wp:inline>
        </w:drawing>
      </w:r>
    </w:p>
    <w:p w14:paraId="1E973DFA" w14:textId="77777777" w:rsidR="009A605E" w:rsidRDefault="009A605E" w:rsidP="009A605E">
      <w:pPr>
        <w:pStyle w:val="rana"/>
      </w:pPr>
      <w:r>
        <w:t>User will get the below message</w:t>
      </w:r>
    </w:p>
    <w:p w14:paraId="2B3166C7" w14:textId="77777777" w:rsidR="009A605E" w:rsidRDefault="009A605E" w:rsidP="009A605E">
      <w:pPr>
        <w:rPr>
          <w:rFonts w:asciiTheme="majorBidi" w:hAnsiTheme="majorBidi" w:cstheme="majorBidi"/>
          <w:sz w:val="24"/>
        </w:rPr>
      </w:pPr>
      <w:r w:rsidRPr="002E296B">
        <w:rPr>
          <w:rFonts w:asciiTheme="majorBidi" w:hAnsiTheme="majorBidi" w:cstheme="majorBidi"/>
          <w:noProof/>
          <w:sz w:val="24"/>
        </w:rPr>
        <w:lastRenderedPageBreak/>
        <w:drawing>
          <wp:inline distT="0" distB="0" distL="0" distR="0" wp14:anchorId="7B51F15C" wp14:editId="11A5604B">
            <wp:extent cx="2724530" cy="581106"/>
            <wp:effectExtent l="0" t="0" r="0" b="9525"/>
            <wp:docPr id="117" name="Picture 1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2724530" cy="581106"/>
                    </a:xfrm>
                    <a:prstGeom prst="rect">
                      <a:avLst/>
                    </a:prstGeom>
                  </pic:spPr>
                </pic:pic>
              </a:graphicData>
            </a:graphic>
          </wp:inline>
        </w:drawing>
      </w:r>
    </w:p>
    <w:p w14:paraId="2140BAA9" w14:textId="77777777" w:rsidR="009A605E" w:rsidRDefault="009A605E" w:rsidP="009A605E">
      <w:pPr>
        <w:pStyle w:val="rana"/>
      </w:pPr>
      <w:r>
        <w:t>Then user needs to authorize it.</w:t>
      </w:r>
    </w:p>
    <w:p w14:paraId="4B459B1E" w14:textId="77777777" w:rsidR="009A605E" w:rsidRDefault="009A605E" w:rsidP="009A605E">
      <w:pPr>
        <w:rPr>
          <w:rFonts w:asciiTheme="majorBidi" w:hAnsiTheme="majorBidi" w:cstheme="majorBidi"/>
          <w:sz w:val="24"/>
        </w:rPr>
      </w:pPr>
    </w:p>
    <w:p w14:paraId="485CB0CE" w14:textId="77777777" w:rsidR="009A605E" w:rsidRDefault="009A605E" w:rsidP="009A605E">
      <w:pPr>
        <w:rPr>
          <w:rFonts w:asciiTheme="majorBidi" w:hAnsiTheme="majorBidi" w:cstheme="majorBidi"/>
          <w:sz w:val="24"/>
        </w:rPr>
      </w:pPr>
      <w:r w:rsidRPr="005F1FCC">
        <w:rPr>
          <w:rFonts w:asciiTheme="majorBidi" w:hAnsiTheme="majorBidi" w:cstheme="majorBidi"/>
          <w:noProof/>
          <w:sz w:val="24"/>
        </w:rPr>
        <w:drawing>
          <wp:inline distT="0" distB="0" distL="0" distR="0" wp14:anchorId="106BD91E" wp14:editId="14750C66">
            <wp:extent cx="4610100" cy="2943225"/>
            <wp:effectExtent l="0" t="0" r="0" b="9525"/>
            <wp:docPr id="120" name="Picture 120" descr="C:\Users\Administrator\Desktop\User Guide\Screenshot 2021-02-17 14462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C:\Users\Administrator\Desktop\User Guide\Screenshot 2021-02-17 144627.png"/>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4610100" cy="2943225"/>
                    </a:xfrm>
                    <a:prstGeom prst="rect">
                      <a:avLst/>
                    </a:prstGeom>
                    <a:noFill/>
                    <a:ln>
                      <a:noFill/>
                    </a:ln>
                  </pic:spPr>
                </pic:pic>
              </a:graphicData>
            </a:graphic>
          </wp:inline>
        </w:drawing>
      </w:r>
    </w:p>
    <w:p w14:paraId="26F79FAF" w14:textId="77777777" w:rsidR="009A605E" w:rsidRDefault="009A605E" w:rsidP="009A605E">
      <w:pPr>
        <w:rPr>
          <w:rFonts w:asciiTheme="majorBidi" w:hAnsiTheme="majorBidi" w:cstheme="majorBidi"/>
          <w:noProof/>
          <w:sz w:val="24"/>
        </w:rPr>
      </w:pPr>
    </w:p>
    <w:p w14:paraId="04B5D60B" w14:textId="77777777" w:rsidR="009A605E" w:rsidRDefault="009A605E" w:rsidP="009A605E">
      <w:pPr>
        <w:rPr>
          <w:rFonts w:asciiTheme="majorBidi" w:hAnsiTheme="majorBidi" w:cstheme="majorBidi"/>
          <w:noProof/>
          <w:sz w:val="24"/>
        </w:rPr>
      </w:pPr>
    </w:p>
    <w:p w14:paraId="4EE112D3" w14:textId="77777777" w:rsidR="009A605E" w:rsidRDefault="009A605E" w:rsidP="009A605E">
      <w:pPr>
        <w:rPr>
          <w:rFonts w:asciiTheme="majorBidi" w:hAnsiTheme="majorBidi" w:cstheme="majorBidi"/>
          <w:noProof/>
          <w:sz w:val="24"/>
        </w:rPr>
      </w:pPr>
    </w:p>
    <w:p w14:paraId="2B9C16A6" w14:textId="77777777" w:rsidR="009A605E" w:rsidRDefault="009A605E" w:rsidP="009A605E">
      <w:pPr>
        <w:rPr>
          <w:rFonts w:asciiTheme="majorBidi" w:hAnsiTheme="majorBidi" w:cstheme="majorBidi"/>
          <w:sz w:val="24"/>
        </w:rPr>
      </w:pPr>
      <w:r>
        <w:rPr>
          <w:rFonts w:asciiTheme="majorBidi" w:hAnsiTheme="majorBidi" w:cstheme="majorBidi"/>
          <w:noProof/>
          <w:sz w:val="24"/>
        </w:rPr>
        <mc:AlternateContent>
          <mc:Choice Requires="wpi">
            <w:drawing>
              <wp:anchor distT="0" distB="0" distL="114300" distR="114300" simplePos="0" relativeHeight="251664384" behindDoc="0" locked="0" layoutInCell="1" allowOverlap="1" wp14:anchorId="696956E1" wp14:editId="0936EDED">
                <wp:simplePos x="0" y="0"/>
                <wp:positionH relativeFrom="column">
                  <wp:posOffset>2423795</wp:posOffset>
                </wp:positionH>
                <wp:positionV relativeFrom="paragraph">
                  <wp:posOffset>2141220</wp:posOffset>
                </wp:positionV>
                <wp:extent cx="1226535" cy="84260"/>
                <wp:effectExtent l="76200" t="76200" r="88265" b="106680"/>
                <wp:wrapNone/>
                <wp:docPr id="14" name="Ink 14"/>
                <wp:cNvGraphicFramePr/>
                <a:graphic xmlns:a="http://schemas.openxmlformats.org/drawingml/2006/main">
                  <a:graphicData uri="http://schemas.microsoft.com/office/word/2010/wordprocessingInk">
                    <w14:contentPart bwMode="auto" r:id="rId41">
                      <w14:nvContentPartPr>
                        <w14:cNvContentPartPr/>
                      </w14:nvContentPartPr>
                      <w14:xfrm>
                        <a:off x="0" y="0"/>
                        <a:ext cx="1226535" cy="84260"/>
                      </w14:xfrm>
                    </w14:contentPart>
                  </a:graphicData>
                </a:graphic>
              </wp:anchor>
            </w:drawing>
          </mc:Choice>
          <mc:Fallback>
            <w:pict>
              <v:shape w14:anchorId="6B45106E" id="Ink 14" o:spid="_x0000_s1026" type="#_x0000_t75" style="position:absolute;margin-left:188pt;margin-top:165.75pt;width:102.25pt;height:12.35pt;z-index:25166438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">
                <v:imagedata r:id="rId42" o:title=""/>
              </v:shape>
            </w:pict>
          </mc:Fallback>
        </mc:AlternateContent>
      </w:r>
      <w:r w:rsidRPr="005F1FCC">
        <w:rPr>
          <w:rFonts w:asciiTheme="majorBidi" w:hAnsiTheme="majorBidi" w:cstheme="majorBidi"/>
          <w:noProof/>
          <w:sz w:val="24"/>
        </w:rPr>
        <w:drawing>
          <wp:inline distT="0" distB="0" distL="0" distR="0" wp14:anchorId="1B525E10" wp14:editId="41EF51CC">
            <wp:extent cx="5943600" cy="3814200"/>
            <wp:effectExtent l="0" t="0" r="0" b="0"/>
            <wp:docPr id="118" name="Picture 118" descr="C:\Users\Administrator\Desktop\User Guide\Screenshot 2021-02-17 14433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C:\Users\Administrator\Desktop\User Guide\Screenshot 2021-02-17 144336.png"/>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5943600" cy="3814200"/>
                    </a:xfrm>
                    <a:prstGeom prst="rect">
                      <a:avLst/>
                    </a:prstGeom>
                    <a:noFill/>
                    <a:ln>
                      <a:noFill/>
                    </a:ln>
                  </pic:spPr>
                </pic:pic>
              </a:graphicData>
            </a:graphic>
          </wp:inline>
        </w:drawing>
      </w:r>
    </w:p>
    <w:p w14:paraId="1E1DAAA9" w14:textId="77777777" w:rsidR="009A605E" w:rsidRDefault="009A605E" w:rsidP="009A605E">
      <w:pPr>
        <w:rPr>
          <w:rFonts w:asciiTheme="majorBidi" w:hAnsiTheme="majorBidi" w:cstheme="majorBidi"/>
          <w:sz w:val="24"/>
        </w:rPr>
      </w:pPr>
    </w:p>
    <w:p w14:paraId="7328CC64" w14:textId="77777777" w:rsidR="009A605E" w:rsidRDefault="009A605E" w:rsidP="009A605E">
      <w:pPr>
        <w:rPr>
          <w:rFonts w:asciiTheme="majorBidi" w:hAnsiTheme="majorBidi" w:cstheme="majorBidi"/>
          <w:sz w:val="24"/>
        </w:rPr>
      </w:pPr>
      <w:r>
        <w:rPr>
          <w:rFonts w:asciiTheme="majorBidi" w:hAnsiTheme="majorBidi" w:cstheme="majorBidi"/>
          <w:noProof/>
          <w:sz w:val="24"/>
        </w:rPr>
        <mc:AlternateContent>
          <mc:Choice Requires="wpi">
            <w:drawing>
              <wp:anchor distT="0" distB="0" distL="114300" distR="114300" simplePos="0" relativeHeight="251665408" behindDoc="0" locked="0" layoutInCell="1" allowOverlap="1" wp14:anchorId="1521CB9D" wp14:editId="4C8D0AF8">
                <wp:simplePos x="0" y="0"/>
                <wp:positionH relativeFrom="column">
                  <wp:posOffset>3958538</wp:posOffset>
                </wp:positionH>
                <wp:positionV relativeFrom="paragraph">
                  <wp:posOffset>241985</wp:posOffset>
                </wp:positionV>
                <wp:extent cx="1135440" cy="132840"/>
                <wp:effectExtent l="95250" t="76200" r="64770" b="95885"/>
                <wp:wrapNone/>
                <wp:docPr id="16" name="Ink 16"/>
                <wp:cNvGraphicFramePr/>
                <a:graphic xmlns:a="http://schemas.openxmlformats.org/drawingml/2006/main">
                  <a:graphicData uri="http://schemas.microsoft.com/office/word/2010/wordprocessingInk">
                    <w14:contentPart bwMode="auto" r:id="rId44">
                      <w14:nvContentPartPr>
                        <w14:cNvContentPartPr/>
                      </w14:nvContentPartPr>
                      <w14:xfrm>
                        <a:off x="0" y="0"/>
                        <a:ext cx="1135440" cy="132840"/>
                      </w14:xfrm>
                    </w14:contentPart>
                  </a:graphicData>
                </a:graphic>
              </wp:anchor>
            </w:drawing>
          </mc:Choice>
          <mc:Fallback>
            <w:pict>
              <v:shape w14:anchorId="27C0BD6D" id="Ink 16" o:spid="_x0000_s1026" type="#_x0000_t75" style="position:absolute;margin-left:308.85pt;margin-top:16.2pt;width:95.05pt;height:16.1pt;z-index:25166540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">
                <v:imagedata r:id="rId45" o:title=""/>
              </v:shape>
            </w:pict>
          </mc:Fallback>
        </mc:AlternateContent>
      </w:r>
      <w:r w:rsidRPr="005F1FCC">
        <w:rPr>
          <w:rFonts w:asciiTheme="majorBidi" w:hAnsiTheme="majorBidi" w:cstheme="majorBidi"/>
          <w:noProof/>
          <w:sz w:val="24"/>
        </w:rPr>
        <w:drawing>
          <wp:inline distT="0" distB="0" distL="0" distR="0" wp14:anchorId="59EAAA21" wp14:editId="1A8D8C42">
            <wp:extent cx="5943600" cy="960755"/>
            <wp:effectExtent l="0" t="0" r="0" b="0"/>
            <wp:docPr id="119" name="Picture 1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5943600" cy="960755"/>
                    </a:xfrm>
                    <a:prstGeom prst="rect">
                      <a:avLst/>
                    </a:prstGeom>
                  </pic:spPr>
                </pic:pic>
              </a:graphicData>
            </a:graphic>
          </wp:inline>
        </w:drawing>
      </w:r>
    </w:p>
    <w:p w14:paraId="7F35FE9A" w14:textId="77777777" w:rsidR="009A605E" w:rsidRDefault="009A605E" w:rsidP="009A605E">
      <w:pPr>
        <w:pStyle w:val="rana"/>
      </w:pPr>
      <w:r>
        <w:t>And if the Cheque is returned, user needs to mark it as returned.</w:t>
      </w:r>
    </w:p>
    <w:p w14:paraId="557557E6" w14:textId="77777777" w:rsidR="009A605E" w:rsidRDefault="009A605E" w:rsidP="009A605E">
      <w:pPr>
        <w:rPr>
          <w:rFonts w:asciiTheme="majorBidi" w:hAnsiTheme="majorBidi" w:cstheme="majorBidi"/>
          <w:sz w:val="24"/>
        </w:rPr>
      </w:pPr>
      <w:r w:rsidRPr="005F1FCC">
        <w:rPr>
          <w:rFonts w:asciiTheme="majorBidi" w:hAnsiTheme="majorBidi" w:cstheme="majorBidi"/>
          <w:noProof/>
          <w:sz w:val="24"/>
        </w:rPr>
        <w:drawing>
          <wp:inline distT="0" distB="0" distL="0" distR="0" wp14:anchorId="434A7267" wp14:editId="1A13BCA0">
            <wp:extent cx="5943600" cy="925830"/>
            <wp:effectExtent l="0" t="0" r="0" b="7620"/>
            <wp:docPr id="121" name="Picture 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5943600" cy="925830"/>
                    </a:xfrm>
                    <a:prstGeom prst="rect">
                      <a:avLst/>
                    </a:prstGeom>
                  </pic:spPr>
                </pic:pic>
              </a:graphicData>
            </a:graphic>
          </wp:inline>
        </w:drawing>
      </w:r>
    </w:p>
    <w:p w14:paraId="11B9F96F" w14:textId="77777777" w:rsidR="009A605E" w:rsidRDefault="009A605E" w:rsidP="009A605E">
      <w:pPr>
        <w:rPr>
          <w:rFonts w:asciiTheme="majorBidi" w:hAnsiTheme="majorBidi" w:cstheme="majorBidi"/>
          <w:sz w:val="24"/>
        </w:rPr>
      </w:pPr>
    </w:p>
    <w:p w14:paraId="26A2D9DD" w14:textId="77777777" w:rsidR="009A605E" w:rsidRDefault="009A605E" w:rsidP="009A605E">
      <w:pPr>
        <w:pStyle w:val="rana"/>
      </w:pPr>
      <w:r w:rsidRPr="005F1FCC">
        <w:rPr>
          <w:noProof/>
        </w:rPr>
        <w:drawing>
          <wp:inline distT="0" distB="0" distL="0" distR="0" wp14:anchorId="02380C7D" wp14:editId="3B43BA07">
            <wp:extent cx="3400900" cy="1238423"/>
            <wp:effectExtent l="0" t="0" r="9525" b="0"/>
            <wp:docPr id="122" name="Picture 1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3400900" cy="1238423"/>
                    </a:xfrm>
                    <a:prstGeom prst="rect">
                      <a:avLst/>
                    </a:prstGeom>
                  </pic:spPr>
                </pic:pic>
              </a:graphicData>
            </a:graphic>
          </wp:inline>
        </w:drawing>
      </w:r>
    </w:p>
    <w:p w14:paraId="508CB226" w14:textId="77777777" w:rsidR="009A605E" w:rsidRDefault="009A605E" w:rsidP="009A605E">
      <w:pPr>
        <w:pStyle w:val="rana"/>
        <w:rPr>
          <w:noProof/>
        </w:rPr>
      </w:pPr>
      <w:r>
        <w:rPr>
          <w:noProof/>
        </w:rPr>
        <w:t>This transaction should be authorized.</w:t>
      </w:r>
    </w:p>
    <w:p w14:paraId="409B44DB" w14:textId="77777777" w:rsidR="009A605E" w:rsidRDefault="009A605E" w:rsidP="009A605E">
      <w:pPr>
        <w:pStyle w:val="rana"/>
      </w:pPr>
      <w:r w:rsidRPr="005F1FCC">
        <w:rPr>
          <w:noProof/>
        </w:rPr>
        <w:drawing>
          <wp:inline distT="0" distB="0" distL="0" distR="0" wp14:anchorId="3044753D" wp14:editId="4D5275B5">
            <wp:extent cx="4610100" cy="2943225"/>
            <wp:effectExtent l="0" t="0" r="0" b="9525"/>
            <wp:docPr id="123" name="Picture 123" descr="C:\Users\Administrator\Desktop\User Guide\Screenshot 2021-02-17 14462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C:\Users\Administrator\Desktop\User Guide\Screenshot 2021-02-17 144627.png"/>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4610100" cy="2943225"/>
                    </a:xfrm>
                    <a:prstGeom prst="rect">
                      <a:avLst/>
                    </a:prstGeom>
                    <a:noFill/>
                    <a:ln>
                      <a:noFill/>
                    </a:ln>
                  </pic:spPr>
                </pic:pic>
              </a:graphicData>
            </a:graphic>
          </wp:inline>
        </w:drawing>
      </w:r>
    </w:p>
    <w:p w14:paraId="1FAD525D" w14:textId="77777777" w:rsidR="009A605E" w:rsidRDefault="009A605E" w:rsidP="009A605E">
      <w:pPr>
        <w:rPr>
          <w:rFonts w:asciiTheme="majorBidi" w:hAnsiTheme="majorBidi" w:cstheme="majorBidi"/>
          <w:sz w:val="24"/>
        </w:rPr>
      </w:pPr>
    </w:p>
    <w:p w14:paraId="573D743A" w14:textId="77777777" w:rsidR="009A605E" w:rsidRDefault="009A605E" w:rsidP="009A605E">
      <w:pPr>
        <w:rPr>
          <w:rFonts w:asciiTheme="majorBidi" w:hAnsiTheme="majorBidi" w:cstheme="majorBidi"/>
          <w:sz w:val="24"/>
        </w:rPr>
      </w:pPr>
      <w:r>
        <w:rPr>
          <w:rFonts w:asciiTheme="majorBidi" w:hAnsiTheme="majorBidi" w:cstheme="majorBidi"/>
          <w:noProof/>
          <w:sz w:val="24"/>
        </w:rPr>
        <w:lastRenderedPageBreak/>
        <mc:AlternateContent>
          <mc:Choice Requires="wpi">
            <w:drawing>
              <wp:anchor distT="0" distB="0" distL="114300" distR="114300" simplePos="0" relativeHeight="251669504" behindDoc="0" locked="0" layoutInCell="1" allowOverlap="1" wp14:anchorId="6F7A84B5" wp14:editId="4A41F96E">
                <wp:simplePos x="0" y="0"/>
                <wp:positionH relativeFrom="column">
                  <wp:posOffset>2378858</wp:posOffset>
                </wp:positionH>
                <wp:positionV relativeFrom="paragraph">
                  <wp:posOffset>2166960</wp:posOffset>
                </wp:positionV>
                <wp:extent cx="1091160" cy="78840"/>
                <wp:effectExtent l="95250" t="76200" r="71120" b="111760"/>
                <wp:wrapNone/>
                <wp:docPr id="22" name="Ink 22"/>
                <wp:cNvGraphicFramePr/>
                <a:graphic xmlns:a="http://schemas.openxmlformats.org/drawingml/2006/main">
                  <a:graphicData uri="http://schemas.microsoft.com/office/word/2010/wordprocessingInk">
                    <w14:contentPart bwMode="auto" r:id="rId49">
                      <w14:nvContentPartPr>
                        <w14:cNvContentPartPr/>
                      </w14:nvContentPartPr>
                      <w14:xfrm>
                        <a:off x="0" y="0"/>
                        <a:ext cx="1091160" cy="78840"/>
                      </w14:xfrm>
                    </w14:contentPart>
                  </a:graphicData>
                </a:graphic>
              </wp:anchor>
            </w:drawing>
          </mc:Choice>
          <mc:Fallback>
            <w:pict>
              <v:shape w14:anchorId="7352EC82" id="Ink 22" o:spid="_x0000_s1026" type="#_x0000_t75" style="position:absolute;margin-left:184.45pt;margin-top:167.8pt;width:91.55pt;height:11.85pt;z-index:25166950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">
                <v:imagedata r:id="rId50" o:title=""/>
              </v:shape>
            </w:pict>
          </mc:Fallback>
        </mc:AlternateContent>
      </w:r>
      <w:r>
        <w:rPr>
          <w:rFonts w:asciiTheme="majorBidi" w:hAnsiTheme="majorBidi" w:cstheme="majorBidi"/>
          <w:noProof/>
          <w:sz w:val="24"/>
        </w:rPr>
        <mc:AlternateContent>
          <mc:Choice Requires="wpi">
            <w:drawing>
              <wp:anchor distT="0" distB="0" distL="114300" distR="114300" simplePos="0" relativeHeight="251668480" behindDoc="0" locked="0" layoutInCell="1" allowOverlap="1" wp14:anchorId="600ADD88" wp14:editId="1BE18BD1">
                <wp:simplePos x="0" y="0"/>
                <wp:positionH relativeFrom="column">
                  <wp:posOffset>3463538</wp:posOffset>
                </wp:positionH>
                <wp:positionV relativeFrom="paragraph">
                  <wp:posOffset>2181720</wp:posOffset>
                </wp:positionV>
                <wp:extent cx="360" cy="360"/>
                <wp:effectExtent l="76200" t="76200" r="95250" b="95250"/>
                <wp:wrapNone/>
                <wp:docPr id="23" name="Ink 23"/>
                <wp:cNvGraphicFramePr/>
                <a:graphic xmlns:a="http://schemas.openxmlformats.org/drawingml/2006/main">
                  <a:graphicData uri="http://schemas.microsoft.com/office/word/2010/wordprocessingInk">
                    <w14:contentPart bwMode="auto" r:id="rId51">
                      <w14:nvContentPartPr>
                        <w14:cNvContentPartPr/>
                      </w14:nvContentPartPr>
                      <w14:xfrm>
                        <a:off x="0" y="0"/>
                        <a:ext cx="360" cy="360"/>
                      </w14:xfrm>
                    </w14:contentPart>
                  </a:graphicData>
                </a:graphic>
              </wp:anchor>
            </w:drawing>
          </mc:Choice>
          <mc:Fallback>
            <w:pict>
              <v:shape w14:anchorId="5AC07A09" id="Ink 23" o:spid="_x0000_s1026" type="#_x0000_t75" style="position:absolute;margin-left:269.85pt;margin-top:168.95pt;width:5.7pt;height:5.7pt;z-index:25166848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">
                <v:imagedata r:id="rId52" o:title=""/>
              </v:shape>
            </w:pict>
          </mc:Fallback>
        </mc:AlternateContent>
      </w:r>
      <w:r>
        <w:rPr>
          <w:rFonts w:asciiTheme="majorBidi" w:hAnsiTheme="majorBidi" w:cstheme="majorBidi"/>
          <w:noProof/>
          <w:sz w:val="24"/>
        </w:rPr>
        <mc:AlternateContent>
          <mc:Choice Requires="wpi">
            <w:drawing>
              <wp:anchor distT="0" distB="0" distL="114300" distR="114300" simplePos="0" relativeHeight="251667456" behindDoc="0" locked="0" layoutInCell="1" allowOverlap="1" wp14:anchorId="36BD897F" wp14:editId="2050AC4C">
                <wp:simplePos x="0" y="0"/>
                <wp:positionH relativeFrom="column">
                  <wp:posOffset>3352658</wp:posOffset>
                </wp:positionH>
                <wp:positionV relativeFrom="paragraph">
                  <wp:posOffset>2160840</wp:posOffset>
                </wp:positionV>
                <wp:extent cx="360" cy="360"/>
                <wp:effectExtent l="76200" t="76200" r="95250" b="95250"/>
                <wp:wrapNone/>
                <wp:docPr id="20" name="Ink 20"/>
                <wp:cNvGraphicFramePr/>
                <a:graphic xmlns:a="http://schemas.openxmlformats.org/drawingml/2006/main">
                  <a:graphicData uri="http://schemas.microsoft.com/office/word/2010/wordprocessingInk">
                    <w14:contentPart bwMode="auto" r:id="rId53">
                      <w14:nvContentPartPr>
                        <w14:cNvContentPartPr/>
                      </w14:nvContentPartPr>
                      <w14:xfrm>
                        <a:off x="0" y="0"/>
                        <a:ext cx="360" cy="360"/>
                      </w14:xfrm>
                    </w14:contentPart>
                  </a:graphicData>
                </a:graphic>
              </wp:anchor>
            </w:drawing>
          </mc:Choice>
          <mc:Fallback>
            <w:pict>
              <v:shape w14:anchorId="6B3A7D17" id="Ink 20" o:spid="_x0000_s1026" type="#_x0000_t75" style="position:absolute;margin-left:261.15pt;margin-top:167.3pt;width:5.7pt;height:5.7pt;z-index:25166745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">
                <v:imagedata r:id="rId52" o:title=""/>
              </v:shape>
            </w:pict>
          </mc:Fallback>
        </mc:AlternateContent>
      </w:r>
      <w:r>
        <w:rPr>
          <w:rFonts w:asciiTheme="majorBidi" w:hAnsiTheme="majorBidi" w:cstheme="majorBidi"/>
          <w:noProof/>
          <w:sz w:val="24"/>
        </w:rPr>
        <mc:AlternateContent>
          <mc:Choice Requires="wpi">
            <w:drawing>
              <wp:anchor distT="0" distB="0" distL="114300" distR="114300" simplePos="0" relativeHeight="251666432" behindDoc="0" locked="0" layoutInCell="1" allowOverlap="1" wp14:anchorId="51EEAD4F" wp14:editId="4C7B9766">
                <wp:simplePos x="0" y="0"/>
                <wp:positionH relativeFrom="column">
                  <wp:posOffset>2354580</wp:posOffset>
                </wp:positionH>
                <wp:positionV relativeFrom="paragraph">
                  <wp:posOffset>2146935</wp:posOffset>
                </wp:positionV>
                <wp:extent cx="1116055" cy="111760"/>
                <wp:effectExtent l="76200" t="76200" r="103505" b="97790"/>
                <wp:wrapNone/>
                <wp:docPr id="19" name="Ink 19"/>
                <wp:cNvGraphicFramePr/>
                <a:graphic xmlns:a="http://schemas.openxmlformats.org/drawingml/2006/main">
                  <a:graphicData uri="http://schemas.microsoft.com/office/word/2010/wordprocessingInk">
                    <w14:contentPart bwMode="auto" r:id="rId54">
                      <w14:nvContentPartPr>
                        <w14:cNvContentPartPr/>
                      </w14:nvContentPartPr>
                      <w14:xfrm>
                        <a:off x="0" y="0"/>
                        <a:ext cx="1116055" cy="111760"/>
                      </w14:xfrm>
                    </w14:contentPart>
                  </a:graphicData>
                </a:graphic>
              </wp:anchor>
            </w:drawing>
          </mc:Choice>
          <mc:Fallback>
            <w:pict>
              <v:shape w14:anchorId="7C4BA12D" id="Ink 19" o:spid="_x0000_s1026" type="#_x0000_t75" style="position:absolute;margin-left:182.55pt;margin-top:166.2pt;width:93.55pt;height:14.45pt;z-index:25166643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">
                <v:imagedata r:id="rId55" o:title=""/>
              </v:shape>
            </w:pict>
          </mc:Fallback>
        </mc:AlternateContent>
      </w:r>
      <w:r w:rsidRPr="00DC11BB">
        <w:rPr>
          <w:rFonts w:asciiTheme="majorBidi" w:hAnsiTheme="majorBidi" w:cstheme="majorBidi"/>
          <w:noProof/>
          <w:sz w:val="24"/>
        </w:rPr>
        <w:drawing>
          <wp:inline distT="0" distB="0" distL="0" distR="0" wp14:anchorId="3C6C0CE1" wp14:editId="1836F200">
            <wp:extent cx="5943600" cy="3800776"/>
            <wp:effectExtent l="0" t="0" r="0" b="9525"/>
            <wp:docPr id="124" name="Picture 124" descr="C:\Users\Administrator\Desktop\User Guide\Screenshot 2021-02-17 14585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C:\Users\Administrator\Desktop\User Guide\Screenshot 2021-02-17 145853.png"/>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5943600" cy="3800776"/>
                    </a:xfrm>
                    <a:prstGeom prst="rect">
                      <a:avLst/>
                    </a:prstGeom>
                    <a:noFill/>
                    <a:ln>
                      <a:noFill/>
                    </a:ln>
                  </pic:spPr>
                </pic:pic>
              </a:graphicData>
            </a:graphic>
          </wp:inline>
        </w:drawing>
      </w:r>
    </w:p>
    <w:p w14:paraId="6BA0C8FB" w14:textId="77777777" w:rsidR="009A605E" w:rsidRDefault="009A605E" w:rsidP="009A605E">
      <w:pPr>
        <w:rPr>
          <w:rFonts w:asciiTheme="majorBidi" w:hAnsiTheme="majorBidi" w:cstheme="majorBidi"/>
          <w:sz w:val="24"/>
        </w:rPr>
      </w:pPr>
    </w:p>
    <w:p w14:paraId="124B4550" w14:textId="77777777" w:rsidR="009A605E" w:rsidRDefault="009A605E" w:rsidP="009A605E">
      <w:pPr>
        <w:rPr>
          <w:rFonts w:asciiTheme="majorBidi" w:hAnsiTheme="majorBidi" w:cstheme="majorBidi"/>
          <w:sz w:val="24"/>
        </w:rPr>
      </w:pPr>
      <w:r>
        <w:rPr>
          <w:rFonts w:asciiTheme="majorBidi" w:hAnsiTheme="majorBidi" w:cstheme="majorBidi"/>
          <w:noProof/>
          <w:sz w:val="24"/>
        </w:rPr>
        <mc:AlternateContent>
          <mc:Choice Requires="wpi">
            <w:drawing>
              <wp:anchor distT="0" distB="0" distL="114300" distR="114300" simplePos="0" relativeHeight="251670528" behindDoc="0" locked="0" layoutInCell="1" allowOverlap="1" wp14:anchorId="0EEEB0D0" wp14:editId="7601C1A0">
                <wp:simplePos x="0" y="0"/>
                <wp:positionH relativeFrom="column">
                  <wp:posOffset>4321418</wp:posOffset>
                </wp:positionH>
                <wp:positionV relativeFrom="paragraph">
                  <wp:posOffset>375880</wp:posOffset>
                </wp:positionV>
                <wp:extent cx="1282680" cy="155880"/>
                <wp:effectExtent l="95250" t="76200" r="0" b="111125"/>
                <wp:wrapNone/>
                <wp:docPr id="24" name="Ink 24"/>
                <wp:cNvGraphicFramePr/>
                <a:graphic xmlns:a="http://schemas.openxmlformats.org/drawingml/2006/main">
                  <a:graphicData uri="http://schemas.microsoft.com/office/word/2010/wordprocessingInk">
                    <w14:contentPart bwMode="auto" r:id="rId57">
                      <w14:nvContentPartPr>
                        <w14:cNvContentPartPr/>
                      </w14:nvContentPartPr>
                      <w14:xfrm>
                        <a:off x="0" y="0"/>
                        <a:ext cx="1282680" cy="155880"/>
                      </w14:xfrm>
                    </w14:contentPart>
                  </a:graphicData>
                </a:graphic>
              </wp:anchor>
            </w:drawing>
          </mc:Choice>
          <mc:Fallback>
            <w:pict>
              <v:shape w14:anchorId="0C65ED75" id="Ink 24" o:spid="_x0000_s1026" type="#_x0000_t75" style="position:absolute;margin-left:337.4pt;margin-top:26.75pt;width:106.7pt;height:17.9pt;z-index:25167052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">
                <v:imagedata r:id="rId58" o:title=""/>
              </v:shape>
            </w:pict>
          </mc:Fallback>
        </mc:AlternateContent>
      </w:r>
      <w:r w:rsidRPr="00DC11BB">
        <w:rPr>
          <w:rFonts w:asciiTheme="majorBidi" w:hAnsiTheme="majorBidi" w:cstheme="majorBidi"/>
          <w:noProof/>
          <w:sz w:val="24"/>
        </w:rPr>
        <w:drawing>
          <wp:inline distT="0" distB="0" distL="0" distR="0" wp14:anchorId="3C6DFB74" wp14:editId="6254735F">
            <wp:extent cx="5943600" cy="1054100"/>
            <wp:effectExtent l="0" t="0" r="0" b="0"/>
            <wp:docPr id="125" name="Picture 1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9"/>
                    <a:stretch>
                      <a:fillRect/>
                    </a:stretch>
                  </pic:blipFill>
                  <pic:spPr>
                    <a:xfrm>
                      <a:off x="0" y="0"/>
                      <a:ext cx="5943600" cy="1054100"/>
                    </a:xfrm>
                    <a:prstGeom prst="rect">
                      <a:avLst/>
                    </a:prstGeom>
                  </pic:spPr>
                </pic:pic>
              </a:graphicData>
            </a:graphic>
          </wp:inline>
        </w:drawing>
      </w:r>
    </w:p>
    <w:p w14:paraId="6CAED8EA" w14:textId="2C18406D" w:rsidR="009A605E" w:rsidRPr="00231637" w:rsidRDefault="00E4036B" w:rsidP="00E4036B">
      <w:pPr>
        <w:pStyle w:val="Heading1"/>
        <w:numPr>
          <w:ilvl w:val="0"/>
          <w:numId w:val="0"/>
        </w:numPr>
      </w:pPr>
      <w:bookmarkStart w:id="28" w:name="_Toc65241190"/>
      <w:bookmarkStart w:id="29" w:name="_Toc65241407"/>
      <w:bookmarkStart w:id="30" w:name="_Toc67307556"/>
      <w:r>
        <w:t>4</w:t>
      </w:r>
      <w:r w:rsidR="009A605E">
        <w:t xml:space="preserve">.1.3 </w:t>
      </w:r>
      <w:r w:rsidR="009A605E" w:rsidRPr="00DC11BB">
        <w:t>Settle Outward Clearing</w:t>
      </w:r>
      <w:bookmarkEnd w:id="28"/>
      <w:bookmarkEnd w:id="29"/>
      <w:bookmarkEnd w:id="30"/>
    </w:p>
    <w:p w14:paraId="0AC47475" w14:textId="77777777" w:rsidR="009A605E" w:rsidRDefault="009A605E" w:rsidP="009A605E">
      <w:pPr>
        <w:pStyle w:val="rana"/>
      </w:pPr>
      <w:r>
        <w:t xml:space="preserve">             This function is used for settlement transaction where user will perform that transaction when Cheque deposited transaction is cleared. During below transaction Sama Clearing account will be Debit &amp; settlement account will be credit   </w:t>
      </w:r>
    </w:p>
    <w:p w14:paraId="2DB47243" w14:textId="77777777" w:rsidR="009A605E" w:rsidRDefault="009A605E" w:rsidP="009A605E">
      <w:pPr>
        <w:pStyle w:val="rana"/>
        <w:rPr>
          <w:rFonts w:asciiTheme="majorBidi" w:hAnsiTheme="majorBidi" w:cstheme="majorBidi"/>
        </w:rPr>
      </w:pPr>
      <w:r>
        <w:rPr>
          <w:noProof/>
        </w:rPr>
        <mc:AlternateContent>
          <mc:Choice Requires="wpi">
            <w:drawing>
              <wp:anchor distT="0" distB="0" distL="114300" distR="114300" simplePos="0" relativeHeight="251693056" behindDoc="0" locked="0" layoutInCell="1" allowOverlap="1" wp14:anchorId="5CDAE25F" wp14:editId="542B2EB4">
                <wp:simplePos x="0" y="0"/>
                <wp:positionH relativeFrom="column">
                  <wp:posOffset>1502618</wp:posOffset>
                </wp:positionH>
                <wp:positionV relativeFrom="paragraph">
                  <wp:posOffset>338187</wp:posOffset>
                </wp:positionV>
                <wp:extent cx="692640" cy="91080"/>
                <wp:effectExtent l="76200" t="76200" r="50800" b="99695"/>
                <wp:wrapNone/>
                <wp:docPr id="55" name="Ink 55"/>
                <wp:cNvGraphicFramePr/>
                <a:graphic xmlns:a="http://schemas.openxmlformats.org/drawingml/2006/main">
                  <a:graphicData uri="http://schemas.microsoft.com/office/word/2010/wordprocessingInk">
                    <w14:contentPart bwMode="auto" r:id="rId60">
                      <w14:nvContentPartPr>
                        <w14:cNvContentPartPr/>
                      </w14:nvContentPartPr>
                      <w14:xfrm>
                        <a:off x="0" y="0"/>
                        <a:ext cx="692640" cy="91080"/>
                      </w14:xfrm>
                    </w14:contentPart>
                  </a:graphicData>
                </a:graphic>
              </wp:anchor>
            </w:drawing>
          </mc:Choice>
          <mc:Fallback>
            <w:pict>
              <v:shape w14:anchorId="62EDDF3B" id="Ink 55" o:spid="_x0000_s1026" type="#_x0000_t75" style="position:absolute;margin-left:115.45pt;margin-top:23.8pt;width:60.25pt;height:12.8pt;z-index:25169305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">
                <v:imagedata r:id="rId61" o:title=""/>
              </v:shape>
            </w:pict>
          </mc:Fallback>
        </mc:AlternateContent>
      </w:r>
      <w:r>
        <w:rPr>
          <w:noProof/>
        </w:rPr>
        <w:drawing>
          <wp:inline distT="0" distB="0" distL="0" distR="0" wp14:anchorId="17AB8137" wp14:editId="2988DBF2">
            <wp:extent cx="5943600" cy="1751965"/>
            <wp:effectExtent l="0" t="0" r="0" b="63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2"/>
                    <a:stretch>
                      <a:fillRect/>
                    </a:stretch>
                  </pic:blipFill>
                  <pic:spPr>
                    <a:xfrm>
                      <a:off x="0" y="0"/>
                      <a:ext cx="5943600" cy="1751965"/>
                    </a:xfrm>
                    <a:prstGeom prst="rect">
                      <a:avLst/>
                    </a:prstGeom>
                  </pic:spPr>
                </pic:pic>
              </a:graphicData>
            </a:graphic>
          </wp:inline>
        </w:drawing>
      </w:r>
      <w:r>
        <w:rPr>
          <w:rFonts w:asciiTheme="majorBidi" w:hAnsiTheme="majorBidi" w:cstheme="majorBidi"/>
        </w:rPr>
        <w:t xml:space="preserve"> </w:t>
      </w:r>
    </w:p>
    <w:p w14:paraId="7E90524C" w14:textId="77777777" w:rsidR="009A605E" w:rsidRDefault="009A605E" w:rsidP="009A605E">
      <w:pPr>
        <w:rPr>
          <w:rFonts w:asciiTheme="majorBidi" w:hAnsiTheme="majorBidi" w:cstheme="majorBidi"/>
          <w:sz w:val="24"/>
        </w:rPr>
      </w:pPr>
    </w:p>
    <w:p w14:paraId="01B22546" w14:textId="77777777" w:rsidR="009A605E" w:rsidRPr="005F1FCC" w:rsidRDefault="009A605E" w:rsidP="009A605E">
      <w:pPr>
        <w:rPr>
          <w:rFonts w:asciiTheme="majorBidi" w:hAnsiTheme="majorBidi" w:cstheme="majorBidi"/>
          <w:sz w:val="24"/>
        </w:rPr>
      </w:pPr>
      <w:r>
        <w:rPr>
          <w:noProof/>
        </w:rPr>
        <w:lastRenderedPageBreak/>
        <mc:AlternateContent>
          <mc:Choice Requires="wpi">
            <w:drawing>
              <wp:anchor distT="0" distB="0" distL="114300" distR="114300" simplePos="0" relativeHeight="251671552" behindDoc="0" locked="0" layoutInCell="1" allowOverlap="1" wp14:anchorId="026A98E7" wp14:editId="4E787C0E">
                <wp:simplePos x="0" y="0"/>
                <wp:positionH relativeFrom="column">
                  <wp:posOffset>2070735</wp:posOffset>
                </wp:positionH>
                <wp:positionV relativeFrom="paragraph">
                  <wp:posOffset>332105</wp:posOffset>
                </wp:positionV>
                <wp:extent cx="673735" cy="76200"/>
                <wp:effectExtent l="95250" t="76200" r="88265" b="95250"/>
                <wp:wrapNone/>
                <wp:docPr id="26" name="Ink 26"/>
                <wp:cNvGraphicFramePr/>
                <a:graphic xmlns:a="http://schemas.openxmlformats.org/drawingml/2006/main">
                  <a:graphicData uri="http://schemas.microsoft.com/office/word/2010/wordprocessingInk">
                    <w14:contentPart bwMode="auto" r:id="rId63">
                      <w14:nvContentPartPr>
                        <w14:cNvContentPartPr/>
                      </w14:nvContentPartPr>
                      <w14:xfrm>
                        <a:off x="0" y="0"/>
                        <a:ext cx="673735" cy="76200"/>
                      </w14:xfrm>
                    </w14:contentPart>
                  </a:graphicData>
                </a:graphic>
              </wp:anchor>
            </w:drawing>
          </mc:Choice>
          <mc:Fallback>
            <w:pict>
              <v:shape w14:anchorId="02596D2E" id="Ink 26" o:spid="_x0000_s1026" type="#_x0000_t75" style="position:absolute;margin-left:160.2pt;margin-top:23.35pt;width:58.7pt;height:11.6pt;z-index:25167155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">
                <v:imagedata r:id="rId64" o:title=""/>
              </v:shape>
            </w:pict>
          </mc:Fallback>
        </mc:AlternateContent>
      </w:r>
      <w:r>
        <w:rPr>
          <w:noProof/>
        </w:rPr>
        <w:drawing>
          <wp:inline distT="0" distB="0" distL="0" distR="0" wp14:anchorId="7F3C1062" wp14:editId="3E4D74A4">
            <wp:extent cx="5943600" cy="1056005"/>
            <wp:effectExtent l="0" t="0" r="0" b="0"/>
            <wp:docPr id="126" name="Picture 1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5"/>
                    <a:stretch>
                      <a:fillRect/>
                    </a:stretch>
                  </pic:blipFill>
                  <pic:spPr>
                    <a:xfrm>
                      <a:off x="0" y="0"/>
                      <a:ext cx="5943600" cy="1056005"/>
                    </a:xfrm>
                    <a:prstGeom prst="rect">
                      <a:avLst/>
                    </a:prstGeom>
                  </pic:spPr>
                </pic:pic>
              </a:graphicData>
            </a:graphic>
          </wp:inline>
        </w:drawing>
      </w:r>
    </w:p>
    <w:p w14:paraId="2A4CA50E" w14:textId="77777777" w:rsidR="009A605E" w:rsidRDefault="009A605E" w:rsidP="009A605E">
      <w:pPr>
        <w:pStyle w:val="rana"/>
      </w:pPr>
      <w:r>
        <w:t>For Authorization.</w:t>
      </w:r>
    </w:p>
    <w:p w14:paraId="5964CD86" w14:textId="77777777" w:rsidR="009A605E" w:rsidRDefault="009A605E" w:rsidP="009A605E">
      <w:pPr>
        <w:pStyle w:val="rana"/>
      </w:pPr>
      <w:r>
        <w:t>Teller&gt;Teller Authorizer&gt;Cheques for collection Authorization&gt;Authorize/Delete Settlements</w:t>
      </w:r>
    </w:p>
    <w:p w14:paraId="0B2D6A72" w14:textId="77777777" w:rsidR="009A605E" w:rsidRPr="0078162A" w:rsidRDefault="009A605E" w:rsidP="009A605E">
      <w:pPr>
        <w:rPr>
          <w:rFonts w:asciiTheme="majorBidi" w:hAnsiTheme="majorBidi" w:cstheme="majorBidi"/>
          <w:sz w:val="24"/>
        </w:rPr>
      </w:pPr>
      <w:r>
        <w:rPr>
          <w:noProof/>
        </w:rPr>
        <w:drawing>
          <wp:inline distT="0" distB="0" distL="0" distR="0" wp14:anchorId="3C8086ED" wp14:editId="29C519A6">
            <wp:extent cx="5943600" cy="1633855"/>
            <wp:effectExtent l="0" t="0" r="0" b="4445"/>
            <wp:docPr id="127" name="Picture 1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6"/>
                    <a:stretch>
                      <a:fillRect/>
                    </a:stretch>
                  </pic:blipFill>
                  <pic:spPr>
                    <a:xfrm>
                      <a:off x="0" y="0"/>
                      <a:ext cx="5943600" cy="1633855"/>
                    </a:xfrm>
                    <a:prstGeom prst="rect">
                      <a:avLst/>
                    </a:prstGeom>
                  </pic:spPr>
                </pic:pic>
              </a:graphicData>
            </a:graphic>
          </wp:inline>
        </w:drawing>
      </w:r>
    </w:p>
    <w:p w14:paraId="685945F1" w14:textId="77777777" w:rsidR="009A605E" w:rsidRDefault="009A605E" w:rsidP="009A605E">
      <w:pPr>
        <w:rPr>
          <w:rFonts w:asciiTheme="majorBidi" w:hAnsiTheme="majorBidi" w:cstheme="majorBidi"/>
          <w:sz w:val="56"/>
          <w:szCs w:val="56"/>
        </w:rPr>
      </w:pPr>
      <w:r>
        <w:rPr>
          <w:noProof/>
        </w:rPr>
        <w:drawing>
          <wp:inline distT="0" distB="0" distL="0" distR="0" wp14:anchorId="0975D032" wp14:editId="07C0CE4E">
            <wp:extent cx="5943600" cy="885190"/>
            <wp:effectExtent l="0" t="0" r="0" b="0"/>
            <wp:docPr id="128" name="Picture 1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7"/>
                    <a:stretch>
                      <a:fillRect/>
                    </a:stretch>
                  </pic:blipFill>
                  <pic:spPr>
                    <a:xfrm>
                      <a:off x="0" y="0"/>
                      <a:ext cx="5943600" cy="885190"/>
                    </a:xfrm>
                    <a:prstGeom prst="rect">
                      <a:avLst/>
                    </a:prstGeom>
                  </pic:spPr>
                </pic:pic>
              </a:graphicData>
            </a:graphic>
          </wp:inline>
        </w:drawing>
      </w:r>
    </w:p>
    <w:p w14:paraId="43DD2709" w14:textId="77777777" w:rsidR="009A605E" w:rsidRDefault="009A605E" w:rsidP="009A605E">
      <w:pPr>
        <w:rPr>
          <w:rFonts w:asciiTheme="majorBidi" w:hAnsiTheme="majorBidi" w:cstheme="majorBidi"/>
          <w:sz w:val="56"/>
          <w:szCs w:val="56"/>
        </w:rPr>
      </w:pPr>
      <w:r>
        <w:rPr>
          <w:noProof/>
        </w:rPr>
        <mc:AlternateContent>
          <mc:Choice Requires="wpi">
            <w:drawing>
              <wp:anchor distT="0" distB="0" distL="114300" distR="114300" simplePos="0" relativeHeight="251673600" behindDoc="0" locked="0" layoutInCell="1" allowOverlap="1" wp14:anchorId="0AB74C66" wp14:editId="34FA922A">
                <wp:simplePos x="0" y="0"/>
                <wp:positionH relativeFrom="column">
                  <wp:posOffset>2756858</wp:posOffset>
                </wp:positionH>
                <wp:positionV relativeFrom="paragraph">
                  <wp:posOffset>1524890</wp:posOffset>
                </wp:positionV>
                <wp:extent cx="360" cy="360"/>
                <wp:effectExtent l="76200" t="76200" r="95250" b="95250"/>
                <wp:wrapNone/>
                <wp:docPr id="28" name="Ink 28"/>
                <wp:cNvGraphicFramePr/>
                <a:graphic xmlns:a="http://schemas.openxmlformats.org/drawingml/2006/main">
                  <a:graphicData uri="http://schemas.microsoft.com/office/word/2010/wordprocessingInk">
                    <w14:contentPart bwMode="auto" r:id="rId68">
                      <w14:nvContentPartPr>
                        <w14:cNvContentPartPr/>
                      </w14:nvContentPartPr>
                      <w14:xfrm>
                        <a:off x="0" y="0"/>
                        <a:ext cx="360" cy="360"/>
                      </w14:xfrm>
                    </w14:contentPart>
                  </a:graphicData>
                </a:graphic>
              </wp:anchor>
            </w:drawing>
          </mc:Choice>
          <mc:Fallback>
            <w:pict>
              <v:shape w14:anchorId="20D1618C" id="Ink 28" o:spid="_x0000_s1026" type="#_x0000_t75" style="position:absolute;margin-left:214.25pt;margin-top:117.2pt;width:5.7pt;height:5.7pt;z-index:25167360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">
                <v:imagedata r:id="rId52" o:title=""/>
              </v:shape>
            </w:pict>
          </mc:Fallback>
        </mc:AlternateContent>
      </w:r>
      <w:r>
        <w:rPr>
          <w:noProof/>
        </w:rPr>
        <mc:AlternateContent>
          <mc:Choice Requires="wpi">
            <w:drawing>
              <wp:anchor distT="0" distB="0" distL="114300" distR="114300" simplePos="0" relativeHeight="251672576" behindDoc="0" locked="0" layoutInCell="1" allowOverlap="1" wp14:anchorId="0BC61613" wp14:editId="49498EF3">
                <wp:simplePos x="0" y="0"/>
                <wp:positionH relativeFrom="column">
                  <wp:posOffset>1482098</wp:posOffset>
                </wp:positionH>
                <wp:positionV relativeFrom="paragraph">
                  <wp:posOffset>1225010</wp:posOffset>
                </wp:positionV>
                <wp:extent cx="711000" cy="79200"/>
                <wp:effectExtent l="95250" t="76200" r="89535" b="111760"/>
                <wp:wrapNone/>
                <wp:docPr id="27" name="Ink 27"/>
                <wp:cNvGraphicFramePr/>
                <a:graphic xmlns:a="http://schemas.openxmlformats.org/drawingml/2006/main">
                  <a:graphicData uri="http://schemas.microsoft.com/office/word/2010/wordprocessingInk">
                    <w14:contentPart bwMode="auto" r:id="rId69">
                      <w14:nvContentPartPr>
                        <w14:cNvContentPartPr/>
                      </w14:nvContentPartPr>
                      <w14:xfrm>
                        <a:off x="0" y="0"/>
                        <a:ext cx="711000" cy="79200"/>
                      </w14:xfrm>
                    </w14:contentPart>
                  </a:graphicData>
                </a:graphic>
              </wp:anchor>
            </w:drawing>
          </mc:Choice>
          <mc:Fallback>
            <w:pict>
              <v:shape w14:anchorId="7C1BA705" id="Ink 27" o:spid="_x0000_s1026" type="#_x0000_t75" style="position:absolute;margin-left:113.85pt;margin-top:93.65pt;width:61.7pt;height:11.9pt;z-index:25167257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">
                <v:imagedata r:id="rId70" o:title=""/>
              </v:shape>
            </w:pict>
          </mc:Fallback>
        </mc:AlternateContent>
      </w:r>
      <w:r>
        <w:rPr>
          <w:noProof/>
        </w:rPr>
        <w:drawing>
          <wp:inline distT="0" distB="0" distL="0" distR="0" wp14:anchorId="25FDD506" wp14:editId="15E20B5E">
            <wp:extent cx="5943600" cy="3020695"/>
            <wp:effectExtent l="0" t="0" r="0" b="8255"/>
            <wp:docPr id="129" name="Picture 1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1"/>
                    <a:stretch>
                      <a:fillRect/>
                    </a:stretch>
                  </pic:blipFill>
                  <pic:spPr>
                    <a:xfrm>
                      <a:off x="0" y="0"/>
                      <a:ext cx="5943600" cy="3020695"/>
                    </a:xfrm>
                    <a:prstGeom prst="rect">
                      <a:avLst/>
                    </a:prstGeom>
                  </pic:spPr>
                </pic:pic>
              </a:graphicData>
            </a:graphic>
          </wp:inline>
        </w:drawing>
      </w:r>
    </w:p>
    <w:p w14:paraId="162F611C" w14:textId="77777777" w:rsidR="009A605E" w:rsidRDefault="009A605E" w:rsidP="009A605E">
      <w:pPr>
        <w:rPr>
          <w:rFonts w:asciiTheme="majorBidi" w:hAnsiTheme="majorBidi" w:cstheme="majorBidi"/>
          <w:sz w:val="56"/>
          <w:szCs w:val="56"/>
        </w:rPr>
      </w:pPr>
    </w:p>
    <w:p w14:paraId="32AD24AC" w14:textId="77777777" w:rsidR="009A605E" w:rsidRPr="00D922C1" w:rsidRDefault="009A605E" w:rsidP="009A605E">
      <w:pPr>
        <w:rPr>
          <w:rFonts w:asciiTheme="majorBidi" w:hAnsiTheme="majorBidi" w:cstheme="majorBidi"/>
          <w:sz w:val="56"/>
          <w:szCs w:val="56"/>
        </w:rPr>
      </w:pPr>
      <w:r>
        <w:rPr>
          <w:noProof/>
        </w:rPr>
        <mc:AlternateContent>
          <mc:Choice Requires="wpi">
            <w:drawing>
              <wp:anchor distT="0" distB="0" distL="114300" distR="114300" simplePos="0" relativeHeight="251674624" behindDoc="0" locked="0" layoutInCell="1" allowOverlap="1" wp14:anchorId="1BDAD3DE" wp14:editId="34FEA066">
                <wp:simplePos x="0" y="0"/>
                <wp:positionH relativeFrom="column">
                  <wp:posOffset>2140178</wp:posOffset>
                </wp:positionH>
                <wp:positionV relativeFrom="paragraph">
                  <wp:posOffset>156424</wp:posOffset>
                </wp:positionV>
                <wp:extent cx="699480" cy="63360"/>
                <wp:effectExtent l="76200" t="95250" r="100965" b="89535"/>
                <wp:wrapNone/>
                <wp:docPr id="29" name="Ink 29"/>
                <wp:cNvGraphicFramePr/>
                <a:graphic xmlns:a="http://schemas.openxmlformats.org/drawingml/2006/main">
                  <a:graphicData uri="http://schemas.microsoft.com/office/word/2010/wordprocessingInk">
                    <w14:contentPart bwMode="auto" r:id="rId72">
                      <w14:nvContentPartPr>
                        <w14:cNvContentPartPr/>
                      </w14:nvContentPartPr>
                      <w14:xfrm>
                        <a:off x="0" y="0"/>
                        <a:ext cx="699480" cy="63360"/>
                      </w14:xfrm>
                    </w14:contentPart>
                  </a:graphicData>
                </a:graphic>
              </wp:anchor>
            </w:drawing>
          </mc:Choice>
          <mc:Fallback>
            <w:pict>
              <v:shape w14:anchorId="73E95AAE" id="Ink 29" o:spid="_x0000_s1026" type="#_x0000_t75" style="position:absolute;margin-left:165.65pt;margin-top:9.45pt;width:60.75pt;height:10.7pt;z-index:25167462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">
                <v:imagedata r:id="rId73" o:title=""/>
              </v:shape>
            </w:pict>
          </mc:Fallback>
        </mc:AlternateContent>
      </w:r>
      <w:r>
        <w:rPr>
          <w:noProof/>
        </w:rPr>
        <w:drawing>
          <wp:inline distT="0" distB="0" distL="0" distR="0" wp14:anchorId="275C3E1A" wp14:editId="18C72525">
            <wp:extent cx="5943600" cy="584835"/>
            <wp:effectExtent l="0" t="0" r="0" b="5715"/>
            <wp:docPr id="130" name="Picture 1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4"/>
                    <a:stretch>
                      <a:fillRect/>
                    </a:stretch>
                  </pic:blipFill>
                  <pic:spPr>
                    <a:xfrm>
                      <a:off x="0" y="0"/>
                      <a:ext cx="5943600" cy="584835"/>
                    </a:xfrm>
                    <a:prstGeom prst="rect">
                      <a:avLst/>
                    </a:prstGeom>
                  </pic:spPr>
                </pic:pic>
              </a:graphicData>
            </a:graphic>
          </wp:inline>
        </w:drawing>
      </w:r>
    </w:p>
    <w:p w14:paraId="3764A87C" w14:textId="2C38B869" w:rsidR="009A605E" w:rsidRDefault="00E90CC8" w:rsidP="00E90CC8">
      <w:pPr>
        <w:pStyle w:val="Heading1"/>
        <w:numPr>
          <w:ilvl w:val="0"/>
          <w:numId w:val="0"/>
        </w:numPr>
      </w:pPr>
      <w:bookmarkStart w:id="31" w:name="_Toc65241191"/>
      <w:bookmarkStart w:id="32" w:name="_Toc65241408"/>
      <w:bookmarkStart w:id="33" w:name="_Toc67307557"/>
      <w:r>
        <w:lastRenderedPageBreak/>
        <w:t>4</w:t>
      </w:r>
      <w:r w:rsidR="009A605E">
        <w:t xml:space="preserve">.1.4 </w:t>
      </w:r>
      <w:hyperlink r:id="rId75" w:history="1">
        <w:r w:rsidR="009A605E" w:rsidRPr="009A605E">
          <w:t>Settle Outward Clearing Return</w:t>
        </w:r>
        <w:bookmarkEnd w:id="31"/>
        <w:bookmarkEnd w:id="32"/>
        <w:bookmarkEnd w:id="33"/>
        <w:r w:rsidR="009A605E" w:rsidRPr="005F460B">
          <w:rPr>
            <w:rStyle w:val="Hyperlink"/>
          </w:rPr>
          <w:t xml:space="preserve"> </w:t>
        </w:r>
      </w:hyperlink>
    </w:p>
    <w:p w14:paraId="2BA07A42" w14:textId="77777777" w:rsidR="009A605E" w:rsidRDefault="009A605E" w:rsidP="009A605E">
      <w:pPr>
        <w:pStyle w:val="rana"/>
      </w:pPr>
      <w:r>
        <w:t xml:space="preserve">              In case of return Cheques than below transaction will be post for settlement entry </w:t>
      </w:r>
    </w:p>
    <w:p w14:paraId="467F0E51" w14:textId="77777777" w:rsidR="009A605E" w:rsidRDefault="009A605E" w:rsidP="009A605E">
      <w:pPr>
        <w:pStyle w:val="rana"/>
        <w:rPr>
          <w:noProof/>
        </w:rPr>
      </w:pPr>
      <w:r>
        <w:rPr>
          <w:noProof/>
        </w:rPr>
        <w:t>Teller&gt; Cheques for Collection&gt;</w:t>
      </w:r>
      <w:hyperlink r:id="rId76" w:history="1">
        <w:r w:rsidRPr="00DA2EAD">
          <w:rPr>
            <w:noProof/>
          </w:rPr>
          <w:t xml:space="preserve">Settle Outward Clearing Return </w:t>
        </w:r>
      </w:hyperlink>
    </w:p>
    <w:p w14:paraId="13551930" w14:textId="77777777" w:rsidR="009A605E" w:rsidRDefault="009A605E" w:rsidP="009A605E">
      <w:r>
        <w:rPr>
          <w:noProof/>
        </w:rPr>
        <w:drawing>
          <wp:inline distT="0" distB="0" distL="0" distR="0" wp14:anchorId="2AE8AAAC" wp14:editId="3AE86519">
            <wp:extent cx="5943227" cy="1689904"/>
            <wp:effectExtent l="0" t="0" r="635" b="5715"/>
            <wp:docPr id="135" name="Picture 1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77"/>
                    <a:srcRect t="4887" b="5923"/>
                    <a:stretch/>
                  </pic:blipFill>
                  <pic:spPr bwMode="auto">
                    <a:xfrm>
                      <a:off x="0" y="0"/>
                      <a:ext cx="5943227" cy="1689904"/>
                    </a:xfrm>
                    <a:prstGeom prst="rect">
                      <a:avLst/>
                    </a:prstGeom>
                    <a:ln>
                      <a:noFill/>
                    </a:ln>
                    <a:extLst>
                      <a:ext uri="{53640926-AAD7-44D8-BBD7-CCE9431645EC}">
                        <a14:shadowObscured xmlns:a14="http://schemas.microsoft.com/office/drawing/2010/main"/>
                      </a:ext>
                    </a:extLst>
                  </pic:spPr>
                </pic:pic>
              </a:graphicData>
            </a:graphic>
          </wp:inline>
        </w:drawing>
      </w:r>
    </w:p>
    <w:p w14:paraId="42B3FF29" w14:textId="77777777" w:rsidR="009A605E" w:rsidRDefault="009A605E" w:rsidP="009A605E">
      <w:r>
        <w:rPr>
          <w:noProof/>
        </w:rPr>
        <mc:AlternateContent>
          <mc:Choice Requires="wpi">
            <w:drawing>
              <wp:anchor distT="0" distB="0" distL="114300" distR="114300" simplePos="0" relativeHeight="251675648" behindDoc="0" locked="0" layoutInCell="1" allowOverlap="1" wp14:anchorId="007B370B" wp14:editId="11FB5500">
                <wp:simplePos x="0" y="0"/>
                <wp:positionH relativeFrom="column">
                  <wp:posOffset>1502618</wp:posOffset>
                </wp:positionH>
                <wp:positionV relativeFrom="paragraph">
                  <wp:posOffset>367304</wp:posOffset>
                </wp:positionV>
                <wp:extent cx="694440" cy="58320"/>
                <wp:effectExtent l="76200" t="76200" r="67945" b="94615"/>
                <wp:wrapNone/>
                <wp:docPr id="30" name="Ink 30"/>
                <wp:cNvGraphicFramePr/>
                <a:graphic xmlns:a="http://schemas.openxmlformats.org/drawingml/2006/main">
                  <a:graphicData uri="http://schemas.microsoft.com/office/word/2010/wordprocessingInk">
                    <w14:contentPart bwMode="auto" r:id="rId78">
                      <w14:nvContentPartPr>
                        <w14:cNvContentPartPr/>
                      </w14:nvContentPartPr>
                      <w14:xfrm>
                        <a:off x="0" y="0"/>
                        <a:ext cx="694440" cy="58320"/>
                      </w14:xfrm>
                    </w14:contentPart>
                  </a:graphicData>
                </a:graphic>
              </wp:anchor>
            </w:drawing>
          </mc:Choice>
          <mc:Fallback>
            <w:pict>
              <v:shape w14:anchorId="61E4263D" id="Ink 30" o:spid="_x0000_s1026" type="#_x0000_t75" style="position:absolute;margin-left:115.45pt;margin-top:26.05pt;width:60.35pt;height:10.3pt;z-index:25167564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">
                <v:imagedata r:id="rId79" o:title=""/>
              </v:shape>
            </w:pict>
          </mc:Fallback>
        </mc:AlternateContent>
      </w:r>
      <w:r>
        <w:rPr>
          <w:noProof/>
        </w:rPr>
        <w:drawing>
          <wp:inline distT="0" distB="0" distL="0" distR="0" wp14:anchorId="71F896B9" wp14:editId="68BB259D">
            <wp:extent cx="5943600" cy="1881505"/>
            <wp:effectExtent l="0" t="0" r="0" b="4445"/>
            <wp:docPr id="134" name="Picture 1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0"/>
                    <a:stretch>
                      <a:fillRect/>
                    </a:stretch>
                  </pic:blipFill>
                  <pic:spPr>
                    <a:xfrm>
                      <a:off x="0" y="0"/>
                      <a:ext cx="5943600" cy="1881505"/>
                    </a:xfrm>
                    <a:prstGeom prst="rect">
                      <a:avLst/>
                    </a:prstGeom>
                  </pic:spPr>
                </pic:pic>
              </a:graphicData>
            </a:graphic>
          </wp:inline>
        </w:drawing>
      </w:r>
    </w:p>
    <w:p w14:paraId="0E508EA1" w14:textId="77777777" w:rsidR="009A605E" w:rsidRDefault="009A605E" w:rsidP="009A605E"/>
    <w:p w14:paraId="437C7BF2" w14:textId="77777777" w:rsidR="009A605E" w:rsidRDefault="009A605E" w:rsidP="009A605E">
      <w:r>
        <w:rPr>
          <w:noProof/>
        </w:rPr>
        <mc:AlternateContent>
          <mc:Choice Requires="wpi">
            <w:drawing>
              <wp:anchor distT="0" distB="0" distL="114300" distR="114300" simplePos="0" relativeHeight="251676672" behindDoc="0" locked="0" layoutInCell="1" allowOverlap="1" wp14:anchorId="6E9ED791" wp14:editId="5EC0C637">
                <wp:simplePos x="0" y="0"/>
                <wp:positionH relativeFrom="column">
                  <wp:posOffset>2057018</wp:posOffset>
                </wp:positionH>
                <wp:positionV relativeFrom="paragraph">
                  <wp:posOffset>339669</wp:posOffset>
                </wp:positionV>
                <wp:extent cx="752400" cy="106200"/>
                <wp:effectExtent l="95250" t="95250" r="67310" b="103505"/>
                <wp:wrapNone/>
                <wp:docPr id="31" name="Ink 31"/>
                <wp:cNvGraphicFramePr/>
                <a:graphic xmlns:a="http://schemas.openxmlformats.org/drawingml/2006/main">
                  <a:graphicData uri="http://schemas.microsoft.com/office/word/2010/wordprocessingInk">
                    <w14:contentPart bwMode="auto" r:id="rId81">
                      <w14:nvContentPartPr>
                        <w14:cNvContentPartPr/>
                      </w14:nvContentPartPr>
                      <w14:xfrm>
                        <a:off x="0" y="0"/>
                        <a:ext cx="752400" cy="106200"/>
                      </w14:xfrm>
                    </w14:contentPart>
                  </a:graphicData>
                </a:graphic>
              </wp:anchor>
            </w:drawing>
          </mc:Choice>
          <mc:Fallback>
            <w:pict>
              <v:shape w14:anchorId="7C324B32" id="Ink 31" o:spid="_x0000_s1026" type="#_x0000_t75" style="position:absolute;margin-left:159.1pt;margin-top:23.9pt;width:64.95pt;height:14pt;z-index:25167667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">
                <v:imagedata r:id="rId82" o:title=""/>
              </v:shape>
            </w:pict>
          </mc:Fallback>
        </mc:AlternateContent>
      </w:r>
      <w:r>
        <w:rPr>
          <w:noProof/>
        </w:rPr>
        <w:drawing>
          <wp:inline distT="0" distB="0" distL="0" distR="0" wp14:anchorId="24812597" wp14:editId="098BE421">
            <wp:extent cx="5943600" cy="739775"/>
            <wp:effectExtent l="0" t="0" r="0" b="3175"/>
            <wp:docPr id="133" name="Picture 1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3"/>
                    <a:stretch>
                      <a:fillRect/>
                    </a:stretch>
                  </pic:blipFill>
                  <pic:spPr>
                    <a:xfrm>
                      <a:off x="0" y="0"/>
                      <a:ext cx="5943600" cy="739775"/>
                    </a:xfrm>
                    <a:prstGeom prst="rect">
                      <a:avLst/>
                    </a:prstGeom>
                  </pic:spPr>
                </pic:pic>
              </a:graphicData>
            </a:graphic>
          </wp:inline>
        </w:drawing>
      </w:r>
    </w:p>
    <w:p w14:paraId="19ABDB5E" w14:textId="77777777" w:rsidR="009A605E" w:rsidRDefault="009A605E" w:rsidP="009A605E">
      <w:pPr>
        <w:pStyle w:val="rana"/>
      </w:pPr>
      <w:r>
        <w:rPr>
          <w:noProof/>
        </w:rPr>
        <mc:AlternateContent>
          <mc:Choice Requires="wpi">
            <w:drawing>
              <wp:anchor distT="0" distB="0" distL="114300" distR="114300" simplePos="0" relativeHeight="251677696" behindDoc="0" locked="0" layoutInCell="1" allowOverlap="1" wp14:anchorId="56BB8A66" wp14:editId="73B93EAC">
                <wp:simplePos x="0" y="0"/>
                <wp:positionH relativeFrom="column">
                  <wp:posOffset>1482098</wp:posOffset>
                </wp:positionH>
                <wp:positionV relativeFrom="paragraph">
                  <wp:posOffset>339044</wp:posOffset>
                </wp:positionV>
                <wp:extent cx="702360" cy="72000"/>
                <wp:effectExtent l="76200" t="95250" r="97790" b="99695"/>
                <wp:wrapNone/>
                <wp:docPr id="32" name="Ink 32"/>
                <wp:cNvGraphicFramePr/>
                <a:graphic xmlns:a="http://schemas.openxmlformats.org/drawingml/2006/main">
                  <a:graphicData uri="http://schemas.microsoft.com/office/word/2010/wordprocessingInk">
                    <w14:contentPart bwMode="auto" r:id="rId84">
                      <w14:nvContentPartPr>
                        <w14:cNvContentPartPr/>
                      </w14:nvContentPartPr>
                      <w14:xfrm>
                        <a:off x="0" y="0"/>
                        <a:ext cx="702360" cy="72000"/>
                      </w14:xfrm>
                    </w14:contentPart>
                  </a:graphicData>
                </a:graphic>
              </wp:anchor>
            </w:drawing>
          </mc:Choice>
          <mc:Fallback>
            <w:pict>
              <v:shape w14:anchorId="13029336" id="Ink 32" o:spid="_x0000_s1026" type="#_x0000_t75" style="position:absolute;margin-left:113.85pt;margin-top:23.85pt;width:60.95pt;height:11.35pt;z-index:25167769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">
                <v:imagedata r:id="rId85" o:title=""/>
              </v:shape>
            </w:pict>
          </mc:Fallback>
        </mc:AlternateContent>
      </w:r>
      <w:r>
        <w:rPr>
          <w:noProof/>
        </w:rPr>
        <w:drawing>
          <wp:inline distT="0" distB="0" distL="0" distR="0" wp14:anchorId="24A64199" wp14:editId="192F60D4">
            <wp:extent cx="5943600" cy="1881505"/>
            <wp:effectExtent l="0" t="0" r="0" b="4445"/>
            <wp:docPr id="132" name="Picture 1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0"/>
                    <a:stretch>
                      <a:fillRect/>
                    </a:stretch>
                  </pic:blipFill>
                  <pic:spPr>
                    <a:xfrm>
                      <a:off x="0" y="0"/>
                      <a:ext cx="5943600" cy="1881505"/>
                    </a:xfrm>
                    <a:prstGeom prst="rect">
                      <a:avLst/>
                    </a:prstGeom>
                  </pic:spPr>
                </pic:pic>
              </a:graphicData>
            </a:graphic>
          </wp:inline>
        </w:drawing>
      </w:r>
    </w:p>
    <w:p w14:paraId="710B6090" w14:textId="77777777" w:rsidR="009A605E" w:rsidRDefault="009A605E" w:rsidP="009A605E">
      <w:pPr>
        <w:pStyle w:val="rana"/>
      </w:pPr>
      <w:r>
        <w:t xml:space="preserve">For Authorization </w:t>
      </w:r>
    </w:p>
    <w:p w14:paraId="5C847616" w14:textId="77777777" w:rsidR="009A605E" w:rsidRDefault="009A605E" w:rsidP="009A605E">
      <w:r>
        <w:rPr>
          <w:noProof/>
        </w:rPr>
        <w:lastRenderedPageBreak/>
        <w:drawing>
          <wp:inline distT="0" distB="0" distL="0" distR="0" wp14:anchorId="49A25B1D" wp14:editId="748E46EA">
            <wp:extent cx="5943600" cy="1684655"/>
            <wp:effectExtent l="0" t="0" r="0" b="0"/>
            <wp:docPr id="136" name="Picture 1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6"/>
                    <a:stretch>
                      <a:fillRect/>
                    </a:stretch>
                  </pic:blipFill>
                  <pic:spPr>
                    <a:xfrm>
                      <a:off x="0" y="0"/>
                      <a:ext cx="5943600" cy="1684655"/>
                    </a:xfrm>
                    <a:prstGeom prst="rect">
                      <a:avLst/>
                    </a:prstGeom>
                  </pic:spPr>
                </pic:pic>
              </a:graphicData>
            </a:graphic>
          </wp:inline>
        </w:drawing>
      </w:r>
    </w:p>
    <w:p w14:paraId="60B31AE8" w14:textId="77777777" w:rsidR="009A605E" w:rsidRDefault="009A605E" w:rsidP="009A605E">
      <w:r>
        <w:rPr>
          <w:noProof/>
        </w:rPr>
        <w:drawing>
          <wp:inline distT="0" distB="0" distL="0" distR="0" wp14:anchorId="114387FB" wp14:editId="66C45D28">
            <wp:extent cx="5943600" cy="2651760"/>
            <wp:effectExtent l="0" t="0" r="0" b="0"/>
            <wp:docPr id="137" name="Picture 1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7"/>
                    <a:stretch>
                      <a:fillRect/>
                    </a:stretch>
                  </pic:blipFill>
                  <pic:spPr>
                    <a:xfrm>
                      <a:off x="0" y="0"/>
                      <a:ext cx="5943600" cy="2651760"/>
                    </a:xfrm>
                    <a:prstGeom prst="rect">
                      <a:avLst/>
                    </a:prstGeom>
                  </pic:spPr>
                </pic:pic>
              </a:graphicData>
            </a:graphic>
          </wp:inline>
        </w:drawing>
      </w:r>
    </w:p>
    <w:p w14:paraId="521C2C38" w14:textId="77777777" w:rsidR="009A605E" w:rsidRDefault="009A605E" w:rsidP="009A605E">
      <w:r>
        <w:rPr>
          <w:noProof/>
        </w:rPr>
        <mc:AlternateContent>
          <mc:Choice Requires="wpi">
            <w:drawing>
              <wp:anchor distT="0" distB="0" distL="114300" distR="114300" simplePos="0" relativeHeight="251678720" behindDoc="0" locked="0" layoutInCell="1" allowOverlap="1" wp14:anchorId="1636B17C" wp14:editId="4B438F61">
                <wp:simplePos x="0" y="0"/>
                <wp:positionH relativeFrom="column">
                  <wp:posOffset>2056765</wp:posOffset>
                </wp:positionH>
                <wp:positionV relativeFrom="paragraph">
                  <wp:posOffset>124460</wp:posOffset>
                </wp:positionV>
                <wp:extent cx="685780" cy="97515"/>
                <wp:effectExtent l="76200" t="76200" r="95885" b="112395"/>
                <wp:wrapNone/>
                <wp:docPr id="35" name="Ink 35"/>
                <wp:cNvGraphicFramePr/>
                <a:graphic xmlns:a="http://schemas.openxmlformats.org/drawingml/2006/main">
                  <a:graphicData uri="http://schemas.microsoft.com/office/word/2010/wordprocessingInk">
                    <w14:contentPart bwMode="auto" r:id="rId88">
                      <w14:nvContentPartPr>
                        <w14:cNvContentPartPr/>
                      </w14:nvContentPartPr>
                      <w14:xfrm>
                        <a:off x="0" y="0"/>
                        <a:ext cx="685780" cy="97515"/>
                      </w14:xfrm>
                    </w14:contentPart>
                  </a:graphicData>
                </a:graphic>
              </wp:anchor>
            </w:drawing>
          </mc:Choice>
          <mc:Fallback>
            <w:pict>
              <v:shape w14:anchorId="7F727052" id="Ink 35" o:spid="_x0000_s1026" type="#_x0000_t75" style="position:absolute;margin-left:159.1pt;margin-top:6.95pt;width:59.7pt;height:13.35pt;z-index:25167872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">
                <v:imagedata r:id="rId89" o:title=""/>
              </v:shape>
            </w:pict>
          </mc:Fallback>
        </mc:AlternateContent>
      </w:r>
      <w:r>
        <w:rPr>
          <w:noProof/>
        </w:rPr>
        <w:drawing>
          <wp:inline distT="0" distB="0" distL="0" distR="0" wp14:anchorId="79E051F4" wp14:editId="2DB4F60D">
            <wp:extent cx="5943600" cy="719455"/>
            <wp:effectExtent l="0" t="0" r="0" b="4445"/>
            <wp:docPr id="138" name="Picture 1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0"/>
                    <a:stretch>
                      <a:fillRect/>
                    </a:stretch>
                  </pic:blipFill>
                  <pic:spPr>
                    <a:xfrm>
                      <a:off x="0" y="0"/>
                      <a:ext cx="5943600" cy="719455"/>
                    </a:xfrm>
                    <a:prstGeom prst="rect">
                      <a:avLst/>
                    </a:prstGeom>
                  </pic:spPr>
                </pic:pic>
              </a:graphicData>
            </a:graphic>
          </wp:inline>
        </w:drawing>
      </w:r>
    </w:p>
    <w:p w14:paraId="1DD93670" w14:textId="77777777" w:rsidR="009A605E" w:rsidRPr="00F26802" w:rsidRDefault="009A605E" w:rsidP="009A605E"/>
    <w:p w14:paraId="310A3537" w14:textId="6E177328" w:rsidR="009A605E" w:rsidRDefault="005373AC" w:rsidP="005046EE">
      <w:pPr>
        <w:pStyle w:val="Heading1"/>
        <w:numPr>
          <w:ilvl w:val="2"/>
          <w:numId w:val="35"/>
        </w:numPr>
        <w:rPr>
          <w:rStyle w:val="Hyperlink"/>
        </w:rPr>
      </w:pPr>
      <w:bookmarkStart w:id="34" w:name="_Toc65241192"/>
      <w:bookmarkStart w:id="35" w:name="_Toc65241409"/>
      <w:bookmarkStart w:id="36" w:name="_Toc67307558"/>
      <w:r>
        <w:t xml:space="preserve"> </w:t>
      </w:r>
      <w:r w:rsidR="009A605E" w:rsidRPr="00574914">
        <w:t>Inward Clearing Cheque</w:t>
      </w:r>
      <w:bookmarkEnd w:id="34"/>
      <w:bookmarkEnd w:id="35"/>
      <w:bookmarkEnd w:id="36"/>
      <w:r w:rsidR="009A605E">
        <w:t xml:space="preserve"> </w:t>
      </w:r>
    </w:p>
    <w:p w14:paraId="6FA8403E" w14:textId="77777777" w:rsidR="009A605E" w:rsidRDefault="009A605E" w:rsidP="009A605E"/>
    <w:p w14:paraId="24B56C62" w14:textId="77777777" w:rsidR="009A605E" w:rsidRDefault="009A605E" w:rsidP="009A605E">
      <w:r w:rsidRPr="00832C15">
        <w:rPr>
          <w:noProof/>
        </w:rPr>
        <w:drawing>
          <wp:inline distT="0" distB="0" distL="0" distR="0" wp14:anchorId="125026AB" wp14:editId="27E82EB6">
            <wp:extent cx="2715004" cy="724001"/>
            <wp:effectExtent l="0" t="0" r="9525" b="0"/>
            <wp:docPr id="139" name="Picture 1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1"/>
                    <a:stretch>
                      <a:fillRect/>
                    </a:stretch>
                  </pic:blipFill>
                  <pic:spPr>
                    <a:xfrm>
                      <a:off x="0" y="0"/>
                      <a:ext cx="2715004" cy="724001"/>
                    </a:xfrm>
                    <a:prstGeom prst="rect">
                      <a:avLst/>
                    </a:prstGeom>
                  </pic:spPr>
                </pic:pic>
              </a:graphicData>
            </a:graphic>
          </wp:inline>
        </w:drawing>
      </w:r>
    </w:p>
    <w:p w14:paraId="5F0BA7C4" w14:textId="77777777" w:rsidR="009A605E" w:rsidRDefault="009A605E" w:rsidP="009A605E"/>
    <w:p w14:paraId="5D3004EF" w14:textId="39434A1A" w:rsidR="009A605E" w:rsidRDefault="005046EE" w:rsidP="005046EE">
      <w:pPr>
        <w:pStyle w:val="Heading1"/>
        <w:numPr>
          <w:ilvl w:val="0"/>
          <w:numId w:val="0"/>
        </w:numPr>
      </w:pPr>
      <w:bookmarkStart w:id="37" w:name="_Toc67307559"/>
      <w:r>
        <w:t xml:space="preserve">4.1.6 </w:t>
      </w:r>
      <w:r w:rsidR="009A605E" w:rsidRPr="00832C15">
        <w:t>Input Inward Cheque Clearing</w:t>
      </w:r>
      <w:bookmarkEnd w:id="37"/>
    </w:p>
    <w:p w14:paraId="163A32E6" w14:textId="77777777" w:rsidR="009A605E" w:rsidRDefault="009A605E" w:rsidP="009A605E">
      <w:pPr>
        <w:pStyle w:val="rana"/>
      </w:pPr>
      <w:r>
        <w:t xml:space="preserve">           This function is used to input inward cheques for clearing, user needs to fill the fields of debit account, debit amount, debit Cheque number, Cheque date and ordering bank.1, after that user needs to validate and commit the transaction.</w:t>
      </w:r>
    </w:p>
    <w:p w14:paraId="51BF4E83" w14:textId="77777777" w:rsidR="009A605E" w:rsidRPr="00F26802" w:rsidRDefault="009A605E" w:rsidP="009A605E"/>
    <w:p w14:paraId="3333D0D5" w14:textId="77777777" w:rsidR="009A605E" w:rsidRPr="00F26802" w:rsidRDefault="009A605E" w:rsidP="009A605E"/>
    <w:p w14:paraId="65DF3BAA" w14:textId="77777777" w:rsidR="009A605E" w:rsidRDefault="009A605E" w:rsidP="009A605E">
      <w:pPr>
        <w:pStyle w:val="rana"/>
      </w:pPr>
      <w:r>
        <w:rPr>
          <w:noProof/>
        </w:rPr>
        <w:lastRenderedPageBreak/>
        <mc:AlternateContent>
          <mc:Choice Requires="wpi">
            <w:drawing>
              <wp:anchor distT="0" distB="0" distL="114300" distR="114300" simplePos="0" relativeHeight="251679744" behindDoc="0" locked="0" layoutInCell="1" allowOverlap="1" wp14:anchorId="1154C5A0" wp14:editId="7C2E45DE">
                <wp:simplePos x="0" y="0"/>
                <wp:positionH relativeFrom="column">
                  <wp:posOffset>2360858</wp:posOffset>
                </wp:positionH>
                <wp:positionV relativeFrom="paragraph">
                  <wp:posOffset>732378</wp:posOffset>
                </wp:positionV>
                <wp:extent cx="1366920" cy="126720"/>
                <wp:effectExtent l="95250" t="76200" r="100330" b="102235"/>
                <wp:wrapNone/>
                <wp:docPr id="36" name="Ink 36"/>
                <wp:cNvGraphicFramePr/>
                <a:graphic xmlns:a="http://schemas.openxmlformats.org/drawingml/2006/main">
                  <a:graphicData uri="http://schemas.microsoft.com/office/word/2010/wordprocessingInk">
                    <w14:contentPart bwMode="auto" r:id="rId92">
                      <w14:nvContentPartPr>
                        <w14:cNvContentPartPr/>
                      </w14:nvContentPartPr>
                      <w14:xfrm>
                        <a:off x="0" y="0"/>
                        <a:ext cx="1366920" cy="126720"/>
                      </w14:xfrm>
                    </w14:contentPart>
                  </a:graphicData>
                </a:graphic>
              </wp:anchor>
            </w:drawing>
          </mc:Choice>
          <mc:Fallback>
            <w:pict>
              <v:shape w14:anchorId="788405D1" id="Ink 36" o:spid="_x0000_s1026" type="#_x0000_t75" style="position:absolute;margin-left:183.05pt;margin-top:54.8pt;width:113.3pt;height:15.65pt;z-index:25167974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">
                <v:imagedata r:id="rId93" o:title=""/>
              </v:shape>
            </w:pict>
          </mc:Fallback>
        </mc:AlternateContent>
      </w:r>
      <w:r w:rsidRPr="00832C15">
        <w:rPr>
          <w:noProof/>
        </w:rPr>
        <w:drawing>
          <wp:inline distT="0" distB="0" distL="0" distR="0" wp14:anchorId="163B3F13" wp14:editId="79EF8541">
            <wp:extent cx="5943600" cy="3772535"/>
            <wp:effectExtent l="0" t="0" r="0" b="0"/>
            <wp:docPr id="140" name="Picture 1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4"/>
                    <a:stretch>
                      <a:fillRect/>
                    </a:stretch>
                  </pic:blipFill>
                  <pic:spPr>
                    <a:xfrm>
                      <a:off x="0" y="0"/>
                      <a:ext cx="5943600" cy="3772535"/>
                    </a:xfrm>
                    <a:prstGeom prst="rect">
                      <a:avLst/>
                    </a:prstGeom>
                  </pic:spPr>
                </pic:pic>
              </a:graphicData>
            </a:graphic>
          </wp:inline>
        </w:drawing>
      </w:r>
    </w:p>
    <w:p w14:paraId="4000E31E" w14:textId="77777777" w:rsidR="009A605E" w:rsidRDefault="009A605E" w:rsidP="009A605E">
      <w:pPr>
        <w:rPr>
          <w:rFonts w:asciiTheme="majorBidi" w:hAnsiTheme="majorBidi" w:cstheme="majorBidi"/>
          <w:sz w:val="56"/>
          <w:szCs w:val="56"/>
        </w:rPr>
      </w:pPr>
      <w:r>
        <w:rPr>
          <w:rFonts w:asciiTheme="majorBidi" w:hAnsiTheme="majorBidi" w:cstheme="majorBidi"/>
          <w:noProof/>
          <w:sz w:val="56"/>
          <w:szCs w:val="56"/>
        </w:rPr>
        <mc:AlternateContent>
          <mc:Choice Requires="wpi">
            <w:drawing>
              <wp:anchor distT="0" distB="0" distL="114300" distR="114300" simplePos="0" relativeHeight="251680768" behindDoc="0" locked="0" layoutInCell="1" allowOverlap="1" wp14:anchorId="74D80825" wp14:editId="1EBD6543">
                <wp:simplePos x="0" y="0"/>
                <wp:positionH relativeFrom="column">
                  <wp:posOffset>3318098</wp:posOffset>
                </wp:positionH>
                <wp:positionV relativeFrom="paragraph">
                  <wp:posOffset>844953</wp:posOffset>
                </wp:positionV>
                <wp:extent cx="1380960" cy="114120"/>
                <wp:effectExtent l="76200" t="76200" r="105410" b="95885"/>
                <wp:wrapNone/>
                <wp:docPr id="37" name="Ink 37"/>
                <wp:cNvGraphicFramePr/>
                <a:graphic xmlns:a="http://schemas.openxmlformats.org/drawingml/2006/main">
                  <a:graphicData uri="http://schemas.microsoft.com/office/word/2010/wordprocessingInk">
                    <w14:contentPart bwMode="auto" r:id="rId95">
                      <w14:nvContentPartPr>
                        <w14:cNvContentPartPr/>
                      </w14:nvContentPartPr>
                      <w14:xfrm>
                        <a:off x="0" y="0"/>
                        <a:ext cx="1380960" cy="114120"/>
                      </w14:xfrm>
                    </w14:contentPart>
                  </a:graphicData>
                </a:graphic>
              </wp:anchor>
            </w:drawing>
          </mc:Choice>
          <mc:Fallback>
            <w:pict>
              <v:shape w14:anchorId="03DF96A6" id="Ink 37" o:spid="_x0000_s1026" type="#_x0000_t75" style="position:absolute;margin-left:258.4pt;margin-top:63.7pt;width:114.45pt;height:14.7pt;z-index:25168076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">
                <v:imagedata r:id="rId96" o:title=""/>
              </v:shape>
            </w:pict>
          </mc:Fallback>
        </mc:AlternateContent>
      </w:r>
      <w:r w:rsidRPr="008E0F6B">
        <w:rPr>
          <w:rFonts w:asciiTheme="majorBidi" w:hAnsiTheme="majorBidi" w:cstheme="majorBidi"/>
          <w:noProof/>
          <w:sz w:val="56"/>
          <w:szCs w:val="56"/>
        </w:rPr>
        <w:drawing>
          <wp:inline distT="0" distB="0" distL="0" distR="0" wp14:anchorId="62E26B84" wp14:editId="23439F4A">
            <wp:extent cx="5401429" cy="1514686"/>
            <wp:effectExtent l="0" t="0" r="8890" b="9525"/>
            <wp:docPr id="141" name="Picture 1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7"/>
                    <a:stretch>
                      <a:fillRect/>
                    </a:stretch>
                  </pic:blipFill>
                  <pic:spPr>
                    <a:xfrm>
                      <a:off x="0" y="0"/>
                      <a:ext cx="5401429" cy="1514686"/>
                    </a:xfrm>
                    <a:prstGeom prst="rect">
                      <a:avLst/>
                    </a:prstGeom>
                  </pic:spPr>
                </pic:pic>
              </a:graphicData>
            </a:graphic>
          </wp:inline>
        </w:drawing>
      </w:r>
    </w:p>
    <w:p w14:paraId="7D15C11F" w14:textId="77777777" w:rsidR="009A605E" w:rsidRDefault="009A605E" w:rsidP="009A605E">
      <w:pPr>
        <w:pStyle w:val="rana"/>
      </w:pPr>
      <w:r>
        <w:t xml:space="preserve">For </w:t>
      </w:r>
      <w:r w:rsidRPr="00EF0775">
        <w:t>authorization</w:t>
      </w:r>
    </w:p>
    <w:p w14:paraId="469ED08D" w14:textId="77777777" w:rsidR="009A605E" w:rsidRDefault="009A605E" w:rsidP="009A605E">
      <w:pPr>
        <w:rPr>
          <w:rFonts w:asciiTheme="majorBidi" w:hAnsiTheme="majorBidi" w:cstheme="majorBidi"/>
          <w:sz w:val="24"/>
        </w:rPr>
      </w:pPr>
      <w:r w:rsidRPr="0097070C">
        <w:rPr>
          <w:rFonts w:asciiTheme="majorBidi" w:hAnsiTheme="majorBidi" w:cstheme="majorBidi"/>
          <w:noProof/>
          <w:sz w:val="24"/>
        </w:rPr>
        <w:drawing>
          <wp:inline distT="0" distB="0" distL="0" distR="0" wp14:anchorId="7442A8C8" wp14:editId="3C51E4C3">
            <wp:extent cx="3609975" cy="2324100"/>
            <wp:effectExtent l="0" t="0" r="9525" b="0"/>
            <wp:docPr id="144" name="Picture 144" descr="C:\Users\Administrator\Desktop\User Guide\Screenshot 2021-02-23 11255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Administrator\Desktop\User Guide\Screenshot 2021-02-23 112558.png"/>
                    <pic:cNvPicPr>
                      <a:picLocks noChangeAspect="1" noChangeArrowheads="1"/>
                    </pic:cNvPicPr>
                  </pic:nvPicPr>
                  <pic:blipFill>
                    <a:blip r:embed="rId98">
                      <a:extLst>
                        <a:ext uri="{28A0092B-C50C-407E-A947-70E740481C1C}">
                          <a14:useLocalDpi xmlns:a14="http://schemas.microsoft.com/office/drawing/2010/main" val="0"/>
                        </a:ext>
                      </a:extLst>
                    </a:blip>
                    <a:srcRect/>
                    <a:stretch>
                      <a:fillRect/>
                    </a:stretch>
                  </pic:blipFill>
                  <pic:spPr bwMode="auto">
                    <a:xfrm>
                      <a:off x="0" y="0"/>
                      <a:ext cx="3609975" cy="2324100"/>
                    </a:xfrm>
                    <a:prstGeom prst="rect">
                      <a:avLst/>
                    </a:prstGeom>
                    <a:noFill/>
                    <a:ln>
                      <a:noFill/>
                    </a:ln>
                  </pic:spPr>
                </pic:pic>
              </a:graphicData>
            </a:graphic>
          </wp:inline>
        </w:drawing>
      </w:r>
    </w:p>
    <w:p w14:paraId="55B388AA" w14:textId="77777777" w:rsidR="009A605E" w:rsidRDefault="009A605E" w:rsidP="009A605E">
      <w:pPr>
        <w:rPr>
          <w:rFonts w:asciiTheme="majorBidi" w:hAnsiTheme="majorBidi" w:cstheme="majorBidi"/>
          <w:sz w:val="24"/>
        </w:rPr>
      </w:pPr>
    </w:p>
    <w:p w14:paraId="638EBA9F" w14:textId="77777777" w:rsidR="009A605E" w:rsidRDefault="009A605E" w:rsidP="009A605E">
      <w:pPr>
        <w:rPr>
          <w:rFonts w:asciiTheme="majorBidi" w:hAnsiTheme="majorBidi" w:cstheme="majorBidi"/>
          <w:sz w:val="24"/>
        </w:rPr>
      </w:pPr>
      <w:r w:rsidRPr="00771FE2">
        <w:rPr>
          <w:rFonts w:asciiTheme="majorBidi" w:hAnsiTheme="majorBidi" w:cstheme="majorBidi"/>
          <w:noProof/>
          <w:sz w:val="24"/>
        </w:rPr>
        <w:lastRenderedPageBreak/>
        <w:drawing>
          <wp:inline distT="0" distB="0" distL="0" distR="0" wp14:anchorId="2CC1DA18" wp14:editId="23D8889D">
            <wp:extent cx="5943600" cy="1075690"/>
            <wp:effectExtent l="0" t="0" r="0" b="0"/>
            <wp:docPr id="145" name="Picture 1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9"/>
                    <a:stretch>
                      <a:fillRect/>
                    </a:stretch>
                  </pic:blipFill>
                  <pic:spPr>
                    <a:xfrm>
                      <a:off x="0" y="0"/>
                      <a:ext cx="5943600" cy="1075690"/>
                    </a:xfrm>
                    <a:prstGeom prst="rect">
                      <a:avLst/>
                    </a:prstGeom>
                  </pic:spPr>
                </pic:pic>
              </a:graphicData>
            </a:graphic>
          </wp:inline>
        </w:drawing>
      </w:r>
    </w:p>
    <w:p w14:paraId="759A4FEF" w14:textId="77777777" w:rsidR="009A605E" w:rsidRDefault="009A605E" w:rsidP="009A605E">
      <w:pPr>
        <w:rPr>
          <w:rFonts w:asciiTheme="majorBidi" w:hAnsiTheme="majorBidi" w:cstheme="majorBidi"/>
          <w:sz w:val="24"/>
        </w:rPr>
      </w:pPr>
    </w:p>
    <w:p w14:paraId="3BF96C6D" w14:textId="77777777" w:rsidR="009A605E" w:rsidRDefault="009A605E" w:rsidP="009A605E">
      <w:pPr>
        <w:pStyle w:val="rana"/>
      </w:pPr>
      <w:r>
        <w:rPr>
          <w:noProof/>
        </w:rPr>
        <mc:AlternateContent>
          <mc:Choice Requires="wpi">
            <w:drawing>
              <wp:anchor distT="0" distB="0" distL="114300" distR="114300" simplePos="0" relativeHeight="251681792" behindDoc="0" locked="0" layoutInCell="1" allowOverlap="1" wp14:anchorId="44FDA3DC" wp14:editId="51840AEF">
                <wp:simplePos x="0" y="0"/>
                <wp:positionH relativeFrom="column">
                  <wp:posOffset>2244218</wp:posOffset>
                </wp:positionH>
                <wp:positionV relativeFrom="paragraph">
                  <wp:posOffset>893247</wp:posOffset>
                </wp:positionV>
                <wp:extent cx="1298520" cy="126720"/>
                <wp:effectExtent l="76200" t="76200" r="111760" b="102235"/>
                <wp:wrapNone/>
                <wp:docPr id="38" name="Ink 38"/>
                <wp:cNvGraphicFramePr/>
                <a:graphic xmlns:a="http://schemas.openxmlformats.org/drawingml/2006/main">
                  <a:graphicData uri="http://schemas.microsoft.com/office/word/2010/wordprocessingInk">
                    <w14:contentPart bwMode="auto" r:id="rId100">
                      <w14:nvContentPartPr>
                        <w14:cNvContentPartPr/>
                      </w14:nvContentPartPr>
                      <w14:xfrm>
                        <a:off x="0" y="0"/>
                        <a:ext cx="1298520" cy="126720"/>
                      </w14:xfrm>
                    </w14:contentPart>
                  </a:graphicData>
                </a:graphic>
              </wp:anchor>
            </w:drawing>
          </mc:Choice>
          <mc:Fallback>
            <w:pict>
              <v:shape w14:anchorId="0A0170B0" id="Ink 38" o:spid="_x0000_s1026" type="#_x0000_t75" style="position:absolute;margin-left:173.85pt;margin-top:67.5pt;width:107.95pt;height:15.65pt;z-index:25168179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">
                <v:imagedata r:id="rId101" o:title=""/>
              </v:shape>
            </w:pict>
          </mc:Fallback>
        </mc:AlternateContent>
      </w:r>
      <w:r w:rsidRPr="00771FE2">
        <w:rPr>
          <w:noProof/>
        </w:rPr>
        <w:drawing>
          <wp:inline distT="0" distB="0" distL="0" distR="0" wp14:anchorId="51A44EC3" wp14:editId="276E63CF">
            <wp:extent cx="5943600" cy="3030247"/>
            <wp:effectExtent l="0" t="0" r="0" b="0"/>
            <wp:docPr id="146" name="Picture 146" descr="C:\Users\Administrator\Desktop\User Guide\Screenshot 2021-02-23 11294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Administrator\Desktop\User Guide\Screenshot 2021-02-23 112942.png"/>
                    <pic:cNvPicPr>
                      <a:picLocks noChangeAspect="1" noChangeArrowheads="1"/>
                    </pic:cNvPicPr>
                  </pic:nvPicPr>
                  <pic:blipFill>
                    <a:blip r:embed="rId102">
                      <a:extLst>
                        <a:ext uri="{28A0092B-C50C-407E-A947-70E740481C1C}">
                          <a14:useLocalDpi xmlns:a14="http://schemas.microsoft.com/office/drawing/2010/main" val="0"/>
                        </a:ext>
                      </a:extLst>
                    </a:blip>
                    <a:srcRect/>
                    <a:stretch>
                      <a:fillRect/>
                    </a:stretch>
                  </pic:blipFill>
                  <pic:spPr bwMode="auto">
                    <a:xfrm>
                      <a:off x="0" y="0"/>
                      <a:ext cx="5943600" cy="3030247"/>
                    </a:xfrm>
                    <a:prstGeom prst="rect">
                      <a:avLst/>
                    </a:prstGeom>
                    <a:noFill/>
                    <a:ln>
                      <a:noFill/>
                    </a:ln>
                  </pic:spPr>
                </pic:pic>
              </a:graphicData>
            </a:graphic>
          </wp:inline>
        </w:drawing>
      </w:r>
    </w:p>
    <w:p w14:paraId="6AC15AF3" w14:textId="77777777" w:rsidR="009A605E" w:rsidRDefault="009A605E" w:rsidP="009A605E">
      <w:pPr>
        <w:rPr>
          <w:rFonts w:asciiTheme="majorBidi" w:hAnsiTheme="majorBidi" w:cstheme="majorBidi"/>
          <w:sz w:val="24"/>
          <w:rtl/>
          <w:lang w:bidi="ar-JO"/>
        </w:rPr>
      </w:pPr>
    </w:p>
    <w:p w14:paraId="16CB15D0" w14:textId="77777777" w:rsidR="009A605E" w:rsidRDefault="009A605E" w:rsidP="009A605E">
      <w:pPr>
        <w:rPr>
          <w:rFonts w:asciiTheme="majorBidi" w:hAnsiTheme="majorBidi" w:cstheme="majorBidi"/>
          <w:sz w:val="24"/>
        </w:rPr>
      </w:pPr>
    </w:p>
    <w:p w14:paraId="081097DF" w14:textId="77777777" w:rsidR="009A605E" w:rsidRDefault="009A605E" w:rsidP="009A605E">
      <w:pPr>
        <w:rPr>
          <w:rFonts w:asciiTheme="majorBidi" w:hAnsiTheme="majorBidi" w:cstheme="majorBidi"/>
          <w:sz w:val="24"/>
        </w:rPr>
      </w:pPr>
      <w:r>
        <w:rPr>
          <w:rFonts w:asciiTheme="majorBidi" w:hAnsiTheme="majorBidi" w:cstheme="majorBidi"/>
          <w:noProof/>
          <w:sz w:val="24"/>
        </w:rPr>
        <mc:AlternateContent>
          <mc:Choice Requires="wpi">
            <w:drawing>
              <wp:anchor distT="0" distB="0" distL="114300" distR="114300" simplePos="0" relativeHeight="251682816" behindDoc="0" locked="0" layoutInCell="1" allowOverlap="1" wp14:anchorId="50F7D54A" wp14:editId="4EBE5099">
                <wp:simplePos x="0" y="0"/>
                <wp:positionH relativeFrom="column">
                  <wp:posOffset>3317738</wp:posOffset>
                </wp:positionH>
                <wp:positionV relativeFrom="paragraph">
                  <wp:posOffset>975042</wp:posOffset>
                </wp:positionV>
                <wp:extent cx="1373040" cy="155520"/>
                <wp:effectExtent l="76200" t="76200" r="93980" b="111760"/>
                <wp:wrapNone/>
                <wp:docPr id="39" name="Ink 39"/>
                <wp:cNvGraphicFramePr/>
                <a:graphic xmlns:a="http://schemas.openxmlformats.org/drawingml/2006/main">
                  <a:graphicData uri="http://schemas.microsoft.com/office/word/2010/wordprocessingInk">
                    <w14:contentPart bwMode="auto" r:id="rId103">
                      <w14:nvContentPartPr>
                        <w14:cNvContentPartPr/>
                      </w14:nvContentPartPr>
                      <w14:xfrm>
                        <a:off x="0" y="0"/>
                        <a:ext cx="1373040" cy="155520"/>
                      </w14:xfrm>
                    </w14:contentPart>
                  </a:graphicData>
                </a:graphic>
              </wp:anchor>
            </w:drawing>
          </mc:Choice>
          <mc:Fallback>
            <w:pict>
              <v:shape w14:anchorId="58F4CDF0" id="Ink 39" o:spid="_x0000_s1026" type="#_x0000_t75" style="position:absolute;margin-left:258.4pt;margin-top:73.9pt;width:113.75pt;height:17.95pt;z-index:25168281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">
                <v:imagedata r:id="rId104" o:title=""/>
              </v:shape>
            </w:pict>
          </mc:Fallback>
        </mc:AlternateContent>
      </w:r>
      <w:r w:rsidRPr="00771FE2">
        <w:rPr>
          <w:rFonts w:asciiTheme="majorBidi" w:hAnsiTheme="majorBidi" w:cstheme="majorBidi"/>
          <w:noProof/>
          <w:sz w:val="24"/>
        </w:rPr>
        <w:drawing>
          <wp:inline distT="0" distB="0" distL="0" distR="0" wp14:anchorId="7626D9D1" wp14:editId="4B7F17C4">
            <wp:extent cx="5325218" cy="1638529"/>
            <wp:effectExtent l="0" t="0" r="0" b="0"/>
            <wp:docPr id="147" name="Picture 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5"/>
                    <a:stretch>
                      <a:fillRect/>
                    </a:stretch>
                  </pic:blipFill>
                  <pic:spPr>
                    <a:xfrm>
                      <a:off x="0" y="0"/>
                      <a:ext cx="5325218" cy="1638529"/>
                    </a:xfrm>
                    <a:prstGeom prst="rect">
                      <a:avLst/>
                    </a:prstGeom>
                  </pic:spPr>
                </pic:pic>
              </a:graphicData>
            </a:graphic>
          </wp:inline>
        </w:drawing>
      </w:r>
    </w:p>
    <w:p w14:paraId="7F9EE82D" w14:textId="77777777" w:rsidR="009A605E" w:rsidRDefault="009A605E" w:rsidP="009A605E">
      <w:pPr>
        <w:pStyle w:val="rana"/>
      </w:pPr>
      <w:r w:rsidRPr="00231637">
        <w:t xml:space="preserve"> After authorization, the transaction will be completed</w:t>
      </w:r>
      <w:r>
        <w:t>.</w:t>
      </w:r>
    </w:p>
    <w:p w14:paraId="0E3DFFF6" w14:textId="77777777" w:rsidR="009A605E" w:rsidRDefault="009A605E" w:rsidP="009A605E">
      <w:pPr>
        <w:pStyle w:val="rana"/>
      </w:pPr>
    </w:p>
    <w:p w14:paraId="7B912C59" w14:textId="77777777" w:rsidR="009A605E" w:rsidRDefault="009A605E" w:rsidP="009A605E">
      <w:pPr>
        <w:pStyle w:val="rana"/>
      </w:pPr>
    </w:p>
    <w:p w14:paraId="0B5F4414" w14:textId="77777777" w:rsidR="009A605E" w:rsidRDefault="009A605E" w:rsidP="009A605E">
      <w:pPr>
        <w:pStyle w:val="rana"/>
      </w:pPr>
    </w:p>
    <w:p w14:paraId="60C35C8D" w14:textId="77777777" w:rsidR="009A605E" w:rsidRDefault="009A605E" w:rsidP="009A605E">
      <w:pPr>
        <w:pStyle w:val="rana"/>
      </w:pPr>
    </w:p>
    <w:p w14:paraId="41C26A49" w14:textId="77777777" w:rsidR="009A605E" w:rsidRDefault="009A605E" w:rsidP="009A605E">
      <w:pPr>
        <w:pStyle w:val="rana"/>
      </w:pPr>
    </w:p>
    <w:p w14:paraId="5A743CEC" w14:textId="77777777" w:rsidR="009A605E" w:rsidRDefault="009A605E" w:rsidP="009A605E">
      <w:pPr>
        <w:pStyle w:val="rana"/>
      </w:pPr>
    </w:p>
    <w:p w14:paraId="385211BC" w14:textId="77777777" w:rsidR="009A605E" w:rsidRDefault="009A605E" w:rsidP="009A605E">
      <w:pPr>
        <w:pStyle w:val="rana"/>
      </w:pPr>
    </w:p>
    <w:p w14:paraId="3F7F37A2" w14:textId="11E9E536" w:rsidR="009A605E" w:rsidRPr="001564B9" w:rsidRDefault="005373AC" w:rsidP="005373AC">
      <w:pPr>
        <w:pStyle w:val="Heading1"/>
        <w:numPr>
          <w:ilvl w:val="0"/>
          <w:numId w:val="0"/>
        </w:numPr>
        <w:ind w:left="432" w:hanging="432"/>
      </w:pPr>
      <w:bookmarkStart w:id="38" w:name="_Toc67307560"/>
      <w:r>
        <w:t>4.1.7</w:t>
      </w:r>
      <w:r w:rsidR="009A605E" w:rsidRPr="001564B9">
        <w:t xml:space="preserve"> Local Draft Inward Clearing</w:t>
      </w:r>
      <w:bookmarkEnd w:id="38"/>
    </w:p>
    <w:p w14:paraId="0E860FA1" w14:textId="77777777" w:rsidR="009A605E" w:rsidRDefault="009A605E" w:rsidP="009A605E">
      <w:pPr>
        <w:pStyle w:val="rana"/>
      </w:pPr>
      <w:r>
        <w:rPr>
          <w:color w:val="365F91" w:themeColor="accent1" w:themeShade="BF"/>
        </w:rPr>
        <w:t xml:space="preserve">            </w:t>
      </w:r>
      <w:r>
        <w:t>This function is used to pay</w:t>
      </w:r>
      <w:r w:rsidRPr="00771FE2">
        <w:t xml:space="preserve"> loca</w:t>
      </w:r>
      <w:r>
        <w:t>l draft cheques through Inward clearing.</w:t>
      </w:r>
    </w:p>
    <w:p w14:paraId="48125BCB" w14:textId="77777777" w:rsidR="009A605E" w:rsidRDefault="009A605E" w:rsidP="009A605E">
      <w:pPr>
        <w:pStyle w:val="rana"/>
      </w:pPr>
      <w:r w:rsidRPr="00BA1282">
        <w:rPr>
          <w:noProof/>
        </w:rPr>
        <w:drawing>
          <wp:inline distT="0" distB="0" distL="0" distR="0" wp14:anchorId="65BFA952" wp14:editId="04CF96F1">
            <wp:extent cx="5943600" cy="3167380"/>
            <wp:effectExtent l="0" t="0" r="0" b="0"/>
            <wp:docPr id="177" name="Picture 1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6"/>
                    <a:stretch>
                      <a:fillRect/>
                    </a:stretch>
                  </pic:blipFill>
                  <pic:spPr>
                    <a:xfrm>
                      <a:off x="0" y="0"/>
                      <a:ext cx="5943600" cy="3167380"/>
                    </a:xfrm>
                    <a:prstGeom prst="rect">
                      <a:avLst/>
                    </a:prstGeom>
                  </pic:spPr>
                </pic:pic>
              </a:graphicData>
            </a:graphic>
          </wp:inline>
        </w:drawing>
      </w:r>
    </w:p>
    <w:p w14:paraId="03585F74" w14:textId="77777777" w:rsidR="009A605E" w:rsidRDefault="009A605E" w:rsidP="009A605E">
      <w:pPr>
        <w:pStyle w:val="rana"/>
      </w:pPr>
    </w:p>
    <w:p w14:paraId="70529D69" w14:textId="77777777" w:rsidR="009A605E" w:rsidRDefault="009A605E" w:rsidP="009A605E">
      <w:pPr>
        <w:pStyle w:val="rana"/>
      </w:pPr>
      <w:r>
        <w:t>User needs to validate &amp; commit the transaction.</w:t>
      </w:r>
    </w:p>
    <w:p w14:paraId="2C6DAECC" w14:textId="77777777" w:rsidR="009A605E" w:rsidRDefault="009A605E" w:rsidP="009A605E">
      <w:pPr>
        <w:pStyle w:val="rana"/>
      </w:pPr>
      <w:r>
        <w:rPr>
          <w:noProof/>
        </w:rPr>
        <mc:AlternateContent>
          <mc:Choice Requires="wpi">
            <w:drawing>
              <wp:anchor distT="0" distB="0" distL="114300" distR="114300" simplePos="0" relativeHeight="251683840" behindDoc="0" locked="0" layoutInCell="1" allowOverlap="1" wp14:anchorId="2ADE6176" wp14:editId="304DB167">
                <wp:simplePos x="0" y="0"/>
                <wp:positionH relativeFrom="column">
                  <wp:posOffset>2258258</wp:posOffset>
                </wp:positionH>
                <wp:positionV relativeFrom="paragraph">
                  <wp:posOffset>397487</wp:posOffset>
                </wp:positionV>
                <wp:extent cx="1000440" cy="133200"/>
                <wp:effectExtent l="76200" t="76200" r="104775" b="95885"/>
                <wp:wrapNone/>
                <wp:docPr id="40" name="Ink 40"/>
                <wp:cNvGraphicFramePr/>
                <a:graphic xmlns:a="http://schemas.openxmlformats.org/drawingml/2006/main">
                  <a:graphicData uri="http://schemas.microsoft.com/office/word/2010/wordprocessingInk">
                    <w14:contentPart bwMode="auto" r:id="rId107">
                      <w14:nvContentPartPr>
                        <w14:cNvContentPartPr/>
                      </w14:nvContentPartPr>
                      <w14:xfrm>
                        <a:off x="0" y="0"/>
                        <a:ext cx="1000440" cy="133200"/>
                      </w14:xfrm>
                    </w14:contentPart>
                  </a:graphicData>
                </a:graphic>
              </wp:anchor>
            </w:drawing>
          </mc:Choice>
          <mc:Fallback>
            <w:pict>
              <v:shape w14:anchorId="442581B6" id="Ink 40" o:spid="_x0000_s1026" type="#_x0000_t75" style="position:absolute;margin-left:174.95pt;margin-top:28.45pt;width:84.4pt;height:16.2pt;z-index:25168384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">
                <v:imagedata r:id="rId108" o:title=""/>
              </v:shape>
            </w:pict>
          </mc:Fallback>
        </mc:AlternateContent>
      </w:r>
      <w:r w:rsidRPr="00BA1282">
        <w:rPr>
          <w:noProof/>
        </w:rPr>
        <w:drawing>
          <wp:inline distT="0" distB="0" distL="0" distR="0" wp14:anchorId="2F9B8579" wp14:editId="7C5C509D">
            <wp:extent cx="5943600" cy="962660"/>
            <wp:effectExtent l="0" t="0" r="0" b="8890"/>
            <wp:docPr id="182" name="Picture 1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9"/>
                    <a:stretch>
                      <a:fillRect/>
                    </a:stretch>
                  </pic:blipFill>
                  <pic:spPr>
                    <a:xfrm>
                      <a:off x="0" y="0"/>
                      <a:ext cx="5943600" cy="962660"/>
                    </a:xfrm>
                    <a:prstGeom prst="rect">
                      <a:avLst/>
                    </a:prstGeom>
                  </pic:spPr>
                </pic:pic>
              </a:graphicData>
            </a:graphic>
          </wp:inline>
        </w:drawing>
      </w:r>
    </w:p>
    <w:p w14:paraId="06D78016" w14:textId="77777777" w:rsidR="009A605E" w:rsidRDefault="009A605E" w:rsidP="009A605E">
      <w:pPr>
        <w:pStyle w:val="rana"/>
      </w:pPr>
      <w:r>
        <w:t xml:space="preserve"> For authorization</w:t>
      </w:r>
    </w:p>
    <w:p w14:paraId="14597368" w14:textId="77777777" w:rsidR="009A605E" w:rsidRDefault="009A605E" w:rsidP="009A605E">
      <w:pPr>
        <w:pStyle w:val="rana"/>
      </w:pPr>
      <w:r w:rsidRPr="00BA1282">
        <w:rPr>
          <w:noProof/>
        </w:rPr>
        <w:lastRenderedPageBreak/>
        <w:drawing>
          <wp:inline distT="0" distB="0" distL="0" distR="0" wp14:anchorId="7C8D992F" wp14:editId="5F3A8D8B">
            <wp:extent cx="4562475" cy="3028950"/>
            <wp:effectExtent l="0" t="0" r="9525" b="0"/>
            <wp:docPr id="183" name="Picture 183" descr="C:\Users\Administrator\Desktop\User Guide\Screenshot 2021-03-01 12260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Administrator\Desktop\User Guide\Screenshot 2021-03-01 122608.png"/>
                    <pic:cNvPicPr>
                      <a:picLocks noChangeAspect="1" noChangeArrowheads="1"/>
                    </pic:cNvPicPr>
                  </pic:nvPicPr>
                  <pic:blipFill>
                    <a:blip r:embed="rId110">
                      <a:extLst>
                        <a:ext uri="{28A0092B-C50C-407E-A947-70E740481C1C}">
                          <a14:useLocalDpi xmlns:a14="http://schemas.microsoft.com/office/drawing/2010/main" val="0"/>
                        </a:ext>
                      </a:extLst>
                    </a:blip>
                    <a:srcRect/>
                    <a:stretch>
                      <a:fillRect/>
                    </a:stretch>
                  </pic:blipFill>
                  <pic:spPr bwMode="auto">
                    <a:xfrm>
                      <a:off x="0" y="0"/>
                      <a:ext cx="4562475" cy="3028950"/>
                    </a:xfrm>
                    <a:prstGeom prst="rect">
                      <a:avLst/>
                    </a:prstGeom>
                    <a:noFill/>
                    <a:ln>
                      <a:noFill/>
                    </a:ln>
                  </pic:spPr>
                </pic:pic>
              </a:graphicData>
            </a:graphic>
          </wp:inline>
        </w:drawing>
      </w:r>
    </w:p>
    <w:p w14:paraId="46AD2516" w14:textId="77777777" w:rsidR="009A605E" w:rsidRDefault="009A605E" w:rsidP="009A605E">
      <w:pPr>
        <w:pStyle w:val="rana"/>
      </w:pPr>
      <w:r w:rsidRPr="00BA1282">
        <w:rPr>
          <w:noProof/>
        </w:rPr>
        <w:drawing>
          <wp:inline distT="0" distB="0" distL="0" distR="0" wp14:anchorId="6454F5DF" wp14:editId="2A6946D4">
            <wp:extent cx="5943600" cy="893445"/>
            <wp:effectExtent l="0" t="0" r="0" b="1905"/>
            <wp:docPr id="184" name="Picture 1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1"/>
                    <a:stretch>
                      <a:fillRect/>
                    </a:stretch>
                  </pic:blipFill>
                  <pic:spPr>
                    <a:xfrm>
                      <a:off x="0" y="0"/>
                      <a:ext cx="5943600" cy="893445"/>
                    </a:xfrm>
                    <a:prstGeom prst="rect">
                      <a:avLst/>
                    </a:prstGeom>
                  </pic:spPr>
                </pic:pic>
              </a:graphicData>
            </a:graphic>
          </wp:inline>
        </w:drawing>
      </w:r>
    </w:p>
    <w:p w14:paraId="7B74A1B1" w14:textId="77777777" w:rsidR="009A605E" w:rsidRDefault="009A605E" w:rsidP="009A605E">
      <w:pPr>
        <w:pStyle w:val="rana"/>
      </w:pPr>
    </w:p>
    <w:p w14:paraId="446C084C" w14:textId="77777777" w:rsidR="009A605E" w:rsidRDefault="009A605E" w:rsidP="009A605E">
      <w:pPr>
        <w:pStyle w:val="rana"/>
      </w:pPr>
      <w:r>
        <w:rPr>
          <w:noProof/>
        </w:rPr>
        <mc:AlternateContent>
          <mc:Choice Requires="wpi">
            <w:drawing>
              <wp:anchor distT="0" distB="0" distL="114300" distR="114300" simplePos="0" relativeHeight="251684864" behindDoc="0" locked="0" layoutInCell="1" allowOverlap="1" wp14:anchorId="23CEEC30" wp14:editId="5447B79E">
                <wp:simplePos x="0" y="0"/>
                <wp:positionH relativeFrom="column">
                  <wp:posOffset>1932458</wp:posOffset>
                </wp:positionH>
                <wp:positionV relativeFrom="paragraph">
                  <wp:posOffset>548551</wp:posOffset>
                </wp:positionV>
                <wp:extent cx="1225800" cy="111600"/>
                <wp:effectExtent l="76200" t="95250" r="12700" b="98425"/>
                <wp:wrapNone/>
                <wp:docPr id="41" name="Ink 41"/>
                <wp:cNvGraphicFramePr/>
                <a:graphic xmlns:a="http://schemas.openxmlformats.org/drawingml/2006/main">
                  <a:graphicData uri="http://schemas.microsoft.com/office/word/2010/wordprocessingInk">
                    <w14:contentPart bwMode="auto" r:id="rId112">
                      <w14:nvContentPartPr>
                        <w14:cNvContentPartPr/>
                      </w14:nvContentPartPr>
                      <w14:xfrm>
                        <a:off x="0" y="0"/>
                        <a:ext cx="1225800" cy="111600"/>
                      </w14:xfrm>
                    </w14:contentPart>
                  </a:graphicData>
                </a:graphic>
              </wp:anchor>
            </w:drawing>
          </mc:Choice>
          <mc:Fallback>
            <w:pict>
              <v:shape w14:anchorId="143B7E8E" id="Ink 41" o:spid="_x0000_s1026" type="#_x0000_t75" style="position:absolute;margin-left:149.3pt;margin-top:40.35pt;width:102.15pt;height:14.5pt;z-index:2516848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">
                <v:imagedata r:id="rId113" o:title=""/>
              </v:shape>
            </w:pict>
          </mc:Fallback>
        </mc:AlternateContent>
      </w:r>
      <w:r w:rsidRPr="00BA1282">
        <w:rPr>
          <w:noProof/>
        </w:rPr>
        <w:drawing>
          <wp:inline distT="0" distB="0" distL="0" distR="0" wp14:anchorId="5E5BFB7E" wp14:editId="09CBFB7A">
            <wp:extent cx="5943600" cy="2812415"/>
            <wp:effectExtent l="0" t="0" r="0" b="6985"/>
            <wp:docPr id="185" name="Picture 1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4"/>
                    <a:stretch>
                      <a:fillRect/>
                    </a:stretch>
                  </pic:blipFill>
                  <pic:spPr>
                    <a:xfrm>
                      <a:off x="0" y="0"/>
                      <a:ext cx="5943600" cy="2812415"/>
                    </a:xfrm>
                    <a:prstGeom prst="rect">
                      <a:avLst/>
                    </a:prstGeom>
                  </pic:spPr>
                </pic:pic>
              </a:graphicData>
            </a:graphic>
          </wp:inline>
        </w:drawing>
      </w:r>
    </w:p>
    <w:p w14:paraId="7F873554" w14:textId="77777777" w:rsidR="009A605E" w:rsidRDefault="009A605E" w:rsidP="009A605E">
      <w:pPr>
        <w:pStyle w:val="rana"/>
      </w:pPr>
    </w:p>
    <w:p w14:paraId="0115E309" w14:textId="77777777" w:rsidR="009A605E" w:rsidRDefault="009A605E" w:rsidP="009A605E">
      <w:pPr>
        <w:pStyle w:val="rana"/>
      </w:pPr>
      <w:r>
        <w:rPr>
          <w:noProof/>
        </w:rPr>
        <mc:AlternateContent>
          <mc:Choice Requires="wpi">
            <w:drawing>
              <wp:anchor distT="0" distB="0" distL="114300" distR="114300" simplePos="0" relativeHeight="251685888" behindDoc="0" locked="0" layoutInCell="1" allowOverlap="1" wp14:anchorId="717B1D9B" wp14:editId="1B2BBC8C">
                <wp:simplePos x="0" y="0"/>
                <wp:positionH relativeFrom="column">
                  <wp:posOffset>3067538</wp:posOffset>
                </wp:positionH>
                <wp:positionV relativeFrom="paragraph">
                  <wp:posOffset>443051</wp:posOffset>
                </wp:positionV>
                <wp:extent cx="1401480" cy="135360"/>
                <wp:effectExtent l="95250" t="76200" r="46355" b="93345"/>
                <wp:wrapNone/>
                <wp:docPr id="42" name="Ink 42"/>
                <wp:cNvGraphicFramePr/>
                <a:graphic xmlns:a="http://schemas.openxmlformats.org/drawingml/2006/main">
                  <a:graphicData uri="http://schemas.microsoft.com/office/word/2010/wordprocessingInk">
                    <w14:contentPart bwMode="auto" r:id="rId115">
                      <w14:nvContentPartPr>
                        <w14:cNvContentPartPr/>
                      </w14:nvContentPartPr>
                      <w14:xfrm>
                        <a:off x="0" y="0"/>
                        <a:ext cx="1401480" cy="135360"/>
                      </w14:xfrm>
                    </w14:contentPart>
                  </a:graphicData>
                </a:graphic>
              </wp:anchor>
            </w:drawing>
          </mc:Choice>
          <mc:Fallback>
            <w:pict>
              <v:shape w14:anchorId="4CD8015E" id="Ink 42" o:spid="_x0000_s1026" type="#_x0000_t75" style="position:absolute;margin-left:238.7pt;margin-top:32.05pt;width:116pt;height:16.3pt;z-index:2516858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">
                <v:imagedata r:id="rId116" o:title=""/>
              </v:shape>
            </w:pict>
          </mc:Fallback>
        </mc:AlternateContent>
      </w:r>
      <w:r w:rsidRPr="00BA1282">
        <w:rPr>
          <w:noProof/>
        </w:rPr>
        <w:drawing>
          <wp:inline distT="0" distB="0" distL="0" distR="0" wp14:anchorId="77ECF670" wp14:editId="58B70DA3">
            <wp:extent cx="5391902" cy="990738"/>
            <wp:effectExtent l="0" t="0" r="0" b="0"/>
            <wp:docPr id="186" name="Picture 1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7"/>
                    <a:stretch>
                      <a:fillRect/>
                    </a:stretch>
                  </pic:blipFill>
                  <pic:spPr>
                    <a:xfrm>
                      <a:off x="0" y="0"/>
                      <a:ext cx="5391902" cy="990738"/>
                    </a:xfrm>
                    <a:prstGeom prst="rect">
                      <a:avLst/>
                    </a:prstGeom>
                  </pic:spPr>
                </pic:pic>
              </a:graphicData>
            </a:graphic>
          </wp:inline>
        </w:drawing>
      </w:r>
    </w:p>
    <w:p w14:paraId="3FB38C23" w14:textId="77777777" w:rsidR="009A605E" w:rsidRDefault="009A605E" w:rsidP="009A605E">
      <w:pPr>
        <w:pStyle w:val="rana"/>
      </w:pPr>
      <w:r>
        <w:lastRenderedPageBreak/>
        <w:t>The transaction is completed then user needs to settle this transaction.</w:t>
      </w:r>
    </w:p>
    <w:p w14:paraId="6613F993" w14:textId="77777777" w:rsidR="009A605E" w:rsidRDefault="009A605E" w:rsidP="009A605E">
      <w:pPr>
        <w:pStyle w:val="rana"/>
      </w:pPr>
    </w:p>
    <w:p w14:paraId="275A600F" w14:textId="22654BFC" w:rsidR="009A605E" w:rsidRPr="001564B9" w:rsidRDefault="00637636" w:rsidP="00637636">
      <w:pPr>
        <w:pStyle w:val="Heading1"/>
        <w:numPr>
          <w:ilvl w:val="0"/>
          <w:numId w:val="0"/>
        </w:numPr>
        <w:ind w:left="432" w:hanging="432"/>
      </w:pPr>
      <w:bookmarkStart w:id="39" w:name="_Toc67307561"/>
      <w:r>
        <w:t>4.1.8</w:t>
      </w:r>
      <w:r w:rsidR="009A605E" w:rsidRPr="001564B9">
        <w:t xml:space="preserve"> Settle Inward Clearing</w:t>
      </w:r>
      <w:bookmarkEnd w:id="39"/>
    </w:p>
    <w:p w14:paraId="5123E941" w14:textId="77777777" w:rsidR="009A605E" w:rsidRDefault="009A605E" w:rsidP="009A605E">
      <w:pPr>
        <w:pStyle w:val="rana"/>
      </w:pPr>
      <w:r>
        <w:t xml:space="preserve">         This function is used to settle inward clearing cheques either draft or cheques that are from the customer chequebook.</w:t>
      </w:r>
    </w:p>
    <w:p w14:paraId="69B8393A" w14:textId="77777777" w:rsidR="009A605E" w:rsidRDefault="009A605E" w:rsidP="009A605E">
      <w:pPr>
        <w:pStyle w:val="rana"/>
      </w:pPr>
      <w:r>
        <w:t xml:space="preserve">User needs to input </w:t>
      </w:r>
      <w:r w:rsidRPr="00AA43A0">
        <w:t>Clearing Nostro A/c</w:t>
      </w:r>
      <w:r>
        <w:t xml:space="preserve"> </w:t>
      </w:r>
    </w:p>
    <w:p w14:paraId="5B78655F" w14:textId="77777777" w:rsidR="009A605E" w:rsidRDefault="009A605E" w:rsidP="009A605E">
      <w:pPr>
        <w:pStyle w:val="rana"/>
      </w:pPr>
      <w:r>
        <w:rPr>
          <w:noProof/>
        </w:rPr>
        <mc:AlternateContent>
          <mc:Choice Requires="wpi">
            <w:drawing>
              <wp:anchor distT="0" distB="0" distL="114300" distR="114300" simplePos="0" relativeHeight="251686912" behindDoc="0" locked="0" layoutInCell="1" allowOverlap="1" wp14:anchorId="0193163D" wp14:editId="02C8C47B">
                <wp:simplePos x="0" y="0"/>
                <wp:positionH relativeFrom="column">
                  <wp:posOffset>2029298</wp:posOffset>
                </wp:positionH>
                <wp:positionV relativeFrom="paragraph">
                  <wp:posOffset>495781</wp:posOffset>
                </wp:positionV>
                <wp:extent cx="1009080" cy="146880"/>
                <wp:effectExtent l="76200" t="95250" r="95885" b="100965"/>
                <wp:wrapNone/>
                <wp:docPr id="43" name="Ink 43"/>
                <wp:cNvGraphicFramePr/>
                <a:graphic xmlns:a="http://schemas.openxmlformats.org/drawingml/2006/main">
                  <a:graphicData uri="http://schemas.microsoft.com/office/word/2010/wordprocessingInk">
                    <w14:contentPart bwMode="auto" r:id="rId118">
                      <w14:nvContentPartPr>
                        <w14:cNvContentPartPr/>
                      </w14:nvContentPartPr>
                      <w14:xfrm>
                        <a:off x="0" y="0"/>
                        <a:ext cx="1009080" cy="146880"/>
                      </w14:xfrm>
                    </w14:contentPart>
                  </a:graphicData>
                </a:graphic>
              </wp:anchor>
            </w:drawing>
          </mc:Choice>
          <mc:Fallback>
            <w:pict>
              <v:shape w14:anchorId="60565D12" id="Ink 43" o:spid="_x0000_s1026" type="#_x0000_t75" style="position:absolute;margin-left:156.95pt;margin-top:36.2pt;width:85.1pt;height:17.2pt;z-index:2516869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">
                <v:imagedata r:id="rId119" o:title=""/>
              </v:shape>
            </w:pict>
          </mc:Fallback>
        </mc:AlternateContent>
      </w:r>
      <w:r w:rsidRPr="00AA43A0">
        <w:rPr>
          <w:noProof/>
        </w:rPr>
        <w:drawing>
          <wp:inline distT="0" distB="0" distL="0" distR="0" wp14:anchorId="6B265D80" wp14:editId="39DDF364">
            <wp:extent cx="5943600" cy="2130425"/>
            <wp:effectExtent l="0" t="0" r="0" b="3175"/>
            <wp:docPr id="187" name="Picture 1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0"/>
                    <a:stretch>
                      <a:fillRect/>
                    </a:stretch>
                  </pic:blipFill>
                  <pic:spPr>
                    <a:xfrm>
                      <a:off x="0" y="0"/>
                      <a:ext cx="5943600" cy="2130425"/>
                    </a:xfrm>
                    <a:prstGeom prst="rect">
                      <a:avLst/>
                    </a:prstGeom>
                  </pic:spPr>
                </pic:pic>
              </a:graphicData>
            </a:graphic>
          </wp:inline>
        </w:drawing>
      </w:r>
    </w:p>
    <w:p w14:paraId="34D5DEA8" w14:textId="77777777" w:rsidR="009A605E" w:rsidRDefault="009A605E" w:rsidP="009A605E">
      <w:pPr>
        <w:pStyle w:val="rana"/>
      </w:pPr>
      <w:r>
        <w:t>Then validate &amp; commit the transaction.</w:t>
      </w:r>
    </w:p>
    <w:p w14:paraId="0BCB9126" w14:textId="77777777" w:rsidR="009A605E" w:rsidRDefault="009A605E" w:rsidP="009A605E">
      <w:pPr>
        <w:pStyle w:val="rana"/>
      </w:pPr>
      <w:r>
        <w:rPr>
          <w:noProof/>
        </w:rPr>
        <mc:AlternateContent>
          <mc:Choice Requires="wpi">
            <w:drawing>
              <wp:anchor distT="0" distB="0" distL="114300" distR="114300" simplePos="0" relativeHeight="251687936" behindDoc="0" locked="0" layoutInCell="1" allowOverlap="1" wp14:anchorId="12CF269C" wp14:editId="3008FC00">
                <wp:simplePos x="0" y="0"/>
                <wp:positionH relativeFrom="column">
                  <wp:posOffset>3858098</wp:posOffset>
                </wp:positionH>
                <wp:positionV relativeFrom="paragraph">
                  <wp:posOffset>617436</wp:posOffset>
                </wp:positionV>
                <wp:extent cx="1360800" cy="162720"/>
                <wp:effectExtent l="95250" t="76200" r="87630" b="104140"/>
                <wp:wrapNone/>
                <wp:docPr id="44" name="Ink 44"/>
                <wp:cNvGraphicFramePr/>
                <a:graphic xmlns:a="http://schemas.openxmlformats.org/drawingml/2006/main">
                  <a:graphicData uri="http://schemas.microsoft.com/office/word/2010/wordprocessingInk">
                    <w14:contentPart bwMode="auto" r:id="rId121">
                      <w14:nvContentPartPr>
                        <w14:cNvContentPartPr/>
                      </w14:nvContentPartPr>
                      <w14:xfrm>
                        <a:off x="0" y="0"/>
                        <a:ext cx="1360800" cy="162720"/>
                      </w14:xfrm>
                    </w14:contentPart>
                  </a:graphicData>
                </a:graphic>
              </wp:anchor>
            </w:drawing>
          </mc:Choice>
          <mc:Fallback>
            <w:pict>
              <v:shape w14:anchorId="199A3FCE" id="Ink 44" o:spid="_x0000_s1026" type="#_x0000_t75" style="position:absolute;margin-left:300.95pt;margin-top:45.75pt;width:112.85pt;height:18.45pt;z-index:2516879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">
                <v:imagedata r:id="rId122" o:title=""/>
              </v:shape>
            </w:pict>
          </mc:Fallback>
        </mc:AlternateContent>
      </w:r>
      <w:r w:rsidRPr="00AA43A0">
        <w:rPr>
          <w:noProof/>
        </w:rPr>
        <w:drawing>
          <wp:inline distT="0" distB="0" distL="0" distR="0" wp14:anchorId="63B850DB" wp14:editId="3102DEFD">
            <wp:extent cx="5611008" cy="1314633"/>
            <wp:effectExtent l="0" t="0" r="8890" b="0"/>
            <wp:docPr id="188" name="Picture 1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3"/>
                    <a:stretch>
                      <a:fillRect/>
                    </a:stretch>
                  </pic:blipFill>
                  <pic:spPr>
                    <a:xfrm>
                      <a:off x="0" y="0"/>
                      <a:ext cx="5611008" cy="1314633"/>
                    </a:xfrm>
                    <a:prstGeom prst="rect">
                      <a:avLst/>
                    </a:prstGeom>
                  </pic:spPr>
                </pic:pic>
              </a:graphicData>
            </a:graphic>
          </wp:inline>
        </w:drawing>
      </w:r>
    </w:p>
    <w:p w14:paraId="1B8C2889" w14:textId="77777777" w:rsidR="009A605E" w:rsidRDefault="009A605E" w:rsidP="009A605E">
      <w:pPr>
        <w:pStyle w:val="rana"/>
      </w:pPr>
      <w:r>
        <w:t>For authorization</w:t>
      </w:r>
    </w:p>
    <w:p w14:paraId="6AFBDF6A" w14:textId="77777777" w:rsidR="009A605E" w:rsidRDefault="009A605E" w:rsidP="009A605E">
      <w:pPr>
        <w:pStyle w:val="rana"/>
      </w:pPr>
      <w:r>
        <w:rPr>
          <w:noProof/>
        </w:rPr>
        <w:lastRenderedPageBreak/>
        <mc:AlternateContent>
          <mc:Choice Requires="wpi">
            <w:drawing>
              <wp:anchor distT="0" distB="0" distL="114300" distR="114300" simplePos="0" relativeHeight="251688960" behindDoc="0" locked="0" layoutInCell="1" allowOverlap="1" wp14:anchorId="56316C4C" wp14:editId="41147806">
                <wp:simplePos x="0" y="0"/>
                <wp:positionH relativeFrom="column">
                  <wp:posOffset>2886818</wp:posOffset>
                </wp:positionH>
                <wp:positionV relativeFrom="paragraph">
                  <wp:posOffset>483425</wp:posOffset>
                </wp:positionV>
                <wp:extent cx="1396800" cy="135360"/>
                <wp:effectExtent l="95250" t="76200" r="0" b="93345"/>
                <wp:wrapNone/>
                <wp:docPr id="45" name="Ink 45"/>
                <wp:cNvGraphicFramePr/>
                <a:graphic xmlns:a="http://schemas.openxmlformats.org/drawingml/2006/main">
                  <a:graphicData uri="http://schemas.microsoft.com/office/word/2010/wordprocessingInk">
                    <w14:contentPart bwMode="auto" r:id="rId124">
                      <w14:nvContentPartPr>
                        <w14:cNvContentPartPr/>
                      </w14:nvContentPartPr>
                      <w14:xfrm>
                        <a:off x="0" y="0"/>
                        <a:ext cx="1396800" cy="135360"/>
                      </w14:xfrm>
                    </w14:contentPart>
                  </a:graphicData>
                </a:graphic>
              </wp:anchor>
            </w:drawing>
          </mc:Choice>
          <mc:Fallback>
            <w:pict>
              <v:shape w14:anchorId="51602493" id="Ink 45" o:spid="_x0000_s1026" type="#_x0000_t75" style="position:absolute;margin-left:224.45pt;margin-top:35.2pt;width:115.7pt;height:16.3pt;z-index:25168896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">
                <v:imagedata r:id="rId125" o:title=""/>
              </v:shape>
            </w:pict>
          </mc:Fallback>
        </mc:AlternateContent>
      </w:r>
      <w:r w:rsidRPr="005A025F">
        <w:rPr>
          <w:noProof/>
        </w:rPr>
        <w:drawing>
          <wp:inline distT="0" distB="0" distL="0" distR="0" wp14:anchorId="494D64E8" wp14:editId="3924F33F">
            <wp:extent cx="5630061" cy="2876951"/>
            <wp:effectExtent l="0" t="0" r="8890" b="0"/>
            <wp:docPr id="190" name="Picture 1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6"/>
                    <a:stretch>
                      <a:fillRect/>
                    </a:stretch>
                  </pic:blipFill>
                  <pic:spPr>
                    <a:xfrm>
                      <a:off x="0" y="0"/>
                      <a:ext cx="5630061" cy="2876951"/>
                    </a:xfrm>
                    <a:prstGeom prst="rect">
                      <a:avLst/>
                    </a:prstGeom>
                  </pic:spPr>
                </pic:pic>
              </a:graphicData>
            </a:graphic>
          </wp:inline>
        </w:drawing>
      </w:r>
    </w:p>
    <w:p w14:paraId="5BB6E8EE" w14:textId="77777777" w:rsidR="009A605E" w:rsidRDefault="009A605E" w:rsidP="009A605E">
      <w:pPr>
        <w:pStyle w:val="rana"/>
      </w:pPr>
    </w:p>
    <w:p w14:paraId="1312E362" w14:textId="77777777" w:rsidR="009A605E" w:rsidRDefault="009A605E" w:rsidP="009A605E">
      <w:pPr>
        <w:pStyle w:val="rana"/>
      </w:pPr>
      <w:r>
        <w:rPr>
          <w:noProof/>
        </w:rPr>
        <mc:AlternateContent>
          <mc:Choice Requires="wpi">
            <w:drawing>
              <wp:anchor distT="0" distB="0" distL="114300" distR="114300" simplePos="0" relativeHeight="251689984" behindDoc="0" locked="0" layoutInCell="1" allowOverlap="1" wp14:anchorId="59947EFE" wp14:editId="30D8BE93">
                <wp:simplePos x="0" y="0"/>
                <wp:positionH relativeFrom="column">
                  <wp:posOffset>3871778</wp:posOffset>
                </wp:positionH>
                <wp:positionV relativeFrom="paragraph">
                  <wp:posOffset>760690</wp:posOffset>
                </wp:positionV>
                <wp:extent cx="1624680" cy="203760"/>
                <wp:effectExtent l="95250" t="76200" r="71120" b="101600"/>
                <wp:wrapNone/>
                <wp:docPr id="49" name="Ink 49"/>
                <wp:cNvGraphicFramePr/>
                <a:graphic xmlns:a="http://schemas.openxmlformats.org/drawingml/2006/main">
                  <a:graphicData uri="http://schemas.microsoft.com/office/word/2010/wordprocessingInk">
                    <w14:contentPart bwMode="auto" r:id="rId127">
                      <w14:nvContentPartPr>
                        <w14:cNvContentPartPr/>
                      </w14:nvContentPartPr>
                      <w14:xfrm>
                        <a:off x="0" y="0"/>
                        <a:ext cx="1624680" cy="203760"/>
                      </w14:xfrm>
                    </w14:contentPart>
                  </a:graphicData>
                </a:graphic>
              </wp:anchor>
            </w:drawing>
          </mc:Choice>
          <mc:Fallback>
            <w:pict>
              <v:shape w14:anchorId="13DFB541" id="Ink 49" o:spid="_x0000_s1026" type="#_x0000_t75" style="position:absolute;margin-left:302pt;margin-top:57.05pt;width:133.6pt;height:21.75pt;z-index:25168998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">
                <v:imagedata r:id="rId128" o:title=""/>
              </v:shape>
            </w:pict>
          </mc:Fallback>
        </mc:AlternateContent>
      </w:r>
      <w:r w:rsidRPr="005A025F">
        <w:rPr>
          <w:noProof/>
        </w:rPr>
        <w:drawing>
          <wp:inline distT="0" distB="0" distL="0" distR="0" wp14:anchorId="0613E140" wp14:editId="43B5118B">
            <wp:extent cx="5772956" cy="1419423"/>
            <wp:effectExtent l="0" t="0" r="0" b="9525"/>
            <wp:docPr id="191" name="Picture 1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9"/>
                    <a:stretch>
                      <a:fillRect/>
                    </a:stretch>
                  </pic:blipFill>
                  <pic:spPr>
                    <a:xfrm>
                      <a:off x="0" y="0"/>
                      <a:ext cx="5772956" cy="1419423"/>
                    </a:xfrm>
                    <a:prstGeom prst="rect">
                      <a:avLst/>
                    </a:prstGeom>
                  </pic:spPr>
                </pic:pic>
              </a:graphicData>
            </a:graphic>
          </wp:inline>
        </w:drawing>
      </w:r>
    </w:p>
    <w:p w14:paraId="73296F70" w14:textId="25C50088" w:rsidR="009A605E" w:rsidRDefault="0047320F" w:rsidP="0047320F">
      <w:pPr>
        <w:pStyle w:val="Heading1"/>
        <w:numPr>
          <w:ilvl w:val="0"/>
          <w:numId w:val="0"/>
        </w:numPr>
        <w:ind w:left="432" w:hanging="432"/>
      </w:pPr>
      <w:bookmarkStart w:id="40" w:name="_Toc67307562"/>
      <w:r>
        <w:t>4.1.8</w:t>
      </w:r>
      <w:r w:rsidR="009A605E">
        <w:t xml:space="preserve"> </w:t>
      </w:r>
      <w:r w:rsidR="009A605E" w:rsidRPr="001564B9">
        <w:t>Unauthorized Cheque Collection</w:t>
      </w:r>
      <w:bookmarkEnd w:id="40"/>
    </w:p>
    <w:p w14:paraId="17A515F9" w14:textId="77777777" w:rsidR="009A605E" w:rsidRDefault="009A605E" w:rsidP="009A605E">
      <w:pPr>
        <w:pStyle w:val="rana"/>
      </w:pPr>
      <w:r>
        <w:t xml:space="preserve">         This function shows all of the unauthorized cheques for collection.</w:t>
      </w:r>
    </w:p>
    <w:p w14:paraId="3348B5B8" w14:textId="77777777" w:rsidR="009A605E" w:rsidRDefault="009A605E" w:rsidP="009A605E">
      <w:pPr>
        <w:rPr>
          <w:rFonts w:asciiTheme="majorBidi" w:hAnsiTheme="majorBidi" w:cstheme="majorBidi"/>
          <w:sz w:val="24"/>
        </w:rPr>
      </w:pPr>
      <w:r w:rsidRPr="001564B9">
        <w:rPr>
          <w:rFonts w:asciiTheme="majorBidi" w:hAnsiTheme="majorBidi" w:cstheme="majorBidi"/>
          <w:noProof/>
          <w:sz w:val="24"/>
        </w:rPr>
        <w:drawing>
          <wp:inline distT="0" distB="0" distL="0" distR="0" wp14:anchorId="146ECB4E" wp14:editId="797A1F96">
            <wp:extent cx="5943600" cy="1096010"/>
            <wp:effectExtent l="0" t="0" r="0" b="8890"/>
            <wp:docPr id="148" name="Picture 1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0"/>
                    <a:stretch>
                      <a:fillRect/>
                    </a:stretch>
                  </pic:blipFill>
                  <pic:spPr>
                    <a:xfrm>
                      <a:off x="0" y="0"/>
                      <a:ext cx="5943600" cy="1096010"/>
                    </a:xfrm>
                    <a:prstGeom prst="rect">
                      <a:avLst/>
                    </a:prstGeom>
                  </pic:spPr>
                </pic:pic>
              </a:graphicData>
            </a:graphic>
          </wp:inline>
        </w:drawing>
      </w:r>
    </w:p>
    <w:p w14:paraId="07701988" w14:textId="77777777" w:rsidR="009A605E" w:rsidRDefault="009A605E" w:rsidP="009A605E">
      <w:pPr>
        <w:rPr>
          <w:rFonts w:asciiTheme="majorBidi" w:hAnsiTheme="majorBidi" w:cstheme="majorBidi"/>
          <w:sz w:val="24"/>
        </w:rPr>
      </w:pPr>
    </w:p>
    <w:p w14:paraId="72902708" w14:textId="1AB274A0" w:rsidR="009A605E" w:rsidRDefault="009A605E" w:rsidP="0047320F">
      <w:pPr>
        <w:pStyle w:val="Heading1"/>
        <w:numPr>
          <w:ilvl w:val="2"/>
          <w:numId w:val="36"/>
        </w:numPr>
      </w:pPr>
      <w:bookmarkStart w:id="41" w:name="_Toc67307563"/>
      <w:r w:rsidRPr="001564B9">
        <w:t>Enquiries</w:t>
      </w:r>
      <w:bookmarkEnd w:id="41"/>
    </w:p>
    <w:p w14:paraId="1F3659B1" w14:textId="77777777" w:rsidR="009A605E" w:rsidRPr="00DD0456" w:rsidRDefault="009A605E" w:rsidP="009A605E"/>
    <w:p w14:paraId="031B917A" w14:textId="77777777" w:rsidR="009A605E" w:rsidRDefault="009A605E" w:rsidP="009A605E">
      <w:pPr>
        <w:rPr>
          <w:rFonts w:asciiTheme="majorBidi" w:hAnsiTheme="majorBidi" w:cstheme="majorBidi"/>
          <w:sz w:val="24"/>
        </w:rPr>
      </w:pPr>
      <w:r w:rsidRPr="001564B9">
        <w:rPr>
          <w:rFonts w:asciiTheme="majorBidi" w:hAnsiTheme="majorBidi" w:cstheme="majorBidi"/>
          <w:noProof/>
          <w:sz w:val="24"/>
        </w:rPr>
        <w:lastRenderedPageBreak/>
        <w:drawing>
          <wp:inline distT="0" distB="0" distL="0" distR="0" wp14:anchorId="5D1ABCCB" wp14:editId="65C9A8F6">
            <wp:extent cx="4515480" cy="3038899"/>
            <wp:effectExtent l="0" t="0" r="0" b="9525"/>
            <wp:docPr id="149" name="Picture 1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1"/>
                    <a:stretch>
                      <a:fillRect/>
                    </a:stretch>
                  </pic:blipFill>
                  <pic:spPr>
                    <a:xfrm>
                      <a:off x="0" y="0"/>
                      <a:ext cx="4515480" cy="3038899"/>
                    </a:xfrm>
                    <a:prstGeom prst="rect">
                      <a:avLst/>
                    </a:prstGeom>
                  </pic:spPr>
                </pic:pic>
              </a:graphicData>
            </a:graphic>
          </wp:inline>
        </w:drawing>
      </w:r>
    </w:p>
    <w:p w14:paraId="53A8B54F" w14:textId="77777777" w:rsidR="009A605E" w:rsidRPr="00771FE2" w:rsidRDefault="009A605E" w:rsidP="009A605E">
      <w:pPr>
        <w:rPr>
          <w:rFonts w:asciiTheme="majorBidi" w:hAnsiTheme="majorBidi" w:cstheme="majorBidi"/>
          <w:sz w:val="24"/>
        </w:rPr>
      </w:pPr>
    </w:p>
    <w:p w14:paraId="0A407631" w14:textId="24D38721" w:rsidR="009A605E" w:rsidRDefault="0047320F" w:rsidP="0047320F">
      <w:pPr>
        <w:pStyle w:val="Heading1"/>
        <w:numPr>
          <w:ilvl w:val="0"/>
          <w:numId w:val="0"/>
        </w:numPr>
        <w:ind w:left="432" w:hanging="432"/>
      </w:pPr>
      <w:bookmarkStart w:id="42" w:name="_Toc67307564"/>
      <w:r>
        <w:t>4.1.10</w:t>
      </w:r>
      <w:r w:rsidR="009A605E">
        <w:t xml:space="preserve"> </w:t>
      </w:r>
      <w:r w:rsidR="009A605E" w:rsidRPr="00130B4C">
        <w:t>Cheque Collection for Cheque Change</w:t>
      </w:r>
      <w:bookmarkEnd w:id="42"/>
    </w:p>
    <w:p w14:paraId="6602DBCA" w14:textId="77777777" w:rsidR="009A605E" w:rsidRDefault="009A605E" w:rsidP="009A605E">
      <w:pPr>
        <w:pStyle w:val="rana"/>
      </w:pPr>
      <w:r>
        <w:t xml:space="preserve">      This function is used to check the status of the cheques either its inward or outward clearing</w:t>
      </w:r>
    </w:p>
    <w:p w14:paraId="16B6B1BF" w14:textId="77777777" w:rsidR="009A605E" w:rsidRDefault="009A605E" w:rsidP="009A605E">
      <w:pPr>
        <w:rPr>
          <w:rFonts w:asciiTheme="majorBidi" w:hAnsiTheme="majorBidi" w:cstheme="majorBidi"/>
          <w:sz w:val="24"/>
        </w:rPr>
      </w:pPr>
      <w:r w:rsidRPr="00130B4C">
        <w:rPr>
          <w:rFonts w:asciiTheme="majorBidi" w:hAnsiTheme="majorBidi" w:cstheme="majorBidi"/>
          <w:noProof/>
          <w:sz w:val="24"/>
        </w:rPr>
        <w:drawing>
          <wp:inline distT="0" distB="0" distL="0" distR="0" wp14:anchorId="0463D0D1" wp14:editId="044EA78A">
            <wp:extent cx="5943600" cy="1147445"/>
            <wp:effectExtent l="0" t="0" r="0" b="0"/>
            <wp:docPr id="150" name="Picture 1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2"/>
                    <a:stretch>
                      <a:fillRect/>
                    </a:stretch>
                  </pic:blipFill>
                  <pic:spPr>
                    <a:xfrm>
                      <a:off x="0" y="0"/>
                      <a:ext cx="5943600" cy="1147445"/>
                    </a:xfrm>
                    <a:prstGeom prst="rect">
                      <a:avLst/>
                    </a:prstGeom>
                  </pic:spPr>
                </pic:pic>
              </a:graphicData>
            </a:graphic>
          </wp:inline>
        </w:drawing>
      </w:r>
    </w:p>
    <w:p w14:paraId="6257DD7D" w14:textId="77777777" w:rsidR="009A605E" w:rsidRPr="001E2EE5" w:rsidRDefault="009A605E" w:rsidP="009A605E"/>
    <w:p w14:paraId="5FD8E43E" w14:textId="20557DE5" w:rsidR="009A605E" w:rsidRDefault="00942AAF" w:rsidP="00942AAF">
      <w:pPr>
        <w:pStyle w:val="Heading1"/>
        <w:numPr>
          <w:ilvl w:val="0"/>
          <w:numId w:val="0"/>
        </w:numPr>
        <w:ind w:left="432" w:hanging="432"/>
      </w:pPr>
      <w:bookmarkStart w:id="43" w:name="_Toc67307565"/>
      <w:r>
        <w:t>4.1.11</w:t>
      </w:r>
      <w:r w:rsidR="009A605E" w:rsidRPr="00130B4C">
        <w:t xml:space="preserve"> Cheque Collection Details</w:t>
      </w:r>
      <w:bookmarkEnd w:id="43"/>
    </w:p>
    <w:p w14:paraId="1EB90494" w14:textId="77777777" w:rsidR="009A605E" w:rsidRDefault="009A605E" w:rsidP="009A605E">
      <w:pPr>
        <w:pStyle w:val="rana"/>
      </w:pPr>
      <w:r>
        <w:t xml:space="preserve">        This function is used to check the details of every cheque in clearing.</w:t>
      </w:r>
    </w:p>
    <w:p w14:paraId="3AF16461" w14:textId="77777777" w:rsidR="009A605E" w:rsidRDefault="009A605E" w:rsidP="009A605E">
      <w:pPr>
        <w:rPr>
          <w:rFonts w:asciiTheme="majorBidi" w:hAnsiTheme="majorBidi" w:cstheme="majorBidi"/>
          <w:sz w:val="24"/>
        </w:rPr>
      </w:pPr>
      <w:r w:rsidRPr="00130B4C">
        <w:rPr>
          <w:rFonts w:asciiTheme="majorBidi" w:hAnsiTheme="majorBidi" w:cstheme="majorBidi"/>
          <w:noProof/>
          <w:sz w:val="24"/>
        </w:rPr>
        <w:drawing>
          <wp:inline distT="0" distB="0" distL="0" distR="0" wp14:anchorId="587E02CB" wp14:editId="753DFF48">
            <wp:extent cx="5943600" cy="1374775"/>
            <wp:effectExtent l="0" t="0" r="0" b="0"/>
            <wp:docPr id="151" name="Picture 1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3"/>
                    <a:stretch>
                      <a:fillRect/>
                    </a:stretch>
                  </pic:blipFill>
                  <pic:spPr>
                    <a:xfrm>
                      <a:off x="0" y="0"/>
                      <a:ext cx="5943600" cy="1374775"/>
                    </a:xfrm>
                    <a:prstGeom prst="rect">
                      <a:avLst/>
                    </a:prstGeom>
                  </pic:spPr>
                </pic:pic>
              </a:graphicData>
            </a:graphic>
          </wp:inline>
        </w:drawing>
      </w:r>
    </w:p>
    <w:p w14:paraId="59A4A312" w14:textId="77777777" w:rsidR="009A605E" w:rsidRDefault="009A605E" w:rsidP="009A605E">
      <w:pPr>
        <w:rPr>
          <w:rFonts w:asciiTheme="majorBidi" w:hAnsiTheme="majorBidi" w:cstheme="majorBidi"/>
          <w:sz w:val="24"/>
        </w:rPr>
      </w:pPr>
    </w:p>
    <w:p w14:paraId="1C10CE78" w14:textId="77777777" w:rsidR="009A605E" w:rsidRDefault="009A605E" w:rsidP="009A605E">
      <w:r>
        <w:rPr>
          <w:noProof/>
        </w:rPr>
        <mc:AlternateContent>
          <mc:Choice Requires="wpi">
            <w:drawing>
              <wp:anchor distT="0" distB="0" distL="114300" distR="114300" simplePos="0" relativeHeight="251692032" behindDoc="0" locked="0" layoutInCell="1" allowOverlap="1" wp14:anchorId="66776FAE" wp14:editId="0F04503D">
                <wp:simplePos x="0" y="0"/>
                <wp:positionH relativeFrom="column">
                  <wp:posOffset>2581910</wp:posOffset>
                </wp:positionH>
                <wp:positionV relativeFrom="paragraph">
                  <wp:posOffset>4036060</wp:posOffset>
                </wp:positionV>
                <wp:extent cx="285480" cy="2393640"/>
                <wp:effectExtent l="76200" t="76200" r="76835" b="102235"/>
                <wp:wrapNone/>
                <wp:docPr id="53" name="Ink 53"/>
                <wp:cNvGraphicFramePr/>
                <a:graphic xmlns:a="http://schemas.openxmlformats.org/drawingml/2006/main">
                  <a:graphicData uri="http://schemas.microsoft.com/office/word/2010/wordprocessingInk">
                    <w14:contentPart bwMode="auto" r:id="rId134">
                      <w14:nvContentPartPr>
                        <w14:cNvContentPartPr/>
                      </w14:nvContentPartPr>
                      <w14:xfrm>
                        <a:off x="0" y="0"/>
                        <a:ext cx="285480" cy="2393640"/>
                      </w14:xfrm>
                    </w14:contentPart>
                  </a:graphicData>
                </a:graphic>
              </wp:anchor>
            </w:drawing>
          </mc:Choice>
          <mc:Fallback>
            <w:pict>
              <v:shape w14:anchorId="69E4DA05" id="Ink 53" o:spid="_x0000_s1026" type="#_x0000_t75" style="position:absolute;margin-left:200.45pt;margin-top:314.95pt;width:28.15pt;height:194.15pt;z-index:25169203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">
                <v:imagedata r:id="rId135" o:title=""/>
              </v:shape>
            </w:pict>
          </mc:Fallback>
        </mc:AlternateContent>
      </w:r>
      <w:r>
        <w:rPr>
          <w:noProof/>
        </w:rPr>
        <mc:AlternateContent>
          <mc:Choice Requires="wpi">
            <w:drawing>
              <wp:anchor distT="0" distB="0" distL="114300" distR="114300" simplePos="0" relativeHeight="251691008" behindDoc="0" locked="0" layoutInCell="1" allowOverlap="1" wp14:anchorId="3386E876" wp14:editId="5990C876">
                <wp:simplePos x="0" y="0"/>
                <wp:positionH relativeFrom="column">
                  <wp:posOffset>2583338</wp:posOffset>
                </wp:positionH>
                <wp:positionV relativeFrom="paragraph">
                  <wp:posOffset>3560589</wp:posOffset>
                </wp:positionV>
                <wp:extent cx="360" cy="360"/>
                <wp:effectExtent l="76200" t="76200" r="95250" b="95250"/>
                <wp:wrapNone/>
                <wp:docPr id="52" name="Ink 52"/>
                <wp:cNvGraphicFramePr/>
                <a:graphic xmlns:a="http://schemas.openxmlformats.org/drawingml/2006/main">
                  <a:graphicData uri="http://schemas.microsoft.com/office/word/2010/wordprocessingInk">
                    <w14:contentPart bwMode="auto" r:id="rId136">
                      <w14:nvContentPartPr>
                        <w14:cNvContentPartPr/>
                      </w14:nvContentPartPr>
                      <w14:xfrm>
                        <a:off x="0" y="0"/>
                        <a:ext cx="360" cy="360"/>
                      </w14:xfrm>
                    </w14:contentPart>
                  </a:graphicData>
                </a:graphic>
              </wp:anchor>
            </w:drawing>
          </mc:Choice>
          <mc:Fallback>
            <w:pict>
              <v:shape w14:anchorId="40F23C7F" id="Ink 52" o:spid="_x0000_s1026" type="#_x0000_t75" style="position:absolute;margin-left:200.55pt;margin-top:277.5pt;width:5.7pt;height:5.7pt;z-index:25169100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">
                <v:imagedata r:id="rId52" o:title=""/>
              </v:shape>
            </w:pict>
          </mc:Fallback>
        </mc:AlternateContent>
      </w:r>
      <w:bookmarkEnd w:id="25"/>
    </w:p>
    <w:sectPr w:rsidR="009A605E" w:rsidSect="005F04A7">
      <w:headerReference w:type="even" r:id="rId137"/>
      <w:type w:val="continuous"/>
      <w:pgSz w:w="11906" w:h="16838" w:code="9"/>
      <w:pgMar w:top="1440" w:right="849" w:bottom="1440" w:left="993" w:header="567" w:footer="567"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6C347C" w14:textId="77777777" w:rsidR="00086ECE" w:rsidRDefault="00086ECE">
      <w:r>
        <w:separator/>
      </w:r>
    </w:p>
  </w:endnote>
  <w:endnote w:type="continuationSeparator" w:id="0">
    <w:p w14:paraId="18065E00" w14:textId="77777777" w:rsidR="00086ECE" w:rsidRDefault="00086EC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Franklin Gothic Book">
    <w:panose1 w:val="020B0503020102020204"/>
    <w:charset w:val="00"/>
    <w:family w:val="swiss"/>
    <w:pitch w:val="variable"/>
    <w:sig w:usb0="00000287" w:usb1="00000000" w:usb2="00000000" w:usb3="00000000" w:csb0="0000009F" w:csb1="00000000"/>
  </w:font>
  <w:font w:name="Arial Bold">
    <w:panose1 w:val="020B0704020202020204"/>
    <w:charset w:val="00"/>
    <w:family w:val="swiss"/>
    <w:notTrueType/>
    <w:pitch w:val="variable"/>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PMingLiU">
    <w:altName w:val="新細明體"/>
    <w:panose1 w:val="02010601000101010101"/>
    <w:charset w:val="88"/>
    <w:family w:val="roman"/>
    <w:pitch w:val="variable"/>
    <w:sig w:usb0="A00002FF" w:usb1="28CFFCFA" w:usb2="00000016" w:usb3="00000000" w:csb0="00100001" w:csb1="00000000"/>
  </w:font>
  <w:font w:name="Verdana">
    <w:panose1 w:val="020B0604030504040204"/>
    <w:charset w:val="00"/>
    <w:family w:val="swiss"/>
    <w:pitch w:val="variable"/>
    <w:sig w:usb0="A0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69CA15" w14:textId="3C048773" w:rsidR="00981D77" w:rsidRPr="00D24B61" w:rsidRDefault="00981D77">
    <w:pPr>
      <w:pStyle w:val="Footer"/>
      <w:rPr>
        <w:sz w:val="16"/>
        <w:szCs w:val="16"/>
      </w:rPr>
    </w:pPr>
    <w:r>
      <w:rPr>
        <w:noProof/>
        <w:sz w:val="16"/>
        <w:szCs w:val="16"/>
        <w:lang w:val="en-US" w:eastAsia="en-US"/>
      </w:rPr>
      <w:drawing>
        <wp:anchor distT="0" distB="0" distL="114300" distR="114300" simplePos="0" relativeHeight="251665408" behindDoc="0" locked="0" layoutInCell="1" allowOverlap="1" wp14:anchorId="6E52C789" wp14:editId="78BDB705">
          <wp:simplePos x="0" y="0"/>
          <wp:positionH relativeFrom="column">
            <wp:posOffset>4905375</wp:posOffset>
          </wp:positionH>
          <wp:positionV relativeFrom="paragraph">
            <wp:posOffset>-186690</wp:posOffset>
          </wp:positionV>
          <wp:extent cx="1428750" cy="894080"/>
          <wp:effectExtent l="19050" t="0" r="0" b="0"/>
          <wp:wrapNone/>
          <wp:docPr id="90" name="Picture 90" descr="Logo 300slrrv;;;;;vvrog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descr="Logo 300slrrv;;;;;vvrogan"/>
                  <pic:cNvPicPr>
                    <a:picLocks noChangeAspect="1" noChangeArrowheads="1"/>
                  </pic:cNvPicPr>
                </pic:nvPicPr>
                <pic:blipFill>
                  <a:blip r:embed="rId1"/>
                  <a:srcRect/>
                  <a:stretch>
                    <a:fillRect/>
                  </a:stretch>
                </pic:blipFill>
                <pic:spPr bwMode="auto">
                  <a:xfrm>
                    <a:off x="0" y="0"/>
                    <a:ext cx="1428750" cy="894080"/>
                  </a:xfrm>
                  <a:prstGeom prst="rect">
                    <a:avLst/>
                  </a:prstGeom>
                  <a:noFill/>
                </pic:spPr>
              </pic:pic>
            </a:graphicData>
          </a:graphic>
        </wp:anchor>
      </w:drawing>
    </w:r>
    <w:r>
      <w:rPr>
        <w:sz w:val="16"/>
        <w:szCs w:val="16"/>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839881" w14:textId="77777777" w:rsidR="00086ECE" w:rsidRDefault="00086ECE">
      <w:r>
        <w:separator/>
      </w:r>
    </w:p>
  </w:footnote>
  <w:footnote w:type="continuationSeparator" w:id="0">
    <w:p w14:paraId="046B9BCC" w14:textId="77777777" w:rsidR="00086ECE" w:rsidRDefault="00086EC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ADFF73" w14:textId="19A5CCFD" w:rsidR="00981D77" w:rsidRDefault="00981D77">
    <w:r>
      <w:rPr>
        <w:noProof/>
        <w:lang w:val="en-US" w:eastAsia="en-US"/>
      </w:rPr>
      <mc:AlternateContent>
        <mc:Choice Requires="wps">
          <w:drawing>
            <wp:anchor distT="0" distB="0" distL="114300" distR="114300" simplePos="0" relativeHeight="251653120" behindDoc="0" locked="0" layoutInCell="1" allowOverlap="1" wp14:anchorId="483BFBAA" wp14:editId="2DA7CE65">
              <wp:simplePos x="0" y="0"/>
              <wp:positionH relativeFrom="column">
                <wp:posOffset>-114300</wp:posOffset>
              </wp:positionH>
              <wp:positionV relativeFrom="paragraph">
                <wp:posOffset>-245745</wp:posOffset>
              </wp:positionV>
              <wp:extent cx="4319270" cy="457200"/>
              <wp:effectExtent l="0" t="0" r="0" b="0"/>
              <wp:wrapNone/>
              <wp:docPr id="7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319270" cy="4572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6BAD16A" w14:textId="77777777" w:rsidR="00981D77" w:rsidRPr="004E7226" w:rsidRDefault="00981D77" w:rsidP="00F21B3E">
                          <w:pPr>
                            <w:rPr>
                              <w:rFonts w:ascii="Arial Black" w:hAnsi="Arial Black"/>
                              <w:color w:val="FFFFFF"/>
                              <w:sz w:val="24"/>
                            </w:rPr>
                          </w:pPr>
                          <w:r>
                            <w:rPr>
                              <w:rFonts w:ascii="Arial Black" w:hAnsi="Arial Black"/>
                              <w:color w:val="FFFFFF"/>
                              <w:sz w:val="24"/>
                            </w:rPr>
                            <w:t xml:space="preserve"> </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83BFBAA" id="_x0000_t202" coordsize="21600,21600" o:spt="202" path="m,l,21600r21600,l21600,xe">
              <v:stroke joinstyle="miter"/>
              <v:path gradientshapeok="t" o:connecttype="rect"/>
            </v:shapetype>
            <v:shape id="_x0000_s1027" type="#_x0000_t202" style="position:absolute;margin-left:-9pt;margin-top:-19.35pt;width:340.1pt;height:36pt;z-index:251653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" filled="f" stroked="f">
              <v:textbox>
                <w:txbxContent>
                  <w:p w14:paraId="36BAD16A" w14:textId="77777777" w:rsidR="00981D77" w:rsidRPr="004E7226" w:rsidRDefault="00981D77" w:rsidP="00F21B3E">
                    <w:pPr>
                      <w:rPr>
                        <w:rFonts w:ascii="Arial Black" w:hAnsi="Arial Black"/>
                        <w:color w:val="FFFFFF"/>
                        <w:sz w:val="24"/>
                      </w:rPr>
                    </w:pPr>
                    <w:r>
                      <w:rPr>
                        <w:rFonts w:ascii="Arial Black" w:hAnsi="Arial Black"/>
                        <w:color w:val="FFFFFF"/>
                        <w:sz w:val="24"/>
                      </w:rPr>
                      <w:t xml:space="preserve"> </w:t>
                    </w:r>
                  </w:p>
                </w:txbxContent>
              </v:textbox>
            </v:shape>
          </w:pict>
        </mc:Fallback>
      </mc:AlternateContent>
    </w:r>
    <w:r>
      <w:rPr>
        <w:noProof/>
        <w:lang w:val="en-US" w:eastAsia="en-US"/>
      </w:rPr>
      <mc:AlternateContent>
        <mc:Choice Requires="wps">
          <w:drawing>
            <wp:anchor distT="0" distB="0" distL="114300" distR="114300" simplePos="0" relativeHeight="251651072" behindDoc="0" locked="0" layoutInCell="1" allowOverlap="1" wp14:anchorId="40328CDD" wp14:editId="3B855064">
              <wp:simplePos x="0" y="0"/>
              <wp:positionH relativeFrom="column">
                <wp:posOffset>-1141095</wp:posOffset>
              </wp:positionH>
              <wp:positionV relativeFrom="paragraph">
                <wp:posOffset>-360045</wp:posOffset>
              </wp:positionV>
              <wp:extent cx="7772400" cy="457200"/>
              <wp:effectExtent l="0" t="0" r="0" b="0"/>
              <wp:wrapNone/>
              <wp:docPr id="75"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772400" cy="457200"/>
                      </a:xfrm>
                      <a:prstGeom prst="rect">
                        <a:avLst/>
                      </a:prstGeom>
                      <a:solidFill>
                        <a:srgbClr val="95ADCA"/>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FC43EBB" id="Rectangle 1" o:spid="_x0000_s1026" style="position:absolute;margin-left:-89.85pt;margin-top:-28.35pt;width:612pt;height:36pt;z-index:2516510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" fillcolor="#95adca" stroked="f"/>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B818C1" w14:textId="15E15C61" w:rsidR="00981D77" w:rsidRDefault="00981D77">
    <w:r>
      <w:rPr>
        <w:noProof/>
        <w:lang w:val="en-US" w:eastAsia="en-US"/>
      </w:rPr>
      <mc:AlternateContent>
        <mc:Choice Requires="wpg">
          <w:drawing>
            <wp:anchor distT="0" distB="0" distL="114300" distR="114300" simplePos="0" relativeHeight="251663360" behindDoc="0" locked="0" layoutInCell="1" allowOverlap="1" wp14:anchorId="21233C85" wp14:editId="60B188FE">
              <wp:simplePos x="0" y="0"/>
              <wp:positionH relativeFrom="column">
                <wp:posOffset>-1118235</wp:posOffset>
              </wp:positionH>
              <wp:positionV relativeFrom="paragraph">
                <wp:posOffset>5354955</wp:posOffset>
              </wp:positionV>
              <wp:extent cx="3889375" cy="3898900"/>
              <wp:effectExtent l="0" t="0" r="2540" b="44450"/>
              <wp:wrapNone/>
              <wp:docPr id="4" name="Group 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889375" cy="3898900"/>
                        <a:chOff x="11" y="8721"/>
                        <a:chExt cx="6125" cy="6140"/>
                      </a:xfrm>
                    </wpg:grpSpPr>
                    <wpg:grpSp>
                      <wpg:cNvPr id="5" name="Group 8"/>
                      <wpg:cNvGrpSpPr>
                        <a:grpSpLocks/>
                      </wpg:cNvGrpSpPr>
                      <wpg:grpSpPr bwMode="auto">
                        <a:xfrm>
                          <a:off x="11" y="8721"/>
                          <a:ext cx="6125" cy="6120"/>
                          <a:chOff x="11" y="8361"/>
                          <a:chExt cx="6125" cy="6120"/>
                        </a:xfrm>
                      </wpg:grpSpPr>
                      <pic:pic xmlns:pic="http://schemas.openxmlformats.org/drawingml/2006/picture">
                        <pic:nvPicPr>
                          <pic:cNvPr id="7" name="Picture 9"/>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3176" y="11751"/>
                            <a:ext cx="630" cy="780"/>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8" name="Picture 10"/>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3181" y="8361"/>
                            <a:ext cx="2955" cy="1035"/>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9" name="Picture 11"/>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14" y="8361"/>
                            <a:ext cx="3165" cy="1035"/>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10" name="Picture 12"/>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16" y="9396"/>
                            <a:ext cx="780" cy="1005"/>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14" name="Picture 13"/>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796" y="9395"/>
                            <a:ext cx="825" cy="1005"/>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15" name="Picture 14"/>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1616" y="9381"/>
                            <a:ext cx="765" cy="1020"/>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31" name="Picture 15"/>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2376" y="9396"/>
                            <a:ext cx="810" cy="1005"/>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37" name="Picture 16"/>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3186" y="9396"/>
                            <a:ext cx="630" cy="1005"/>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38" name="Picture 17"/>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3816" y="9396"/>
                            <a:ext cx="750" cy="1005"/>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39" name="Picture 18"/>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4566" y="9396"/>
                            <a:ext cx="645" cy="1005"/>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40" name="Picture 19"/>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5204" y="9396"/>
                            <a:ext cx="930" cy="1005"/>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41" name="Picture 20"/>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16" y="10401"/>
                            <a:ext cx="780" cy="705"/>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42" name="Picture 2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794" y="10401"/>
                            <a:ext cx="825" cy="705"/>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43" name="Picture 2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1619" y="10401"/>
                            <a:ext cx="750" cy="705"/>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44" name="Picture 23"/>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2369" y="10401"/>
                            <a:ext cx="810" cy="705"/>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45" name="Picture 24"/>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3179" y="10401"/>
                            <a:ext cx="630" cy="705"/>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46" name="Picture 25"/>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5204" y="10401"/>
                            <a:ext cx="930" cy="705"/>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47" name="Picture 26"/>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4559" y="10401"/>
                            <a:ext cx="645" cy="705"/>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48" name="Picture 27"/>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3810" y="10400"/>
                            <a:ext cx="750" cy="705"/>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49" name="Picture 28"/>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29" y="11106"/>
                            <a:ext cx="780" cy="765"/>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50" name="Picture 29"/>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809" y="11106"/>
                            <a:ext cx="810" cy="765"/>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51" name="Picture 30"/>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1619" y="11106"/>
                            <a:ext cx="750" cy="765"/>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52" name="Picture 31"/>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2369" y="11091"/>
                            <a:ext cx="810" cy="780"/>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54" name="Picture 32"/>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3179" y="11106"/>
                            <a:ext cx="630" cy="645"/>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55" name="Picture 33"/>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3809" y="11106"/>
                            <a:ext cx="750" cy="645"/>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56" name="Picture 34"/>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4559" y="11106"/>
                            <a:ext cx="645" cy="645"/>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57" name="Picture 35"/>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5204" y="11106"/>
                            <a:ext cx="930" cy="645"/>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58" name="Picture 36"/>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5201" y="11751"/>
                            <a:ext cx="930" cy="780"/>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59" name="Picture 37"/>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4556" y="11751"/>
                            <a:ext cx="645" cy="780"/>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60" name="Picture 38"/>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3806" y="11751"/>
                            <a:ext cx="750" cy="780"/>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61" name="Picture 39"/>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2366" y="11871"/>
                            <a:ext cx="810" cy="660"/>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62" name="Picture 40"/>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1616" y="11871"/>
                            <a:ext cx="750" cy="660"/>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63" name="Picture 41"/>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791" y="11871"/>
                            <a:ext cx="825" cy="660"/>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64" name="Picture 42"/>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11" y="11871"/>
                            <a:ext cx="780" cy="660"/>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65" name="Picture 43"/>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11" y="12531"/>
                            <a:ext cx="1605" cy="1950"/>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66" name="Picture 44"/>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1616" y="12531"/>
                            <a:ext cx="750" cy="840"/>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67" name="Picture 45"/>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2366" y="12531"/>
                            <a:ext cx="810" cy="840"/>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68" name="Picture 46"/>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3176" y="12531"/>
                            <a:ext cx="630" cy="840"/>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69" name="Picture 47"/>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3806" y="12531"/>
                            <a:ext cx="750" cy="840"/>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70" name="Picture 48"/>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4556" y="12531"/>
                            <a:ext cx="495" cy="840"/>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71" name="Picture 49"/>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5051" y="12531"/>
                            <a:ext cx="1080" cy="840"/>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72" name="Picture 50"/>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1631" y="13371"/>
                            <a:ext cx="1560" cy="1095"/>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73" name="Picture 51"/>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3173" y="13365"/>
                            <a:ext cx="1395" cy="1110"/>
                          </a:xfrm>
                          <a:prstGeom prst="rect">
                            <a:avLst/>
                          </a:prstGeom>
                          <a:noFill/>
                          <a:extLst>
                            <a:ext uri="{909E8E84-426E-40DD-AFC4-6F175D3DCCD1}">
                              <a14:hiddenFill xmlns:a14="http://schemas.microsoft.com/office/drawing/2010/main">
                                <a:solidFill>
                                  <a:srgbClr val="FFFFFF"/>
                                </a:solidFill>
                              </a14:hiddenFill>
                            </a:ext>
                          </a:extLst>
                        </pic:spPr>
                      </pic:pic>
                    </wpg:grpSp>
                    <wps:wsp>
                      <wps:cNvPr id="74" name="Line 52"/>
                      <wps:cNvCnPr>
                        <a:cxnSpLocks noChangeShapeType="1"/>
                      </wps:cNvCnPr>
                      <wps:spPr bwMode="auto">
                        <a:xfrm rot="21480000" flipH="1">
                          <a:off x="3011" y="12341"/>
                          <a:ext cx="3000" cy="2520"/>
                        </a:xfrm>
                        <a:prstGeom prst="line">
                          <a:avLst/>
                        </a:prstGeom>
                        <a:noFill/>
                        <a:ln w="28575">
                          <a:solidFill>
                            <a:srgbClr val="FFFFFF"/>
                          </a:solidFill>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78F1F0EF" id="Group 7" o:spid="_x0000_s1026" style="position:absolute;margin-left:-88.05pt;margin-top:421.65pt;width:306.25pt;height:307pt;z-index:251663360" coordorigin="11,8721" coordsize="6125,6140"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">
              <v:group id="Group 8" o:spid="_x0000_s1027" style="position:absolute;left:11;top:8721;width:6125;height:6120" coordorigin="11,8361" coordsize="6125,61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9" o:spid="_x0000_s1028" type="#_x0000_t75" style="position:absolute;left:3176;top:11751;width:630;height:7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">
                  <v:imagedata r:id="rId44" o:title=""/>
                </v:shape>
                <v:shape id="Picture 10" o:spid="_x0000_s1029" type="#_x0000_t75" style="position:absolute;left:3181;top:8361;width:2955;height:103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">
                  <v:imagedata r:id="rId45" o:title=""/>
                </v:shape>
                <v:shape id="Picture 11" o:spid="_x0000_s1030" type="#_x0000_t75" style="position:absolute;left:14;top:8361;width:3165;height:103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">
                  <v:imagedata r:id="rId46" o:title=""/>
                </v:shape>
                <v:shape id="Picture 12" o:spid="_x0000_s1031" type="#_x0000_t75" style="position:absolute;left:16;top:9396;width:780;height:100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">
                  <v:imagedata r:id="rId47" o:title=""/>
                </v:shape>
                <v:shape id="Picture 13" o:spid="_x0000_s1032" type="#_x0000_t75" style="position:absolute;left:796;top:9395;width:825;height:100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">
                  <v:imagedata r:id="rId48" o:title=""/>
                </v:shape>
                <v:shape id="Picture 14" o:spid="_x0000_s1033" type="#_x0000_t75" style="position:absolute;left:1616;top:9381;width:765;height:102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">
                  <v:imagedata r:id="rId49" o:title=""/>
                </v:shape>
                <v:shape id="Picture 15" o:spid="_x0000_s1034" type="#_x0000_t75" style="position:absolute;left:2376;top:9396;width:810;height:100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">
                  <v:imagedata r:id="rId50" o:title=""/>
                </v:shape>
                <v:shape id="Picture 16" o:spid="_x0000_s1035" type="#_x0000_t75" style="position:absolute;left:3186;top:9396;width:630;height:100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">
                  <v:imagedata r:id="rId51" o:title=""/>
                </v:shape>
                <v:shape id="Picture 17" o:spid="_x0000_s1036" type="#_x0000_t75" style="position:absolute;left:3816;top:9396;width:750;height:100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">
                  <v:imagedata r:id="rId52" o:title=""/>
                </v:shape>
                <v:shape id="Picture 18" o:spid="_x0000_s1037" type="#_x0000_t75" style="position:absolute;left:4566;top:9396;width:645;height:100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">
                  <v:imagedata r:id="rId53" o:title=""/>
                </v:shape>
                <v:shape id="Picture 19" o:spid="_x0000_s1038" type="#_x0000_t75" style="position:absolute;left:5204;top:9396;width:930;height:100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">
                  <v:imagedata r:id="rId54" o:title=""/>
                </v:shape>
                <v:shape id="Picture 20" o:spid="_x0000_s1039" type="#_x0000_t75" style="position:absolute;left:16;top:10401;width:780;height:70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">
                  <v:imagedata r:id="rId55" o:title=""/>
                </v:shape>
                <v:shape id="Picture 21" o:spid="_x0000_s1040" type="#_x0000_t75" style="position:absolute;left:794;top:10401;width:825;height:70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">
                  <v:imagedata r:id="rId56" o:title=""/>
                </v:shape>
                <v:shape id="Picture 22" o:spid="_x0000_s1041" type="#_x0000_t75" style="position:absolute;left:1619;top:10401;width:750;height:70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">
                  <v:imagedata r:id="rId57" o:title=""/>
                </v:shape>
                <v:shape id="Picture 23" o:spid="_x0000_s1042" type="#_x0000_t75" style="position:absolute;left:2369;top:10401;width:810;height:70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">
                  <v:imagedata r:id="rId58" o:title=""/>
                </v:shape>
                <v:shape id="Picture 24" o:spid="_x0000_s1043" type="#_x0000_t75" style="position:absolute;left:3179;top:10401;width:630;height:70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">
                  <v:imagedata r:id="rId59" o:title=""/>
                </v:shape>
                <v:shape id="Picture 25" o:spid="_x0000_s1044" type="#_x0000_t75" style="position:absolute;left:5204;top:10401;width:930;height:70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">
                  <v:imagedata r:id="rId60" o:title=""/>
                </v:shape>
                <v:shape id="Picture 26" o:spid="_x0000_s1045" type="#_x0000_t75" style="position:absolute;left:4559;top:10401;width:645;height:70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">
                  <v:imagedata r:id="rId61" o:title=""/>
                </v:shape>
                <v:shape id="Picture 27" o:spid="_x0000_s1046" type="#_x0000_t75" style="position:absolute;left:3810;top:10400;width:750;height:70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">
                  <v:imagedata r:id="rId62" o:title=""/>
                </v:shape>
                <v:shape id="Picture 28" o:spid="_x0000_s1047" type="#_x0000_t75" style="position:absolute;left:29;top:11106;width:780;height:76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">
                  <v:imagedata r:id="rId63" o:title=""/>
                </v:shape>
                <v:shape id="Picture 29" o:spid="_x0000_s1048" type="#_x0000_t75" style="position:absolute;left:809;top:11106;width:810;height:76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">
                  <v:imagedata r:id="rId64" o:title=""/>
                </v:shape>
                <v:shape id="Picture 30" o:spid="_x0000_s1049" type="#_x0000_t75" style="position:absolute;left:1619;top:11106;width:750;height:76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">
                  <v:imagedata r:id="rId65" o:title=""/>
                </v:shape>
                <v:shape id="Picture 31" o:spid="_x0000_s1050" type="#_x0000_t75" style="position:absolute;left:2369;top:11091;width:810;height:7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">
                  <v:imagedata r:id="rId66" o:title=""/>
                </v:shape>
                <v:shape id="Picture 32" o:spid="_x0000_s1051" type="#_x0000_t75" style="position:absolute;left:3179;top:11106;width:630;height:64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">
                  <v:imagedata r:id="rId67" o:title=""/>
                </v:shape>
                <v:shape id="Picture 33" o:spid="_x0000_s1052" type="#_x0000_t75" style="position:absolute;left:3809;top:11106;width:750;height:64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">
                  <v:imagedata r:id="rId68" o:title=""/>
                </v:shape>
                <v:shape id="Picture 34" o:spid="_x0000_s1053" type="#_x0000_t75" style="position:absolute;left:4559;top:11106;width:645;height:64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">
                  <v:imagedata r:id="rId69" o:title=""/>
                </v:shape>
                <v:shape id="Picture 35" o:spid="_x0000_s1054" type="#_x0000_t75" style="position:absolute;left:5204;top:11106;width:930;height:64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">
                  <v:imagedata r:id="rId70" o:title=""/>
                </v:shape>
                <v:shape id="Picture 36" o:spid="_x0000_s1055" type="#_x0000_t75" style="position:absolute;left:5201;top:11751;width:930;height:7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">
                  <v:imagedata r:id="rId71" o:title=""/>
                </v:shape>
                <v:shape id="Picture 37" o:spid="_x0000_s1056" type="#_x0000_t75" style="position:absolute;left:4556;top:11751;width:645;height:7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">
                  <v:imagedata r:id="rId72" o:title=""/>
                </v:shape>
                <v:shape id="Picture 38" o:spid="_x0000_s1057" type="#_x0000_t75" style="position:absolute;left:3806;top:11751;width:750;height:7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">
                  <v:imagedata r:id="rId73" o:title=""/>
                </v:shape>
                <v:shape id="Picture 39" o:spid="_x0000_s1058" type="#_x0000_t75" style="position:absolute;left:2366;top:11871;width:810;height:6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">
                  <v:imagedata r:id="rId74" o:title=""/>
                </v:shape>
                <v:shape id="Picture 40" o:spid="_x0000_s1059" type="#_x0000_t75" style="position:absolute;left:1616;top:11871;width:750;height:6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">
                  <v:imagedata r:id="rId75" o:title=""/>
                </v:shape>
                <v:shape id="Picture 41" o:spid="_x0000_s1060" type="#_x0000_t75" style="position:absolute;left:791;top:11871;width:825;height:6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">
                  <v:imagedata r:id="rId76" o:title=""/>
                </v:shape>
                <v:shape id="Picture 42" o:spid="_x0000_s1061" type="#_x0000_t75" style="position:absolute;left:11;top:11871;width:780;height:6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">
                  <v:imagedata r:id="rId77" o:title=""/>
                </v:shape>
                <v:shape id="Picture 43" o:spid="_x0000_s1062" type="#_x0000_t75" style="position:absolute;left:11;top:12531;width:1605;height:195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">
                  <v:imagedata r:id="rId78" o:title=""/>
                </v:shape>
                <v:shape id="Picture 44" o:spid="_x0000_s1063" type="#_x0000_t75" style="position:absolute;left:1616;top:12531;width:750;height:84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">
                  <v:imagedata r:id="rId79" o:title=""/>
                </v:shape>
                <v:shape id="Picture 45" o:spid="_x0000_s1064" type="#_x0000_t75" style="position:absolute;left:2366;top:12531;width:810;height:84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">
                  <v:imagedata r:id="rId80" o:title=""/>
                </v:shape>
                <v:shape id="Picture 46" o:spid="_x0000_s1065" type="#_x0000_t75" style="position:absolute;left:3176;top:12531;width:630;height:84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">
                  <v:imagedata r:id="rId81" o:title=""/>
                </v:shape>
                <v:shape id="Picture 47" o:spid="_x0000_s1066" type="#_x0000_t75" style="position:absolute;left:3806;top:12531;width:750;height:84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">
                  <v:imagedata r:id="rId82" o:title=""/>
                </v:shape>
                <v:shape id="Picture 48" o:spid="_x0000_s1067" type="#_x0000_t75" style="position:absolute;left:4556;top:12531;width:495;height:84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">
                  <v:imagedata r:id="rId83" o:title=""/>
                </v:shape>
                <v:shape id="Picture 49" o:spid="_x0000_s1068" type="#_x0000_t75" style="position:absolute;left:5051;top:12531;width:1080;height:84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">
                  <v:imagedata r:id="rId84" o:title=""/>
                </v:shape>
                <v:shape id="Picture 50" o:spid="_x0000_s1069" type="#_x0000_t75" style="position:absolute;left:1631;top:13371;width:1560;height:109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">
                  <v:imagedata r:id="rId85" o:title=""/>
                </v:shape>
                <v:shape id="Picture 51" o:spid="_x0000_s1070" type="#_x0000_t75" style="position:absolute;left:3173;top:13365;width:1395;height:111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">
                  <v:imagedata r:id="rId86" o:title=""/>
                </v:shape>
              </v:group>
              <v:line id="Line 52" o:spid="_x0000_s1071" style="position:absolute;rotation:2;flip:x;visibility:visible;mso-wrap-style:square" from="3011,12341" to="6011,1486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" strokecolor="white" strokeweight="2.25pt"/>
            </v:group>
          </w:pict>
        </mc:Fallback>
      </mc:AlternateContent>
    </w:r>
    <w:r>
      <w:rPr>
        <w:noProof/>
        <w:lang w:val="en-US" w:eastAsia="en-US"/>
      </w:rPr>
      <w:drawing>
        <wp:anchor distT="0" distB="0" distL="114300" distR="114300" simplePos="0" relativeHeight="251661312" behindDoc="0" locked="0" layoutInCell="1" allowOverlap="1" wp14:anchorId="5FD57DFA" wp14:editId="1C4EBA7C">
          <wp:simplePos x="0" y="0"/>
          <wp:positionH relativeFrom="column">
            <wp:posOffset>3920490</wp:posOffset>
          </wp:positionH>
          <wp:positionV relativeFrom="paragraph">
            <wp:posOffset>-177165</wp:posOffset>
          </wp:positionV>
          <wp:extent cx="2162175" cy="895350"/>
          <wp:effectExtent l="19050" t="0" r="9525" b="0"/>
          <wp:wrapNone/>
          <wp:docPr id="91" name="Picture 91" descr="Logo 300 Blu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Logo 300 Blue"/>
                  <pic:cNvPicPr>
                    <a:picLocks noChangeAspect="1" noChangeArrowheads="1"/>
                  </pic:cNvPicPr>
                </pic:nvPicPr>
                <pic:blipFill>
                  <a:blip r:embed="rId87"/>
                  <a:srcRect/>
                  <a:stretch>
                    <a:fillRect/>
                  </a:stretch>
                </pic:blipFill>
                <pic:spPr bwMode="auto">
                  <a:xfrm>
                    <a:off x="0" y="0"/>
                    <a:ext cx="2162175" cy="895350"/>
                  </a:xfrm>
                  <a:prstGeom prst="rect">
                    <a:avLst/>
                  </a:prstGeom>
                  <a:noFill/>
                </pic:spPr>
              </pic:pic>
            </a:graphicData>
          </a:graphic>
        </wp:anchor>
      </w:drawing>
    </w:r>
    <w:r>
      <w:rPr>
        <w:noProof/>
        <w:lang w:val="en-US" w:eastAsia="en-US"/>
      </w:rPr>
      <mc:AlternateContent>
        <mc:Choice Requires="wps">
          <w:drawing>
            <wp:anchor distT="0" distB="0" distL="114300" distR="114300" simplePos="0" relativeHeight="251659264" behindDoc="1" locked="0" layoutInCell="1" allowOverlap="1" wp14:anchorId="1354F8A6" wp14:editId="1754E25A">
              <wp:simplePos x="0" y="0"/>
              <wp:positionH relativeFrom="column">
                <wp:posOffset>-1137285</wp:posOffset>
              </wp:positionH>
              <wp:positionV relativeFrom="paragraph">
                <wp:posOffset>-405765</wp:posOffset>
              </wp:positionV>
              <wp:extent cx="7572375" cy="1295400"/>
              <wp:effectExtent l="3810" t="1905" r="5715" b="7620"/>
              <wp:wrapNone/>
              <wp:docPr id="3" name="Rectangle 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572375" cy="1295400"/>
                      </a:xfrm>
                      <a:prstGeom prst="rect">
                        <a:avLst/>
                      </a:prstGeom>
                      <a:solidFill>
                        <a:srgbClr val="95ADCA"/>
                      </a:solidFill>
                      <a:ln w="9525">
                        <a:solidFill>
                          <a:srgbClr val="95ADCA"/>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BDB29EA" id="Rectangle 5" o:spid="_x0000_s1026" style="position:absolute;margin-left:-89.55pt;margin-top:-31.95pt;width:596.25pt;height:102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" fillcolor="#95adca" strokecolor="#95adca"/>
          </w:pict>
        </mc:Fallback>
      </mc:AlternateContent>
    </w:r>
    <w:r>
      <w:rPr>
        <w:noProof/>
        <w:lang w:val="en-US" w:eastAsia="en-US"/>
      </w:rPr>
      <mc:AlternateContent>
        <mc:Choice Requires="wps">
          <w:drawing>
            <wp:anchor distT="0" distB="0" distL="114300" distR="114300" simplePos="0" relativeHeight="251656192" behindDoc="0" locked="0" layoutInCell="1" allowOverlap="1" wp14:anchorId="3DD3A45D" wp14:editId="2DA2B293">
              <wp:simplePos x="0" y="0"/>
              <wp:positionH relativeFrom="column">
                <wp:posOffset>1495425</wp:posOffset>
              </wp:positionH>
              <wp:positionV relativeFrom="paragraph">
                <wp:posOffset>9307830</wp:posOffset>
              </wp:positionV>
              <wp:extent cx="4457700" cy="800100"/>
              <wp:effectExtent l="0" t="0" r="1905" b="0"/>
              <wp:wrapNone/>
              <wp:docPr id="2"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457700" cy="8001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DC0BDBF" w14:textId="77777777" w:rsidR="00981D77" w:rsidRPr="00082C35" w:rsidRDefault="00981D77" w:rsidP="001010C0">
                          <w:pPr>
                            <w:autoSpaceDE w:val="0"/>
                            <w:autoSpaceDN w:val="0"/>
                            <w:adjustRightInd w:val="0"/>
                            <w:jc w:val="right"/>
                            <w:rPr>
                              <w:rFonts w:cs="Arial"/>
                              <w:color w:val="FFFFFF"/>
                              <w:sz w:val="14"/>
                              <w:szCs w:val="14"/>
                            </w:rPr>
                          </w:pPr>
                          <w:r w:rsidRPr="00082C35">
                            <w:rPr>
                              <w:rFonts w:cs="Arial"/>
                              <w:color w:val="FFFFFF"/>
                              <w:sz w:val="14"/>
                              <w:szCs w:val="14"/>
                            </w:rPr>
                            <w:t>Information in this document is subject to change without notice.</w:t>
                          </w:r>
                        </w:p>
                        <w:p w14:paraId="363C07DA" w14:textId="77777777" w:rsidR="00981D77" w:rsidRPr="00082C35" w:rsidRDefault="00981D77" w:rsidP="00423137">
                          <w:pPr>
                            <w:autoSpaceDE w:val="0"/>
                            <w:autoSpaceDN w:val="0"/>
                            <w:adjustRightInd w:val="0"/>
                            <w:jc w:val="right"/>
                            <w:rPr>
                              <w:rFonts w:cs="Arial"/>
                              <w:color w:val="FFFFFF"/>
                              <w:sz w:val="14"/>
                              <w:szCs w:val="14"/>
                            </w:rPr>
                          </w:pPr>
                          <w:r w:rsidRPr="00082C35">
                            <w:rPr>
                              <w:rFonts w:cs="Arial"/>
                              <w:color w:val="FFFFFF"/>
                              <w:sz w:val="14"/>
                              <w:szCs w:val="14"/>
                            </w:rPr>
                            <w:t>No part of this document may be reproduced or transmitted in any form or by any means, for any purpose, without the express written permission of TEMENOS HEADQUARTERS SA.</w:t>
                          </w:r>
                        </w:p>
                        <w:p w14:paraId="38060A44" w14:textId="77777777" w:rsidR="00981D77" w:rsidRPr="00082C35" w:rsidRDefault="00981D77" w:rsidP="001010C0">
                          <w:pPr>
                            <w:jc w:val="right"/>
                            <w:rPr>
                              <w:rFonts w:cs="Arial"/>
                              <w:color w:val="FFFFFF"/>
                              <w:sz w:val="14"/>
                              <w:szCs w:val="14"/>
                            </w:rPr>
                          </w:pPr>
                          <w:r w:rsidRPr="00082C35">
                            <w:rPr>
                              <w:rFonts w:cs="Arial"/>
                              <w:color w:val="FFFFFF"/>
                              <w:sz w:val="14"/>
                              <w:szCs w:val="14"/>
                            </w:rPr>
                            <w:t>COPYRIGHT 2007</w:t>
                          </w:r>
                          <w:r>
                            <w:rPr>
                              <w:rFonts w:cs="Arial"/>
                              <w:color w:val="FFFFFF"/>
                              <w:sz w:val="14"/>
                              <w:szCs w:val="14"/>
                            </w:rPr>
                            <w:t xml:space="preserve"> - 2008</w:t>
                          </w:r>
                          <w:r w:rsidRPr="00082C35">
                            <w:rPr>
                              <w:rFonts w:cs="Arial"/>
                              <w:color w:val="FFFFFF"/>
                              <w:sz w:val="14"/>
                              <w:szCs w:val="14"/>
                            </w:rPr>
                            <w:t xml:space="preserve"> TEMENOS HEADQUARTERS SA. All rights reserved.</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DD3A45D" id="_x0000_t202" coordsize="21600,21600" o:spt="202" path="m,l,21600r21600,l21600,xe">
              <v:stroke joinstyle="miter"/>
              <v:path gradientshapeok="t" o:connecttype="rect"/>
            </v:shapetype>
            <v:shape id="Text Box 4" o:spid="_x0000_s1028" type="#_x0000_t202" style="position:absolute;margin-left:117.75pt;margin-top:732.9pt;width:351pt;height:63pt;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" filled="f" stroked="f">
              <v:textbox>
                <w:txbxContent>
                  <w:p w14:paraId="0DC0BDBF" w14:textId="77777777" w:rsidR="00981D77" w:rsidRPr="00082C35" w:rsidRDefault="00981D77" w:rsidP="001010C0">
                    <w:pPr>
                      <w:autoSpaceDE w:val="0"/>
                      <w:autoSpaceDN w:val="0"/>
                      <w:adjustRightInd w:val="0"/>
                      <w:jc w:val="right"/>
                      <w:rPr>
                        <w:rFonts w:cs="Arial"/>
                        <w:color w:val="FFFFFF"/>
                        <w:sz w:val="14"/>
                        <w:szCs w:val="14"/>
                      </w:rPr>
                    </w:pPr>
                    <w:r w:rsidRPr="00082C35">
                      <w:rPr>
                        <w:rFonts w:cs="Arial"/>
                        <w:color w:val="FFFFFF"/>
                        <w:sz w:val="14"/>
                        <w:szCs w:val="14"/>
                      </w:rPr>
                      <w:t>Information in this document is subject to change without notice.</w:t>
                    </w:r>
                  </w:p>
                  <w:p w14:paraId="363C07DA" w14:textId="77777777" w:rsidR="00981D77" w:rsidRPr="00082C35" w:rsidRDefault="00981D77" w:rsidP="00423137">
                    <w:pPr>
                      <w:autoSpaceDE w:val="0"/>
                      <w:autoSpaceDN w:val="0"/>
                      <w:adjustRightInd w:val="0"/>
                      <w:jc w:val="right"/>
                      <w:rPr>
                        <w:rFonts w:cs="Arial"/>
                        <w:color w:val="FFFFFF"/>
                        <w:sz w:val="14"/>
                        <w:szCs w:val="14"/>
                      </w:rPr>
                    </w:pPr>
                    <w:r w:rsidRPr="00082C35">
                      <w:rPr>
                        <w:rFonts w:cs="Arial"/>
                        <w:color w:val="FFFFFF"/>
                        <w:sz w:val="14"/>
                        <w:szCs w:val="14"/>
                      </w:rPr>
                      <w:t>No part of this document may be reproduced or transmitted in any form or by any means, for any purpose, without the express written permission of TEMENOS HEADQUARTERS SA.</w:t>
                    </w:r>
                  </w:p>
                  <w:p w14:paraId="38060A44" w14:textId="77777777" w:rsidR="00981D77" w:rsidRPr="00082C35" w:rsidRDefault="00981D77" w:rsidP="001010C0">
                    <w:pPr>
                      <w:jc w:val="right"/>
                      <w:rPr>
                        <w:rFonts w:cs="Arial"/>
                        <w:color w:val="FFFFFF"/>
                        <w:sz w:val="14"/>
                        <w:szCs w:val="14"/>
                      </w:rPr>
                    </w:pPr>
                    <w:r w:rsidRPr="00082C35">
                      <w:rPr>
                        <w:rFonts w:cs="Arial"/>
                        <w:color w:val="FFFFFF"/>
                        <w:sz w:val="14"/>
                        <w:szCs w:val="14"/>
                      </w:rPr>
                      <w:t>COPYRIGHT 2007</w:t>
                    </w:r>
                    <w:r>
                      <w:rPr>
                        <w:rFonts w:cs="Arial"/>
                        <w:color w:val="FFFFFF"/>
                        <w:sz w:val="14"/>
                        <w:szCs w:val="14"/>
                      </w:rPr>
                      <w:t xml:space="preserve"> - 2008</w:t>
                    </w:r>
                    <w:r w:rsidRPr="00082C35">
                      <w:rPr>
                        <w:rFonts w:cs="Arial"/>
                        <w:color w:val="FFFFFF"/>
                        <w:sz w:val="14"/>
                        <w:szCs w:val="14"/>
                      </w:rPr>
                      <w:t xml:space="preserve"> TEMENOS HEADQUARTERS SA. All rights reserved.</w:t>
                    </w:r>
                  </w:p>
                </w:txbxContent>
              </v:textbox>
            </v:shape>
          </w:pict>
        </mc:Fallback>
      </mc:AlternateContent>
    </w:r>
    <w:r>
      <w:rPr>
        <w:noProof/>
        <w:lang w:val="en-US" w:eastAsia="en-US"/>
      </w:rPr>
      <mc:AlternateContent>
        <mc:Choice Requires="wps">
          <w:drawing>
            <wp:anchor distT="0" distB="0" distL="114300" distR="114300" simplePos="0" relativeHeight="251655168" behindDoc="1" locked="0" layoutInCell="1" allowOverlap="1" wp14:anchorId="7B555621" wp14:editId="1CC96F0A">
              <wp:simplePos x="0" y="0"/>
              <wp:positionH relativeFrom="column">
                <wp:posOffset>-1247775</wp:posOffset>
              </wp:positionH>
              <wp:positionV relativeFrom="paragraph">
                <wp:posOffset>9307830</wp:posOffset>
              </wp:positionV>
              <wp:extent cx="7772400" cy="1028700"/>
              <wp:effectExtent l="0" t="0" r="1905" b="0"/>
              <wp:wrapNone/>
              <wp:docPr id="1"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772400" cy="1028700"/>
                      </a:xfrm>
                      <a:prstGeom prst="rect">
                        <a:avLst/>
                      </a:prstGeom>
                      <a:solidFill>
                        <a:srgbClr val="9DBBD7"/>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290FF5E" id="Rectangle 3" o:spid="_x0000_s1026" style="position:absolute;margin-left:-98.25pt;margin-top:732.9pt;width:612pt;height:81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" fillcolor="#9dbbd7" stroked="f"/>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3BCC3D" w14:textId="77777777" w:rsidR="00981D77" w:rsidRDefault="00981D77"/>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F81DBB"/>
    <w:multiLevelType w:val="hybridMultilevel"/>
    <w:tmpl w:val="2200B578"/>
    <w:lvl w:ilvl="0" w:tplc="A6D8451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6232406"/>
    <w:multiLevelType w:val="hybridMultilevel"/>
    <w:tmpl w:val="61F8BD0A"/>
    <w:lvl w:ilvl="0" w:tplc="E8FA83D0">
      <w:start w:val="1"/>
      <w:numFmt w:val="bullet"/>
      <w:pStyle w:val="Bullet2"/>
      <w:lvlText w:val="-"/>
      <w:lvlJc w:val="left"/>
      <w:pPr>
        <w:tabs>
          <w:tab w:val="num" w:pos="1985"/>
        </w:tabs>
        <w:ind w:left="1985" w:hanging="284"/>
      </w:pPr>
      <w:rPr>
        <w:rFonts w:ascii="Arial" w:hAnsi="Arial" w:hint="default"/>
        <w:color w:val="8DB1C7"/>
      </w:rPr>
    </w:lvl>
    <w:lvl w:ilvl="1" w:tplc="08090003">
      <w:start w:val="1"/>
      <w:numFmt w:val="bullet"/>
      <w:lvlText w:val="o"/>
      <w:lvlJc w:val="left"/>
      <w:pPr>
        <w:tabs>
          <w:tab w:val="num" w:pos="1462"/>
        </w:tabs>
        <w:ind w:left="1462" w:hanging="360"/>
      </w:pPr>
      <w:rPr>
        <w:rFonts w:ascii="Courier New" w:hAnsi="Courier New" w:cs="Courier New" w:hint="default"/>
      </w:rPr>
    </w:lvl>
    <w:lvl w:ilvl="2" w:tplc="08090005">
      <w:start w:val="1"/>
      <w:numFmt w:val="bullet"/>
      <w:lvlText w:val=""/>
      <w:lvlJc w:val="left"/>
      <w:pPr>
        <w:tabs>
          <w:tab w:val="num" w:pos="2182"/>
        </w:tabs>
        <w:ind w:left="2182" w:hanging="360"/>
      </w:pPr>
      <w:rPr>
        <w:rFonts w:ascii="Wingdings" w:hAnsi="Wingdings" w:hint="default"/>
      </w:rPr>
    </w:lvl>
    <w:lvl w:ilvl="3" w:tplc="08090001">
      <w:start w:val="1"/>
      <w:numFmt w:val="bullet"/>
      <w:lvlText w:val=""/>
      <w:lvlJc w:val="left"/>
      <w:pPr>
        <w:tabs>
          <w:tab w:val="num" w:pos="2902"/>
        </w:tabs>
        <w:ind w:left="2902" w:hanging="360"/>
      </w:pPr>
      <w:rPr>
        <w:rFonts w:ascii="Symbol" w:hAnsi="Symbol" w:hint="default"/>
      </w:rPr>
    </w:lvl>
    <w:lvl w:ilvl="4" w:tplc="08090003" w:tentative="1">
      <w:start w:val="1"/>
      <w:numFmt w:val="bullet"/>
      <w:lvlText w:val="o"/>
      <w:lvlJc w:val="left"/>
      <w:pPr>
        <w:tabs>
          <w:tab w:val="num" w:pos="3622"/>
        </w:tabs>
        <w:ind w:left="3622" w:hanging="360"/>
      </w:pPr>
      <w:rPr>
        <w:rFonts w:ascii="Courier New" w:hAnsi="Courier New" w:cs="Courier New" w:hint="default"/>
      </w:rPr>
    </w:lvl>
    <w:lvl w:ilvl="5" w:tplc="08090005" w:tentative="1">
      <w:start w:val="1"/>
      <w:numFmt w:val="bullet"/>
      <w:lvlText w:val=""/>
      <w:lvlJc w:val="left"/>
      <w:pPr>
        <w:tabs>
          <w:tab w:val="num" w:pos="4342"/>
        </w:tabs>
        <w:ind w:left="4342" w:hanging="360"/>
      </w:pPr>
      <w:rPr>
        <w:rFonts w:ascii="Wingdings" w:hAnsi="Wingdings" w:hint="default"/>
      </w:rPr>
    </w:lvl>
    <w:lvl w:ilvl="6" w:tplc="08090001" w:tentative="1">
      <w:start w:val="1"/>
      <w:numFmt w:val="bullet"/>
      <w:lvlText w:val=""/>
      <w:lvlJc w:val="left"/>
      <w:pPr>
        <w:tabs>
          <w:tab w:val="num" w:pos="5062"/>
        </w:tabs>
        <w:ind w:left="5062" w:hanging="360"/>
      </w:pPr>
      <w:rPr>
        <w:rFonts w:ascii="Symbol" w:hAnsi="Symbol" w:hint="default"/>
      </w:rPr>
    </w:lvl>
    <w:lvl w:ilvl="7" w:tplc="08090003" w:tentative="1">
      <w:start w:val="1"/>
      <w:numFmt w:val="bullet"/>
      <w:lvlText w:val="o"/>
      <w:lvlJc w:val="left"/>
      <w:pPr>
        <w:tabs>
          <w:tab w:val="num" w:pos="5782"/>
        </w:tabs>
        <w:ind w:left="5782" w:hanging="360"/>
      </w:pPr>
      <w:rPr>
        <w:rFonts w:ascii="Courier New" w:hAnsi="Courier New" w:cs="Courier New" w:hint="default"/>
      </w:rPr>
    </w:lvl>
    <w:lvl w:ilvl="8" w:tplc="08090005" w:tentative="1">
      <w:start w:val="1"/>
      <w:numFmt w:val="bullet"/>
      <w:lvlText w:val=""/>
      <w:lvlJc w:val="left"/>
      <w:pPr>
        <w:tabs>
          <w:tab w:val="num" w:pos="6502"/>
        </w:tabs>
        <w:ind w:left="6502" w:hanging="360"/>
      </w:pPr>
      <w:rPr>
        <w:rFonts w:ascii="Wingdings" w:hAnsi="Wingdings" w:hint="default"/>
      </w:rPr>
    </w:lvl>
  </w:abstractNum>
  <w:abstractNum w:abstractNumId="2" w15:restartNumberingAfterBreak="0">
    <w:nsid w:val="0A9066A6"/>
    <w:multiLevelType w:val="hybridMultilevel"/>
    <w:tmpl w:val="EBBC14D0"/>
    <w:lvl w:ilvl="0" w:tplc="B2D42102">
      <w:start w:val="1"/>
      <w:numFmt w:val="lowerLetter"/>
      <w:lvlText w:val="%1."/>
      <w:lvlJc w:val="left"/>
      <w:pPr>
        <w:ind w:left="360" w:hanging="360"/>
      </w:pPr>
      <w:rPr>
        <w:rFonts w:hint="default"/>
        <w:b w:val="0"/>
        <w:bCs w:val="0"/>
      </w:rPr>
    </w:lvl>
    <w:lvl w:ilvl="1" w:tplc="20000019" w:tentative="1">
      <w:start w:val="1"/>
      <w:numFmt w:val="lowerLetter"/>
      <w:lvlText w:val="%2."/>
      <w:lvlJc w:val="left"/>
      <w:pPr>
        <w:ind w:left="1080" w:hanging="360"/>
      </w:pPr>
    </w:lvl>
    <w:lvl w:ilvl="2" w:tplc="2000001B" w:tentative="1">
      <w:start w:val="1"/>
      <w:numFmt w:val="lowerRoman"/>
      <w:lvlText w:val="%3."/>
      <w:lvlJc w:val="right"/>
      <w:pPr>
        <w:ind w:left="1800" w:hanging="180"/>
      </w:pPr>
    </w:lvl>
    <w:lvl w:ilvl="3" w:tplc="2000000F" w:tentative="1">
      <w:start w:val="1"/>
      <w:numFmt w:val="decimal"/>
      <w:lvlText w:val="%4."/>
      <w:lvlJc w:val="left"/>
      <w:pPr>
        <w:ind w:left="2520" w:hanging="360"/>
      </w:pPr>
    </w:lvl>
    <w:lvl w:ilvl="4" w:tplc="20000019" w:tentative="1">
      <w:start w:val="1"/>
      <w:numFmt w:val="lowerLetter"/>
      <w:lvlText w:val="%5."/>
      <w:lvlJc w:val="left"/>
      <w:pPr>
        <w:ind w:left="3240" w:hanging="360"/>
      </w:pPr>
    </w:lvl>
    <w:lvl w:ilvl="5" w:tplc="2000001B" w:tentative="1">
      <w:start w:val="1"/>
      <w:numFmt w:val="lowerRoman"/>
      <w:lvlText w:val="%6."/>
      <w:lvlJc w:val="right"/>
      <w:pPr>
        <w:ind w:left="3960" w:hanging="180"/>
      </w:pPr>
    </w:lvl>
    <w:lvl w:ilvl="6" w:tplc="2000000F" w:tentative="1">
      <w:start w:val="1"/>
      <w:numFmt w:val="decimal"/>
      <w:lvlText w:val="%7."/>
      <w:lvlJc w:val="left"/>
      <w:pPr>
        <w:ind w:left="4680" w:hanging="360"/>
      </w:pPr>
    </w:lvl>
    <w:lvl w:ilvl="7" w:tplc="20000019" w:tentative="1">
      <w:start w:val="1"/>
      <w:numFmt w:val="lowerLetter"/>
      <w:lvlText w:val="%8."/>
      <w:lvlJc w:val="left"/>
      <w:pPr>
        <w:ind w:left="5400" w:hanging="360"/>
      </w:pPr>
    </w:lvl>
    <w:lvl w:ilvl="8" w:tplc="2000001B" w:tentative="1">
      <w:start w:val="1"/>
      <w:numFmt w:val="lowerRoman"/>
      <w:lvlText w:val="%9."/>
      <w:lvlJc w:val="right"/>
      <w:pPr>
        <w:ind w:left="6120" w:hanging="180"/>
      </w:pPr>
    </w:lvl>
  </w:abstractNum>
  <w:abstractNum w:abstractNumId="3" w15:restartNumberingAfterBreak="0">
    <w:nsid w:val="0C5F4D21"/>
    <w:multiLevelType w:val="hybridMultilevel"/>
    <w:tmpl w:val="25A6A962"/>
    <w:lvl w:ilvl="0" w:tplc="FFFFFFFF">
      <w:start w:val="1"/>
      <w:numFmt w:val="lowerLetter"/>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4" w15:restartNumberingAfterBreak="0">
    <w:nsid w:val="15B61163"/>
    <w:multiLevelType w:val="hybridMultilevel"/>
    <w:tmpl w:val="38766666"/>
    <w:lvl w:ilvl="0" w:tplc="FFFFFFFF">
      <w:start w:val="1"/>
      <w:numFmt w:val="bullet"/>
      <w:lvlText w:val=""/>
      <w:lvlJc w:val="left"/>
      <w:pPr>
        <w:ind w:left="340" w:hanging="227"/>
      </w:pPr>
      <w:rPr>
        <w:rFonts w:ascii="Symbol" w:hAnsi="Symbol" w:hint="default"/>
      </w:rPr>
    </w:lvl>
    <w:lvl w:ilvl="1" w:tplc="9A3C5D3C">
      <w:start w:val="1"/>
      <w:numFmt w:val="bullet"/>
      <w:lvlText w:val="o"/>
      <w:lvlJc w:val="left"/>
      <w:pPr>
        <w:ind w:left="567" w:hanging="283"/>
      </w:pPr>
      <w:rPr>
        <w:rFonts w:ascii="Courier New" w:hAnsi="Courier New" w:hint="default"/>
      </w:rPr>
    </w:lvl>
    <w:lvl w:ilvl="2" w:tplc="FFFFFFFF" w:tentative="1">
      <w:start w:val="1"/>
      <w:numFmt w:val="bullet"/>
      <w:lvlText w:val=""/>
      <w:lvlJc w:val="left"/>
      <w:pPr>
        <w:ind w:left="2140" w:hanging="360"/>
      </w:pPr>
      <w:rPr>
        <w:rFonts w:ascii="Wingdings" w:hAnsi="Wingdings" w:hint="default"/>
      </w:rPr>
    </w:lvl>
    <w:lvl w:ilvl="3" w:tplc="FFFFFFFF" w:tentative="1">
      <w:start w:val="1"/>
      <w:numFmt w:val="bullet"/>
      <w:lvlText w:val=""/>
      <w:lvlJc w:val="left"/>
      <w:pPr>
        <w:ind w:left="2860" w:hanging="360"/>
      </w:pPr>
      <w:rPr>
        <w:rFonts w:ascii="Symbol" w:hAnsi="Symbol" w:hint="default"/>
      </w:rPr>
    </w:lvl>
    <w:lvl w:ilvl="4" w:tplc="FFFFFFFF" w:tentative="1">
      <w:start w:val="1"/>
      <w:numFmt w:val="bullet"/>
      <w:lvlText w:val="o"/>
      <w:lvlJc w:val="left"/>
      <w:pPr>
        <w:ind w:left="3580" w:hanging="360"/>
      </w:pPr>
      <w:rPr>
        <w:rFonts w:ascii="Courier New" w:hAnsi="Courier New" w:cs="Courier New" w:hint="default"/>
      </w:rPr>
    </w:lvl>
    <w:lvl w:ilvl="5" w:tplc="FFFFFFFF" w:tentative="1">
      <w:start w:val="1"/>
      <w:numFmt w:val="bullet"/>
      <w:lvlText w:val=""/>
      <w:lvlJc w:val="left"/>
      <w:pPr>
        <w:ind w:left="4300" w:hanging="360"/>
      </w:pPr>
      <w:rPr>
        <w:rFonts w:ascii="Wingdings" w:hAnsi="Wingdings" w:hint="default"/>
      </w:rPr>
    </w:lvl>
    <w:lvl w:ilvl="6" w:tplc="FFFFFFFF" w:tentative="1">
      <w:start w:val="1"/>
      <w:numFmt w:val="bullet"/>
      <w:lvlText w:val=""/>
      <w:lvlJc w:val="left"/>
      <w:pPr>
        <w:ind w:left="5020" w:hanging="360"/>
      </w:pPr>
      <w:rPr>
        <w:rFonts w:ascii="Symbol" w:hAnsi="Symbol" w:hint="default"/>
      </w:rPr>
    </w:lvl>
    <w:lvl w:ilvl="7" w:tplc="FFFFFFFF" w:tentative="1">
      <w:start w:val="1"/>
      <w:numFmt w:val="bullet"/>
      <w:lvlText w:val="o"/>
      <w:lvlJc w:val="left"/>
      <w:pPr>
        <w:ind w:left="5740" w:hanging="360"/>
      </w:pPr>
      <w:rPr>
        <w:rFonts w:ascii="Courier New" w:hAnsi="Courier New" w:cs="Courier New" w:hint="default"/>
      </w:rPr>
    </w:lvl>
    <w:lvl w:ilvl="8" w:tplc="FFFFFFFF" w:tentative="1">
      <w:start w:val="1"/>
      <w:numFmt w:val="bullet"/>
      <w:lvlText w:val=""/>
      <w:lvlJc w:val="left"/>
      <w:pPr>
        <w:ind w:left="6460" w:hanging="360"/>
      </w:pPr>
      <w:rPr>
        <w:rFonts w:ascii="Wingdings" w:hAnsi="Wingdings" w:hint="default"/>
      </w:rPr>
    </w:lvl>
  </w:abstractNum>
  <w:abstractNum w:abstractNumId="5" w15:restartNumberingAfterBreak="0">
    <w:nsid w:val="1890041A"/>
    <w:multiLevelType w:val="hybridMultilevel"/>
    <w:tmpl w:val="714CCF62"/>
    <w:lvl w:ilvl="0" w:tplc="02F23FAE">
      <w:start w:val="1"/>
      <w:numFmt w:val="bullet"/>
      <w:lvlText w:val=""/>
      <w:lvlJc w:val="left"/>
      <w:pPr>
        <w:ind w:left="170" w:hanging="170"/>
      </w:pPr>
      <w:rPr>
        <w:rFonts w:ascii="Symbol" w:hAnsi="Symbol" w:hint="default"/>
      </w:rPr>
    </w:lvl>
    <w:lvl w:ilvl="1" w:tplc="F4F04822">
      <w:start w:val="1"/>
      <w:numFmt w:val="bullet"/>
      <w:lvlText w:val="o"/>
      <w:lvlJc w:val="left"/>
      <w:pPr>
        <w:ind w:left="1134" w:hanging="340"/>
      </w:pPr>
      <w:rPr>
        <w:rFonts w:ascii="Courier New" w:hAnsi="Courier New" w:hint="default"/>
      </w:rPr>
    </w:lvl>
    <w:lvl w:ilvl="2" w:tplc="20000005" w:tentative="1">
      <w:start w:val="1"/>
      <w:numFmt w:val="bullet"/>
      <w:lvlText w:val=""/>
      <w:lvlJc w:val="left"/>
      <w:pPr>
        <w:ind w:left="2140" w:hanging="360"/>
      </w:pPr>
      <w:rPr>
        <w:rFonts w:ascii="Wingdings" w:hAnsi="Wingdings" w:hint="default"/>
      </w:rPr>
    </w:lvl>
    <w:lvl w:ilvl="3" w:tplc="20000001" w:tentative="1">
      <w:start w:val="1"/>
      <w:numFmt w:val="bullet"/>
      <w:lvlText w:val=""/>
      <w:lvlJc w:val="left"/>
      <w:pPr>
        <w:ind w:left="2860" w:hanging="360"/>
      </w:pPr>
      <w:rPr>
        <w:rFonts w:ascii="Symbol" w:hAnsi="Symbol" w:hint="default"/>
      </w:rPr>
    </w:lvl>
    <w:lvl w:ilvl="4" w:tplc="20000003" w:tentative="1">
      <w:start w:val="1"/>
      <w:numFmt w:val="bullet"/>
      <w:lvlText w:val="o"/>
      <w:lvlJc w:val="left"/>
      <w:pPr>
        <w:ind w:left="3580" w:hanging="360"/>
      </w:pPr>
      <w:rPr>
        <w:rFonts w:ascii="Courier New" w:hAnsi="Courier New" w:cs="Courier New" w:hint="default"/>
      </w:rPr>
    </w:lvl>
    <w:lvl w:ilvl="5" w:tplc="20000005" w:tentative="1">
      <w:start w:val="1"/>
      <w:numFmt w:val="bullet"/>
      <w:lvlText w:val=""/>
      <w:lvlJc w:val="left"/>
      <w:pPr>
        <w:ind w:left="4300" w:hanging="360"/>
      </w:pPr>
      <w:rPr>
        <w:rFonts w:ascii="Wingdings" w:hAnsi="Wingdings" w:hint="default"/>
      </w:rPr>
    </w:lvl>
    <w:lvl w:ilvl="6" w:tplc="20000001" w:tentative="1">
      <w:start w:val="1"/>
      <w:numFmt w:val="bullet"/>
      <w:lvlText w:val=""/>
      <w:lvlJc w:val="left"/>
      <w:pPr>
        <w:ind w:left="5020" w:hanging="360"/>
      </w:pPr>
      <w:rPr>
        <w:rFonts w:ascii="Symbol" w:hAnsi="Symbol" w:hint="default"/>
      </w:rPr>
    </w:lvl>
    <w:lvl w:ilvl="7" w:tplc="20000003" w:tentative="1">
      <w:start w:val="1"/>
      <w:numFmt w:val="bullet"/>
      <w:lvlText w:val="o"/>
      <w:lvlJc w:val="left"/>
      <w:pPr>
        <w:ind w:left="5740" w:hanging="360"/>
      </w:pPr>
      <w:rPr>
        <w:rFonts w:ascii="Courier New" w:hAnsi="Courier New" w:cs="Courier New" w:hint="default"/>
      </w:rPr>
    </w:lvl>
    <w:lvl w:ilvl="8" w:tplc="20000005" w:tentative="1">
      <w:start w:val="1"/>
      <w:numFmt w:val="bullet"/>
      <w:lvlText w:val=""/>
      <w:lvlJc w:val="left"/>
      <w:pPr>
        <w:ind w:left="6460" w:hanging="360"/>
      </w:pPr>
      <w:rPr>
        <w:rFonts w:ascii="Wingdings" w:hAnsi="Wingdings" w:hint="default"/>
      </w:rPr>
    </w:lvl>
  </w:abstractNum>
  <w:abstractNum w:abstractNumId="6" w15:restartNumberingAfterBreak="0">
    <w:nsid w:val="1F44340D"/>
    <w:multiLevelType w:val="hybridMultilevel"/>
    <w:tmpl w:val="B0A43076"/>
    <w:lvl w:ilvl="0" w:tplc="FFFFFFFF">
      <w:start w:val="1"/>
      <w:numFmt w:val="lowerLetter"/>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7" w15:restartNumberingAfterBreak="0">
    <w:nsid w:val="24E92D39"/>
    <w:multiLevelType w:val="multilevel"/>
    <w:tmpl w:val="A3706BA4"/>
    <w:lvl w:ilvl="0">
      <w:start w:val="1"/>
      <w:numFmt w:val="decimal"/>
      <w:pStyle w:val="Heading1"/>
      <w:lvlText w:val="%1."/>
      <w:lvlJc w:val="left"/>
      <w:pPr>
        <w:tabs>
          <w:tab w:val="num" w:pos="432"/>
        </w:tabs>
        <w:ind w:left="432" w:hanging="432"/>
      </w:pPr>
      <w:rPr>
        <w:rFonts w:hint="default"/>
      </w:rPr>
    </w:lvl>
    <w:lvl w:ilvl="1">
      <w:start w:val="1"/>
      <w:numFmt w:val="decimal"/>
      <w:pStyle w:val="Heading2"/>
      <w:lvlText w:val="%1.%2"/>
      <w:lvlJc w:val="left"/>
      <w:pPr>
        <w:tabs>
          <w:tab w:val="num" w:pos="3096"/>
        </w:tabs>
        <w:ind w:left="3096" w:hanging="576"/>
      </w:pPr>
      <w:rPr>
        <w:rFonts w:hint="default"/>
      </w:rPr>
    </w:lvl>
    <w:lvl w:ilvl="2">
      <w:start w:val="1"/>
      <w:numFmt w:val="decimal"/>
      <w:pStyle w:val="Heading3"/>
      <w:lvlText w:val="%1.%2.%3"/>
      <w:lvlJc w:val="left"/>
      <w:pPr>
        <w:tabs>
          <w:tab w:val="num" w:pos="720"/>
        </w:tabs>
        <w:ind w:left="720" w:hanging="720"/>
      </w:pPr>
      <w:rPr>
        <w:rFonts w:hint="default"/>
      </w:rPr>
    </w:lvl>
    <w:lvl w:ilvl="3">
      <w:start w:val="1"/>
      <w:numFmt w:val="decimal"/>
      <w:pStyle w:val="Heading4"/>
      <w:lvlText w:val="%1.%2.%3.%4"/>
      <w:lvlJc w:val="left"/>
      <w:pPr>
        <w:tabs>
          <w:tab w:val="num" w:pos="864"/>
        </w:tabs>
        <w:ind w:left="864" w:hanging="864"/>
      </w:pPr>
      <w:rPr>
        <w:rFonts w:hint="default"/>
        <w:b/>
        <w:i w:val="0"/>
        <w:sz w:val="20"/>
      </w:rPr>
    </w:lvl>
    <w:lvl w:ilvl="4">
      <w:start w:val="1"/>
      <w:numFmt w:val="decimal"/>
      <w:pStyle w:val="Heading5"/>
      <w:lvlText w:val="%1.%2.%3.%4.%5"/>
      <w:lvlJc w:val="left"/>
      <w:pPr>
        <w:tabs>
          <w:tab w:val="num" w:pos="1008"/>
        </w:tabs>
        <w:ind w:left="1008" w:hanging="1008"/>
      </w:pPr>
      <w:rPr>
        <w:rFonts w:hint="default"/>
      </w:rPr>
    </w:lvl>
    <w:lvl w:ilvl="5">
      <w:start w:val="1"/>
      <w:numFmt w:val="decimal"/>
      <w:pStyle w:val="Heading6"/>
      <w:lvlText w:val="%1.%2.%3.%4.%5.%6"/>
      <w:lvlJc w:val="left"/>
      <w:pPr>
        <w:tabs>
          <w:tab w:val="num" w:pos="1152"/>
        </w:tabs>
        <w:ind w:left="1152" w:hanging="1152"/>
      </w:pPr>
      <w:rPr>
        <w:rFonts w:hint="default"/>
      </w:rPr>
    </w:lvl>
    <w:lvl w:ilvl="6">
      <w:start w:val="1"/>
      <w:numFmt w:val="decimal"/>
      <w:pStyle w:val="Heading7"/>
      <w:lvlText w:val="%1.%2.%3.%4.%5.%6.%7"/>
      <w:lvlJc w:val="left"/>
      <w:pPr>
        <w:tabs>
          <w:tab w:val="num" w:pos="1296"/>
        </w:tabs>
        <w:ind w:left="1296" w:hanging="1296"/>
      </w:pPr>
      <w:rPr>
        <w:rFonts w:hint="default"/>
      </w:rPr>
    </w:lvl>
    <w:lvl w:ilvl="7">
      <w:start w:val="1"/>
      <w:numFmt w:val="decimal"/>
      <w:pStyle w:val="Heading8"/>
      <w:lvlText w:val="%1.%2.%3.%4.%5.%6.%7.%8"/>
      <w:lvlJc w:val="left"/>
      <w:pPr>
        <w:tabs>
          <w:tab w:val="num" w:pos="1440"/>
        </w:tabs>
        <w:ind w:left="1440" w:hanging="1440"/>
      </w:pPr>
      <w:rPr>
        <w:rFonts w:hint="default"/>
      </w:rPr>
    </w:lvl>
    <w:lvl w:ilvl="8">
      <w:start w:val="1"/>
      <w:numFmt w:val="decimal"/>
      <w:pStyle w:val="Heading9"/>
      <w:lvlText w:val="%1.%2.%3.%4.%5.%6.%7.%8.%9"/>
      <w:lvlJc w:val="left"/>
      <w:pPr>
        <w:tabs>
          <w:tab w:val="num" w:pos="1584"/>
        </w:tabs>
        <w:ind w:left="1584" w:hanging="1584"/>
      </w:pPr>
      <w:rPr>
        <w:rFonts w:hint="default"/>
      </w:rPr>
    </w:lvl>
  </w:abstractNum>
  <w:abstractNum w:abstractNumId="8" w15:restartNumberingAfterBreak="0">
    <w:nsid w:val="265122FB"/>
    <w:multiLevelType w:val="hybridMultilevel"/>
    <w:tmpl w:val="33603AB6"/>
    <w:lvl w:ilvl="0" w:tplc="02F23FAE">
      <w:start w:val="1"/>
      <w:numFmt w:val="bullet"/>
      <w:lvlText w:val=""/>
      <w:lvlJc w:val="left"/>
      <w:pPr>
        <w:ind w:left="283" w:hanging="283"/>
      </w:pPr>
      <w:rPr>
        <w:rFonts w:ascii="Symbol" w:hAnsi="Symbol" w:hint="default"/>
      </w:rPr>
    </w:lvl>
    <w:lvl w:ilvl="1" w:tplc="FFFFFFFF" w:tentative="1">
      <w:start w:val="1"/>
      <w:numFmt w:val="bullet"/>
      <w:lvlText w:val="o"/>
      <w:lvlJc w:val="left"/>
      <w:pPr>
        <w:ind w:left="1156" w:hanging="360"/>
      </w:pPr>
      <w:rPr>
        <w:rFonts w:ascii="Courier New" w:hAnsi="Courier New" w:cs="Courier New" w:hint="default"/>
      </w:rPr>
    </w:lvl>
    <w:lvl w:ilvl="2" w:tplc="FFFFFFFF" w:tentative="1">
      <w:start w:val="1"/>
      <w:numFmt w:val="bullet"/>
      <w:lvlText w:val=""/>
      <w:lvlJc w:val="left"/>
      <w:pPr>
        <w:ind w:left="1876" w:hanging="360"/>
      </w:pPr>
      <w:rPr>
        <w:rFonts w:ascii="Wingdings" w:hAnsi="Wingdings" w:hint="default"/>
      </w:rPr>
    </w:lvl>
    <w:lvl w:ilvl="3" w:tplc="FFFFFFFF" w:tentative="1">
      <w:start w:val="1"/>
      <w:numFmt w:val="bullet"/>
      <w:lvlText w:val=""/>
      <w:lvlJc w:val="left"/>
      <w:pPr>
        <w:ind w:left="2596" w:hanging="360"/>
      </w:pPr>
      <w:rPr>
        <w:rFonts w:ascii="Symbol" w:hAnsi="Symbol" w:hint="default"/>
      </w:rPr>
    </w:lvl>
    <w:lvl w:ilvl="4" w:tplc="FFFFFFFF" w:tentative="1">
      <w:start w:val="1"/>
      <w:numFmt w:val="bullet"/>
      <w:lvlText w:val="o"/>
      <w:lvlJc w:val="left"/>
      <w:pPr>
        <w:ind w:left="3316" w:hanging="360"/>
      </w:pPr>
      <w:rPr>
        <w:rFonts w:ascii="Courier New" w:hAnsi="Courier New" w:cs="Courier New" w:hint="default"/>
      </w:rPr>
    </w:lvl>
    <w:lvl w:ilvl="5" w:tplc="FFFFFFFF" w:tentative="1">
      <w:start w:val="1"/>
      <w:numFmt w:val="bullet"/>
      <w:lvlText w:val=""/>
      <w:lvlJc w:val="left"/>
      <w:pPr>
        <w:ind w:left="4036" w:hanging="360"/>
      </w:pPr>
      <w:rPr>
        <w:rFonts w:ascii="Wingdings" w:hAnsi="Wingdings" w:hint="default"/>
      </w:rPr>
    </w:lvl>
    <w:lvl w:ilvl="6" w:tplc="FFFFFFFF" w:tentative="1">
      <w:start w:val="1"/>
      <w:numFmt w:val="bullet"/>
      <w:lvlText w:val=""/>
      <w:lvlJc w:val="left"/>
      <w:pPr>
        <w:ind w:left="4756" w:hanging="360"/>
      </w:pPr>
      <w:rPr>
        <w:rFonts w:ascii="Symbol" w:hAnsi="Symbol" w:hint="default"/>
      </w:rPr>
    </w:lvl>
    <w:lvl w:ilvl="7" w:tplc="FFFFFFFF" w:tentative="1">
      <w:start w:val="1"/>
      <w:numFmt w:val="bullet"/>
      <w:lvlText w:val="o"/>
      <w:lvlJc w:val="left"/>
      <w:pPr>
        <w:ind w:left="5476" w:hanging="360"/>
      </w:pPr>
      <w:rPr>
        <w:rFonts w:ascii="Courier New" w:hAnsi="Courier New" w:cs="Courier New" w:hint="default"/>
      </w:rPr>
    </w:lvl>
    <w:lvl w:ilvl="8" w:tplc="FFFFFFFF" w:tentative="1">
      <w:start w:val="1"/>
      <w:numFmt w:val="bullet"/>
      <w:lvlText w:val=""/>
      <w:lvlJc w:val="left"/>
      <w:pPr>
        <w:ind w:left="6196" w:hanging="360"/>
      </w:pPr>
      <w:rPr>
        <w:rFonts w:ascii="Wingdings" w:hAnsi="Wingdings" w:hint="default"/>
      </w:rPr>
    </w:lvl>
  </w:abstractNum>
  <w:abstractNum w:abstractNumId="9" w15:restartNumberingAfterBreak="0">
    <w:nsid w:val="26C75320"/>
    <w:multiLevelType w:val="hybridMultilevel"/>
    <w:tmpl w:val="4830B2F0"/>
    <w:lvl w:ilvl="0" w:tplc="78502174">
      <w:start w:val="1"/>
      <w:numFmt w:val="lowerRoman"/>
      <w:lvlText w:val="%1."/>
      <w:lvlJc w:val="right"/>
      <w:pPr>
        <w:ind w:left="340" w:hanging="113"/>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0" w15:restartNumberingAfterBreak="0">
    <w:nsid w:val="27F9451D"/>
    <w:multiLevelType w:val="hybridMultilevel"/>
    <w:tmpl w:val="45E4905E"/>
    <w:lvl w:ilvl="0" w:tplc="9A3C5D3C">
      <w:start w:val="1"/>
      <w:numFmt w:val="bullet"/>
      <w:lvlText w:val="o"/>
      <w:lvlJc w:val="left"/>
      <w:pPr>
        <w:ind w:left="567" w:hanging="283"/>
      </w:pPr>
      <w:rPr>
        <w:rFonts w:ascii="Courier New" w:hAnsi="Courier New"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1" w15:restartNumberingAfterBreak="0">
    <w:nsid w:val="2F731893"/>
    <w:multiLevelType w:val="hybridMultilevel"/>
    <w:tmpl w:val="C32A93EC"/>
    <w:lvl w:ilvl="0" w:tplc="FFFFFFFF">
      <w:start w:val="1"/>
      <w:numFmt w:val="lowerRoman"/>
      <w:lvlText w:val="%1."/>
      <w:lvlJc w:val="right"/>
      <w:pPr>
        <w:ind w:left="312" w:hanging="85"/>
      </w:pPr>
      <w:rPr>
        <w:rFonts w:ascii="Arial" w:hAnsi="Arial" w:cs="Arial" w:hint="default"/>
        <w:b w:val="0"/>
        <w:bCs/>
        <w:color w:val="auto"/>
        <w:sz w:val="18"/>
        <w:szCs w:val="18"/>
      </w:rPr>
    </w:lvl>
    <w:lvl w:ilvl="1" w:tplc="FFFFFFFF">
      <w:start w:val="1"/>
      <w:numFmt w:val="lowerLetter"/>
      <w:lvlText w:val="%2."/>
      <w:lvlJc w:val="left"/>
      <w:pPr>
        <w:ind w:left="680" w:hanging="340"/>
      </w:pPr>
      <w:rPr>
        <w:rFonts w:hint="default"/>
      </w:r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2" w15:restartNumberingAfterBreak="0">
    <w:nsid w:val="37F149A6"/>
    <w:multiLevelType w:val="hybridMultilevel"/>
    <w:tmpl w:val="4A2253E6"/>
    <w:lvl w:ilvl="0" w:tplc="08090019">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15:restartNumberingAfterBreak="0">
    <w:nsid w:val="3B1421DC"/>
    <w:multiLevelType w:val="singleLevel"/>
    <w:tmpl w:val="03A63E4A"/>
    <w:lvl w:ilvl="0">
      <w:start w:val="1"/>
      <w:numFmt w:val="bullet"/>
      <w:pStyle w:val="Bullet1"/>
      <w:lvlText w:val=""/>
      <w:lvlJc w:val="left"/>
      <w:pPr>
        <w:tabs>
          <w:tab w:val="num" w:pos="1418"/>
        </w:tabs>
        <w:ind w:left="1418" w:hanging="284"/>
      </w:pPr>
      <w:rPr>
        <w:rFonts w:ascii="Wingdings" w:hAnsi="Wingdings" w:hint="default"/>
        <w:b w:val="0"/>
        <w:i w:val="0"/>
        <w:color w:val="8DB1C7"/>
        <w:sz w:val="20"/>
      </w:rPr>
    </w:lvl>
  </w:abstractNum>
  <w:abstractNum w:abstractNumId="14" w15:restartNumberingAfterBreak="0">
    <w:nsid w:val="3D0352DF"/>
    <w:multiLevelType w:val="hybridMultilevel"/>
    <w:tmpl w:val="34D8A6D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5D54486"/>
    <w:multiLevelType w:val="hybridMultilevel"/>
    <w:tmpl w:val="FAC03EF4"/>
    <w:lvl w:ilvl="0" w:tplc="FFFFFFFF">
      <w:start w:val="1"/>
      <w:numFmt w:val="lowerLetter"/>
      <w:lvlText w:val="%1."/>
      <w:lvlJc w:val="left"/>
      <w:pPr>
        <w:ind w:left="360" w:hanging="360"/>
      </w:pPr>
    </w:lvl>
    <w:lvl w:ilvl="1" w:tplc="FFFFFFFF">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6" w15:restartNumberingAfterBreak="0">
    <w:nsid w:val="47C765E6"/>
    <w:multiLevelType w:val="hybridMultilevel"/>
    <w:tmpl w:val="B0A899DE"/>
    <w:lvl w:ilvl="0" w:tplc="CE6CC1EA">
      <w:start w:val="1"/>
      <w:numFmt w:val="lowerLetter"/>
      <w:lvlText w:val="%1."/>
      <w:lvlJc w:val="left"/>
      <w:pPr>
        <w:ind w:left="357" w:hanging="357"/>
      </w:pPr>
      <w:rPr>
        <w:rFonts w:hint="default"/>
      </w:rPr>
    </w:lvl>
    <w:lvl w:ilvl="1" w:tplc="FFFFFFFF" w:tentative="1">
      <w:start w:val="1"/>
      <w:numFmt w:val="lowerLetter"/>
      <w:lvlText w:val="%2."/>
      <w:lvlJc w:val="left"/>
      <w:pPr>
        <w:ind w:left="1213" w:hanging="360"/>
      </w:pPr>
    </w:lvl>
    <w:lvl w:ilvl="2" w:tplc="FFFFFFFF" w:tentative="1">
      <w:start w:val="1"/>
      <w:numFmt w:val="lowerRoman"/>
      <w:lvlText w:val="%3."/>
      <w:lvlJc w:val="right"/>
      <w:pPr>
        <w:ind w:left="1933" w:hanging="180"/>
      </w:pPr>
    </w:lvl>
    <w:lvl w:ilvl="3" w:tplc="FFFFFFFF" w:tentative="1">
      <w:start w:val="1"/>
      <w:numFmt w:val="decimal"/>
      <w:lvlText w:val="%4."/>
      <w:lvlJc w:val="left"/>
      <w:pPr>
        <w:ind w:left="2653" w:hanging="360"/>
      </w:pPr>
    </w:lvl>
    <w:lvl w:ilvl="4" w:tplc="FFFFFFFF" w:tentative="1">
      <w:start w:val="1"/>
      <w:numFmt w:val="lowerLetter"/>
      <w:lvlText w:val="%5."/>
      <w:lvlJc w:val="left"/>
      <w:pPr>
        <w:ind w:left="3373" w:hanging="360"/>
      </w:pPr>
    </w:lvl>
    <w:lvl w:ilvl="5" w:tplc="FFFFFFFF" w:tentative="1">
      <w:start w:val="1"/>
      <w:numFmt w:val="lowerRoman"/>
      <w:lvlText w:val="%6."/>
      <w:lvlJc w:val="right"/>
      <w:pPr>
        <w:ind w:left="4093" w:hanging="180"/>
      </w:pPr>
    </w:lvl>
    <w:lvl w:ilvl="6" w:tplc="FFFFFFFF" w:tentative="1">
      <w:start w:val="1"/>
      <w:numFmt w:val="decimal"/>
      <w:lvlText w:val="%7."/>
      <w:lvlJc w:val="left"/>
      <w:pPr>
        <w:ind w:left="4813" w:hanging="360"/>
      </w:pPr>
    </w:lvl>
    <w:lvl w:ilvl="7" w:tplc="FFFFFFFF" w:tentative="1">
      <w:start w:val="1"/>
      <w:numFmt w:val="lowerLetter"/>
      <w:lvlText w:val="%8."/>
      <w:lvlJc w:val="left"/>
      <w:pPr>
        <w:ind w:left="5533" w:hanging="360"/>
      </w:pPr>
    </w:lvl>
    <w:lvl w:ilvl="8" w:tplc="FFFFFFFF" w:tentative="1">
      <w:start w:val="1"/>
      <w:numFmt w:val="lowerRoman"/>
      <w:lvlText w:val="%9."/>
      <w:lvlJc w:val="right"/>
      <w:pPr>
        <w:ind w:left="6253" w:hanging="180"/>
      </w:pPr>
    </w:lvl>
  </w:abstractNum>
  <w:abstractNum w:abstractNumId="17" w15:restartNumberingAfterBreak="0">
    <w:nsid w:val="4D811394"/>
    <w:multiLevelType w:val="hybridMultilevel"/>
    <w:tmpl w:val="DE5035E0"/>
    <w:lvl w:ilvl="0" w:tplc="C06A1578">
      <w:start w:val="1"/>
      <w:numFmt w:val="bullet"/>
      <w:lvlText w:val=""/>
      <w:lvlJc w:val="left"/>
      <w:pPr>
        <w:ind w:left="227" w:hanging="170"/>
      </w:pPr>
      <w:rPr>
        <w:rFonts w:ascii="Symbol" w:hAnsi="Symbol"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8" w15:restartNumberingAfterBreak="0">
    <w:nsid w:val="4F357AFF"/>
    <w:multiLevelType w:val="multilevel"/>
    <w:tmpl w:val="301AB754"/>
    <w:styleLink w:val="Numbered"/>
    <w:lvl w:ilvl="0">
      <w:start w:val="1"/>
      <w:numFmt w:val="decimal"/>
      <w:lvlText w:val="%1."/>
      <w:lvlJc w:val="left"/>
      <w:pPr>
        <w:tabs>
          <w:tab w:val="num" w:pos="360"/>
        </w:tabs>
        <w:ind w:left="1080" w:hanging="360"/>
      </w:pPr>
      <w:rPr>
        <w:rFonts w:ascii="Arial" w:hAnsi="Arial" w:hint="default"/>
        <w:color w:val="000000"/>
      </w:rPr>
    </w:lvl>
    <w:lvl w:ilvl="1">
      <w:start w:val="1"/>
      <w:numFmt w:val="lowerLetter"/>
      <w:lvlText w:val="%2."/>
      <w:lvlJc w:val="left"/>
      <w:pPr>
        <w:tabs>
          <w:tab w:val="num" w:pos="1440"/>
        </w:tabs>
        <w:ind w:left="1440" w:hanging="360"/>
      </w:pPr>
      <w:rPr>
        <w:rFonts w:hint="default"/>
      </w:rPr>
    </w:lvl>
    <w:lvl w:ilvl="2">
      <w:start w:val="1"/>
      <w:numFmt w:val="lowerRoman"/>
      <w:lvlText w:val="%3."/>
      <w:lvlJc w:val="right"/>
      <w:pPr>
        <w:tabs>
          <w:tab w:val="num" w:pos="2160"/>
        </w:tabs>
        <w:ind w:left="2160" w:hanging="180"/>
      </w:pPr>
      <w:rPr>
        <w:rFonts w:hint="default"/>
      </w:rPr>
    </w:lvl>
    <w:lvl w:ilvl="3">
      <w:start w:val="1"/>
      <w:numFmt w:val="decimal"/>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Roman"/>
      <w:lvlText w:val="%6."/>
      <w:lvlJc w:val="right"/>
      <w:pPr>
        <w:tabs>
          <w:tab w:val="num" w:pos="4320"/>
        </w:tabs>
        <w:ind w:left="4320" w:hanging="180"/>
      </w:pPr>
      <w:rPr>
        <w:rFonts w:hint="default"/>
      </w:rPr>
    </w:lvl>
    <w:lvl w:ilvl="6">
      <w:start w:val="1"/>
      <w:numFmt w:val="decimal"/>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Roman"/>
      <w:lvlText w:val="%9."/>
      <w:lvlJc w:val="right"/>
      <w:pPr>
        <w:tabs>
          <w:tab w:val="num" w:pos="6480"/>
        </w:tabs>
        <w:ind w:left="6480" w:hanging="180"/>
      </w:pPr>
      <w:rPr>
        <w:rFonts w:hint="default"/>
      </w:rPr>
    </w:lvl>
  </w:abstractNum>
  <w:abstractNum w:abstractNumId="19" w15:restartNumberingAfterBreak="0">
    <w:nsid w:val="52B105EF"/>
    <w:multiLevelType w:val="hybridMultilevel"/>
    <w:tmpl w:val="C2107E1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543E0BD8"/>
    <w:multiLevelType w:val="hybridMultilevel"/>
    <w:tmpl w:val="398C08E0"/>
    <w:lvl w:ilvl="0" w:tplc="FFFFFFFF">
      <w:start w:val="1"/>
      <w:numFmt w:val="lowerRoman"/>
      <w:lvlText w:val="%1."/>
      <w:lvlJc w:val="right"/>
      <w:pPr>
        <w:ind w:left="340" w:hanging="113"/>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 w15:restartNumberingAfterBreak="0">
    <w:nsid w:val="54BF77F1"/>
    <w:multiLevelType w:val="hybridMultilevel"/>
    <w:tmpl w:val="EDE028CC"/>
    <w:lvl w:ilvl="0" w:tplc="FFFFFFFF">
      <w:start w:val="1"/>
      <w:numFmt w:val="bullet"/>
      <w:lvlText w:val=""/>
      <w:lvlJc w:val="left"/>
      <w:pPr>
        <w:ind w:left="340" w:hanging="227"/>
      </w:pPr>
      <w:rPr>
        <w:rFonts w:ascii="Symbol" w:hAnsi="Symbol" w:hint="default"/>
      </w:rPr>
    </w:lvl>
    <w:lvl w:ilvl="1" w:tplc="05EA58B0">
      <w:start w:val="1"/>
      <w:numFmt w:val="bullet"/>
      <w:lvlText w:val="o"/>
      <w:lvlJc w:val="left"/>
      <w:pPr>
        <w:ind w:left="1134" w:hanging="567"/>
      </w:pPr>
      <w:rPr>
        <w:rFonts w:ascii="Courier New" w:hAnsi="Courier New" w:hint="default"/>
      </w:rPr>
    </w:lvl>
    <w:lvl w:ilvl="2" w:tplc="FFFFFFFF" w:tentative="1">
      <w:start w:val="1"/>
      <w:numFmt w:val="bullet"/>
      <w:lvlText w:val=""/>
      <w:lvlJc w:val="left"/>
      <w:pPr>
        <w:ind w:left="2140" w:hanging="360"/>
      </w:pPr>
      <w:rPr>
        <w:rFonts w:ascii="Wingdings" w:hAnsi="Wingdings" w:hint="default"/>
      </w:rPr>
    </w:lvl>
    <w:lvl w:ilvl="3" w:tplc="FFFFFFFF" w:tentative="1">
      <w:start w:val="1"/>
      <w:numFmt w:val="bullet"/>
      <w:lvlText w:val=""/>
      <w:lvlJc w:val="left"/>
      <w:pPr>
        <w:ind w:left="2860" w:hanging="360"/>
      </w:pPr>
      <w:rPr>
        <w:rFonts w:ascii="Symbol" w:hAnsi="Symbol" w:hint="default"/>
      </w:rPr>
    </w:lvl>
    <w:lvl w:ilvl="4" w:tplc="FFFFFFFF" w:tentative="1">
      <w:start w:val="1"/>
      <w:numFmt w:val="bullet"/>
      <w:lvlText w:val="o"/>
      <w:lvlJc w:val="left"/>
      <w:pPr>
        <w:ind w:left="3580" w:hanging="360"/>
      </w:pPr>
      <w:rPr>
        <w:rFonts w:ascii="Courier New" w:hAnsi="Courier New" w:cs="Courier New" w:hint="default"/>
      </w:rPr>
    </w:lvl>
    <w:lvl w:ilvl="5" w:tplc="FFFFFFFF" w:tentative="1">
      <w:start w:val="1"/>
      <w:numFmt w:val="bullet"/>
      <w:lvlText w:val=""/>
      <w:lvlJc w:val="left"/>
      <w:pPr>
        <w:ind w:left="4300" w:hanging="360"/>
      </w:pPr>
      <w:rPr>
        <w:rFonts w:ascii="Wingdings" w:hAnsi="Wingdings" w:hint="default"/>
      </w:rPr>
    </w:lvl>
    <w:lvl w:ilvl="6" w:tplc="FFFFFFFF" w:tentative="1">
      <w:start w:val="1"/>
      <w:numFmt w:val="bullet"/>
      <w:lvlText w:val=""/>
      <w:lvlJc w:val="left"/>
      <w:pPr>
        <w:ind w:left="5020" w:hanging="360"/>
      </w:pPr>
      <w:rPr>
        <w:rFonts w:ascii="Symbol" w:hAnsi="Symbol" w:hint="default"/>
      </w:rPr>
    </w:lvl>
    <w:lvl w:ilvl="7" w:tplc="FFFFFFFF" w:tentative="1">
      <w:start w:val="1"/>
      <w:numFmt w:val="bullet"/>
      <w:lvlText w:val="o"/>
      <w:lvlJc w:val="left"/>
      <w:pPr>
        <w:ind w:left="5740" w:hanging="360"/>
      </w:pPr>
      <w:rPr>
        <w:rFonts w:ascii="Courier New" w:hAnsi="Courier New" w:cs="Courier New" w:hint="default"/>
      </w:rPr>
    </w:lvl>
    <w:lvl w:ilvl="8" w:tplc="FFFFFFFF" w:tentative="1">
      <w:start w:val="1"/>
      <w:numFmt w:val="bullet"/>
      <w:lvlText w:val=""/>
      <w:lvlJc w:val="left"/>
      <w:pPr>
        <w:ind w:left="6460" w:hanging="360"/>
      </w:pPr>
      <w:rPr>
        <w:rFonts w:ascii="Wingdings" w:hAnsi="Wingdings" w:hint="default"/>
      </w:rPr>
    </w:lvl>
  </w:abstractNum>
  <w:abstractNum w:abstractNumId="22" w15:restartNumberingAfterBreak="0">
    <w:nsid w:val="5BDD7FE6"/>
    <w:multiLevelType w:val="hybridMultilevel"/>
    <w:tmpl w:val="B0A43076"/>
    <w:lvl w:ilvl="0" w:tplc="20000019">
      <w:start w:val="1"/>
      <w:numFmt w:val="lowerLetter"/>
      <w:lvlText w:val="%1."/>
      <w:lvlJc w:val="left"/>
      <w:pPr>
        <w:ind w:left="360" w:hanging="360"/>
      </w:pPr>
    </w:lvl>
    <w:lvl w:ilvl="1" w:tplc="20000019" w:tentative="1">
      <w:start w:val="1"/>
      <w:numFmt w:val="lowerLetter"/>
      <w:lvlText w:val="%2."/>
      <w:lvlJc w:val="left"/>
      <w:pPr>
        <w:ind w:left="1080" w:hanging="360"/>
      </w:pPr>
    </w:lvl>
    <w:lvl w:ilvl="2" w:tplc="2000001B" w:tentative="1">
      <w:start w:val="1"/>
      <w:numFmt w:val="lowerRoman"/>
      <w:lvlText w:val="%3."/>
      <w:lvlJc w:val="right"/>
      <w:pPr>
        <w:ind w:left="1800" w:hanging="180"/>
      </w:pPr>
    </w:lvl>
    <w:lvl w:ilvl="3" w:tplc="2000000F" w:tentative="1">
      <w:start w:val="1"/>
      <w:numFmt w:val="decimal"/>
      <w:lvlText w:val="%4."/>
      <w:lvlJc w:val="left"/>
      <w:pPr>
        <w:ind w:left="2520" w:hanging="360"/>
      </w:pPr>
    </w:lvl>
    <w:lvl w:ilvl="4" w:tplc="20000019" w:tentative="1">
      <w:start w:val="1"/>
      <w:numFmt w:val="lowerLetter"/>
      <w:lvlText w:val="%5."/>
      <w:lvlJc w:val="left"/>
      <w:pPr>
        <w:ind w:left="3240" w:hanging="360"/>
      </w:pPr>
    </w:lvl>
    <w:lvl w:ilvl="5" w:tplc="2000001B" w:tentative="1">
      <w:start w:val="1"/>
      <w:numFmt w:val="lowerRoman"/>
      <w:lvlText w:val="%6."/>
      <w:lvlJc w:val="right"/>
      <w:pPr>
        <w:ind w:left="3960" w:hanging="180"/>
      </w:pPr>
    </w:lvl>
    <w:lvl w:ilvl="6" w:tplc="2000000F" w:tentative="1">
      <w:start w:val="1"/>
      <w:numFmt w:val="decimal"/>
      <w:lvlText w:val="%7."/>
      <w:lvlJc w:val="left"/>
      <w:pPr>
        <w:ind w:left="4680" w:hanging="360"/>
      </w:pPr>
    </w:lvl>
    <w:lvl w:ilvl="7" w:tplc="20000019" w:tentative="1">
      <w:start w:val="1"/>
      <w:numFmt w:val="lowerLetter"/>
      <w:lvlText w:val="%8."/>
      <w:lvlJc w:val="left"/>
      <w:pPr>
        <w:ind w:left="5400" w:hanging="360"/>
      </w:pPr>
    </w:lvl>
    <w:lvl w:ilvl="8" w:tplc="2000001B" w:tentative="1">
      <w:start w:val="1"/>
      <w:numFmt w:val="lowerRoman"/>
      <w:lvlText w:val="%9."/>
      <w:lvlJc w:val="right"/>
      <w:pPr>
        <w:ind w:left="6120" w:hanging="180"/>
      </w:pPr>
    </w:lvl>
  </w:abstractNum>
  <w:abstractNum w:abstractNumId="23" w15:restartNumberingAfterBreak="0">
    <w:nsid w:val="613B6FEA"/>
    <w:multiLevelType w:val="hybridMultilevel"/>
    <w:tmpl w:val="0FD82C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6172232A"/>
    <w:multiLevelType w:val="hybridMultilevel"/>
    <w:tmpl w:val="6956A5D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69D272E8"/>
    <w:multiLevelType w:val="multilevel"/>
    <w:tmpl w:val="F0F2F832"/>
    <w:lvl w:ilvl="0">
      <w:start w:val="4"/>
      <w:numFmt w:val="decimal"/>
      <w:lvlText w:val="%1"/>
      <w:lvlJc w:val="left"/>
      <w:pPr>
        <w:ind w:left="732" w:hanging="732"/>
      </w:pPr>
      <w:rPr>
        <w:rFonts w:hint="default"/>
      </w:rPr>
    </w:lvl>
    <w:lvl w:ilvl="1">
      <w:start w:val="1"/>
      <w:numFmt w:val="decimal"/>
      <w:lvlText w:val="%1.%2"/>
      <w:lvlJc w:val="left"/>
      <w:pPr>
        <w:ind w:left="732" w:hanging="732"/>
      </w:pPr>
      <w:rPr>
        <w:rFonts w:hint="default"/>
      </w:rPr>
    </w:lvl>
    <w:lvl w:ilvl="2">
      <w:start w:val="9"/>
      <w:numFmt w:val="decimal"/>
      <w:lvlText w:val="%1.%2.%3"/>
      <w:lvlJc w:val="left"/>
      <w:pPr>
        <w:ind w:left="732" w:hanging="732"/>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26" w15:restartNumberingAfterBreak="0">
    <w:nsid w:val="6BB6610E"/>
    <w:multiLevelType w:val="hybridMultilevel"/>
    <w:tmpl w:val="25A6A962"/>
    <w:lvl w:ilvl="0" w:tplc="20000019">
      <w:start w:val="1"/>
      <w:numFmt w:val="lowerLetter"/>
      <w:lvlText w:val="%1."/>
      <w:lvlJc w:val="left"/>
      <w:pPr>
        <w:ind w:left="360" w:hanging="360"/>
      </w:pPr>
    </w:lvl>
    <w:lvl w:ilvl="1" w:tplc="20000019" w:tentative="1">
      <w:start w:val="1"/>
      <w:numFmt w:val="lowerLetter"/>
      <w:lvlText w:val="%2."/>
      <w:lvlJc w:val="left"/>
      <w:pPr>
        <w:ind w:left="1080" w:hanging="360"/>
      </w:pPr>
    </w:lvl>
    <w:lvl w:ilvl="2" w:tplc="2000001B" w:tentative="1">
      <w:start w:val="1"/>
      <w:numFmt w:val="lowerRoman"/>
      <w:lvlText w:val="%3."/>
      <w:lvlJc w:val="right"/>
      <w:pPr>
        <w:ind w:left="1800" w:hanging="180"/>
      </w:pPr>
    </w:lvl>
    <w:lvl w:ilvl="3" w:tplc="2000000F" w:tentative="1">
      <w:start w:val="1"/>
      <w:numFmt w:val="decimal"/>
      <w:lvlText w:val="%4."/>
      <w:lvlJc w:val="left"/>
      <w:pPr>
        <w:ind w:left="2520" w:hanging="360"/>
      </w:pPr>
    </w:lvl>
    <w:lvl w:ilvl="4" w:tplc="20000019" w:tentative="1">
      <w:start w:val="1"/>
      <w:numFmt w:val="lowerLetter"/>
      <w:lvlText w:val="%5."/>
      <w:lvlJc w:val="left"/>
      <w:pPr>
        <w:ind w:left="3240" w:hanging="360"/>
      </w:pPr>
    </w:lvl>
    <w:lvl w:ilvl="5" w:tplc="2000001B" w:tentative="1">
      <w:start w:val="1"/>
      <w:numFmt w:val="lowerRoman"/>
      <w:lvlText w:val="%6."/>
      <w:lvlJc w:val="right"/>
      <w:pPr>
        <w:ind w:left="3960" w:hanging="180"/>
      </w:pPr>
    </w:lvl>
    <w:lvl w:ilvl="6" w:tplc="2000000F" w:tentative="1">
      <w:start w:val="1"/>
      <w:numFmt w:val="decimal"/>
      <w:lvlText w:val="%7."/>
      <w:lvlJc w:val="left"/>
      <w:pPr>
        <w:ind w:left="4680" w:hanging="360"/>
      </w:pPr>
    </w:lvl>
    <w:lvl w:ilvl="7" w:tplc="20000019" w:tentative="1">
      <w:start w:val="1"/>
      <w:numFmt w:val="lowerLetter"/>
      <w:lvlText w:val="%8."/>
      <w:lvlJc w:val="left"/>
      <w:pPr>
        <w:ind w:left="5400" w:hanging="360"/>
      </w:pPr>
    </w:lvl>
    <w:lvl w:ilvl="8" w:tplc="2000001B" w:tentative="1">
      <w:start w:val="1"/>
      <w:numFmt w:val="lowerRoman"/>
      <w:lvlText w:val="%9."/>
      <w:lvlJc w:val="right"/>
      <w:pPr>
        <w:ind w:left="6120" w:hanging="180"/>
      </w:pPr>
    </w:lvl>
  </w:abstractNum>
  <w:abstractNum w:abstractNumId="27" w15:restartNumberingAfterBreak="0">
    <w:nsid w:val="6D954EBE"/>
    <w:multiLevelType w:val="hybridMultilevel"/>
    <w:tmpl w:val="FAC03EF4"/>
    <w:lvl w:ilvl="0" w:tplc="FFFFFFFF">
      <w:start w:val="1"/>
      <w:numFmt w:val="lowerLetter"/>
      <w:lvlText w:val="%1."/>
      <w:lvlJc w:val="left"/>
      <w:pPr>
        <w:ind w:left="360" w:hanging="360"/>
      </w:pPr>
    </w:lvl>
    <w:lvl w:ilvl="1" w:tplc="FFFFFFFF">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8" w15:restartNumberingAfterBreak="0">
    <w:nsid w:val="702D5107"/>
    <w:multiLevelType w:val="multilevel"/>
    <w:tmpl w:val="9A1EFD0E"/>
    <w:lvl w:ilvl="0">
      <w:start w:val="4"/>
      <w:numFmt w:val="decimal"/>
      <w:lvlText w:val="%1"/>
      <w:lvlJc w:val="left"/>
      <w:pPr>
        <w:ind w:left="732" w:hanging="732"/>
      </w:pPr>
      <w:rPr>
        <w:rFonts w:hint="default"/>
        <w:color w:val="005294"/>
        <w:u w:val="none"/>
      </w:rPr>
    </w:lvl>
    <w:lvl w:ilvl="1">
      <w:start w:val="1"/>
      <w:numFmt w:val="decimal"/>
      <w:lvlText w:val="%1.%2"/>
      <w:lvlJc w:val="left"/>
      <w:pPr>
        <w:ind w:left="732" w:hanging="732"/>
      </w:pPr>
      <w:rPr>
        <w:rFonts w:hint="default"/>
        <w:color w:val="005294"/>
        <w:u w:val="none"/>
      </w:rPr>
    </w:lvl>
    <w:lvl w:ilvl="2">
      <w:start w:val="5"/>
      <w:numFmt w:val="decimal"/>
      <w:lvlText w:val="%1.%2.%3"/>
      <w:lvlJc w:val="left"/>
      <w:pPr>
        <w:ind w:left="732" w:hanging="732"/>
      </w:pPr>
      <w:rPr>
        <w:rFonts w:hint="default"/>
        <w:color w:val="005294"/>
        <w:u w:val="none"/>
      </w:rPr>
    </w:lvl>
    <w:lvl w:ilvl="3">
      <w:start w:val="1"/>
      <w:numFmt w:val="decimal"/>
      <w:lvlText w:val="%1.%2.%3.%4"/>
      <w:lvlJc w:val="left"/>
      <w:pPr>
        <w:ind w:left="1080" w:hanging="1080"/>
      </w:pPr>
      <w:rPr>
        <w:rFonts w:hint="default"/>
        <w:color w:val="005294"/>
        <w:u w:val="none"/>
      </w:rPr>
    </w:lvl>
    <w:lvl w:ilvl="4">
      <w:start w:val="1"/>
      <w:numFmt w:val="decimal"/>
      <w:lvlText w:val="%1.%2.%3.%4.%5"/>
      <w:lvlJc w:val="left"/>
      <w:pPr>
        <w:ind w:left="1440" w:hanging="1440"/>
      </w:pPr>
      <w:rPr>
        <w:rFonts w:hint="default"/>
        <w:color w:val="005294"/>
        <w:u w:val="none"/>
      </w:rPr>
    </w:lvl>
    <w:lvl w:ilvl="5">
      <w:start w:val="1"/>
      <w:numFmt w:val="decimal"/>
      <w:lvlText w:val="%1.%2.%3.%4.%5.%6"/>
      <w:lvlJc w:val="left"/>
      <w:pPr>
        <w:ind w:left="1800" w:hanging="1800"/>
      </w:pPr>
      <w:rPr>
        <w:rFonts w:hint="default"/>
        <w:color w:val="005294"/>
        <w:u w:val="none"/>
      </w:rPr>
    </w:lvl>
    <w:lvl w:ilvl="6">
      <w:start w:val="1"/>
      <w:numFmt w:val="decimal"/>
      <w:lvlText w:val="%1.%2.%3.%4.%5.%6.%7"/>
      <w:lvlJc w:val="left"/>
      <w:pPr>
        <w:ind w:left="1800" w:hanging="1800"/>
      </w:pPr>
      <w:rPr>
        <w:rFonts w:hint="default"/>
        <w:color w:val="005294"/>
        <w:u w:val="none"/>
      </w:rPr>
    </w:lvl>
    <w:lvl w:ilvl="7">
      <w:start w:val="1"/>
      <w:numFmt w:val="decimal"/>
      <w:lvlText w:val="%1.%2.%3.%4.%5.%6.%7.%8"/>
      <w:lvlJc w:val="left"/>
      <w:pPr>
        <w:ind w:left="2160" w:hanging="2160"/>
      </w:pPr>
      <w:rPr>
        <w:rFonts w:hint="default"/>
        <w:color w:val="005294"/>
        <w:u w:val="none"/>
      </w:rPr>
    </w:lvl>
    <w:lvl w:ilvl="8">
      <w:start w:val="1"/>
      <w:numFmt w:val="decimal"/>
      <w:lvlText w:val="%1.%2.%3.%4.%5.%6.%7.%8.%9"/>
      <w:lvlJc w:val="left"/>
      <w:pPr>
        <w:ind w:left="2520" w:hanging="2520"/>
      </w:pPr>
      <w:rPr>
        <w:rFonts w:hint="default"/>
        <w:color w:val="005294"/>
        <w:u w:val="none"/>
      </w:rPr>
    </w:lvl>
  </w:abstractNum>
  <w:abstractNum w:abstractNumId="29" w15:restartNumberingAfterBreak="0">
    <w:nsid w:val="72091F05"/>
    <w:multiLevelType w:val="multilevel"/>
    <w:tmpl w:val="66CC3B3A"/>
    <w:lvl w:ilvl="0">
      <w:start w:val="1"/>
      <w:numFmt w:val="decimal"/>
      <w:lvlText w:val="%1."/>
      <w:lvlJc w:val="left"/>
      <w:pPr>
        <w:ind w:left="360" w:hanging="360"/>
      </w:pPr>
      <w:rPr>
        <w:rFonts w:hint="default"/>
      </w:rPr>
    </w:lvl>
    <w:lvl w:ilvl="1">
      <w:start w:val="1"/>
      <w:numFmt w:val="decimal"/>
      <w:isLgl/>
      <w:lvlText w:val="%1.%2"/>
      <w:lvlJc w:val="left"/>
      <w:pPr>
        <w:ind w:left="732" w:hanging="732"/>
      </w:pPr>
      <w:rPr>
        <w:rFonts w:hint="default"/>
      </w:rPr>
    </w:lvl>
    <w:lvl w:ilvl="2">
      <w:start w:val="1"/>
      <w:numFmt w:val="decimal"/>
      <w:isLgl/>
      <w:lvlText w:val="%1.%2.%3"/>
      <w:lvlJc w:val="left"/>
      <w:pPr>
        <w:ind w:left="732" w:hanging="732"/>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440" w:hanging="1440"/>
      </w:pPr>
      <w:rPr>
        <w:rFonts w:hint="default"/>
      </w:rPr>
    </w:lvl>
    <w:lvl w:ilvl="5">
      <w:start w:val="1"/>
      <w:numFmt w:val="decimal"/>
      <w:isLgl/>
      <w:lvlText w:val="%1.%2.%3.%4.%5.%6"/>
      <w:lvlJc w:val="left"/>
      <w:pPr>
        <w:ind w:left="1800" w:hanging="1800"/>
      </w:pPr>
      <w:rPr>
        <w:rFonts w:hint="default"/>
      </w:rPr>
    </w:lvl>
    <w:lvl w:ilvl="6">
      <w:start w:val="1"/>
      <w:numFmt w:val="decimal"/>
      <w:isLgl/>
      <w:lvlText w:val="%1.%2.%3.%4.%5.%6.%7"/>
      <w:lvlJc w:val="left"/>
      <w:pPr>
        <w:ind w:left="1800" w:hanging="1800"/>
      </w:pPr>
      <w:rPr>
        <w:rFonts w:hint="default"/>
      </w:rPr>
    </w:lvl>
    <w:lvl w:ilvl="7">
      <w:start w:val="1"/>
      <w:numFmt w:val="decimal"/>
      <w:isLgl/>
      <w:lvlText w:val="%1.%2.%3.%4.%5.%6.%7.%8"/>
      <w:lvlJc w:val="left"/>
      <w:pPr>
        <w:ind w:left="2160" w:hanging="2160"/>
      </w:pPr>
      <w:rPr>
        <w:rFonts w:hint="default"/>
      </w:rPr>
    </w:lvl>
    <w:lvl w:ilvl="8">
      <w:start w:val="1"/>
      <w:numFmt w:val="decimal"/>
      <w:isLgl/>
      <w:lvlText w:val="%1.%2.%3.%4.%5.%6.%7.%8.%9"/>
      <w:lvlJc w:val="left"/>
      <w:pPr>
        <w:ind w:left="2520" w:hanging="2520"/>
      </w:pPr>
      <w:rPr>
        <w:rFonts w:hint="default"/>
      </w:rPr>
    </w:lvl>
  </w:abstractNum>
  <w:abstractNum w:abstractNumId="30" w15:restartNumberingAfterBreak="0">
    <w:nsid w:val="74065581"/>
    <w:multiLevelType w:val="hybridMultilevel"/>
    <w:tmpl w:val="398C08E0"/>
    <w:lvl w:ilvl="0" w:tplc="FFFFFFFF">
      <w:start w:val="1"/>
      <w:numFmt w:val="lowerRoman"/>
      <w:lvlText w:val="%1."/>
      <w:lvlJc w:val="right"/>
      <w:pPr>
        <w:ind w:left="340" w:hanging="113"/>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1" w15:restartNumberingAfterBreak="0">
    <w:nsid w:val="748D1962"/>
    <w:multiLevelType w:val="hybridMultilevel"/>
    <w:tmpl w:val="FAC03EF4"/>
    <w:lvl w:ilvl="0" w:tplc="20000019">
      <w:start w:val="1"/>
      <w:numFmt w:val="lowerLetter"/>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32" w15:restartNumberingAfterBreak="0">
    <w:nsid w:val="78F532EF"/>
    <w:multiLevelType w:val="hybridMultilevel"/>
    <w:tmpl w:val="AF583D88"/>
    <w:lvl w:ilvl="0" w:tplc="FFFFFFFF">
      <w:start w:val="1"/>
      <w:numFmt w:val="lowerRoman"/>
      <w:lvlText w:val="%1."/>
      <w:lvlJc w:val="right"/>
      <w:pPr>
        <w:ind w:left="340" w:hanging="113"/>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3" w15:restartNumberingAfterBreak="0">
    <w:nsid w:val="7B1658F9"/>
    <w:multiLevelType w:val="hybridMultilevel"/>
    <w:tmpl w:val="F8F0BD6E"/>
    <w:lvl w:ilvl="0" w:tplc="4112AB16">
      <w:start w:val="1"/>
      <w:numFmt w:val="bullet"/>
      <w:pStyle w:val="Bullet3"/>
      <w:lvlText w:val="▌"/>
      <w:lvlJc w:val="left"/>
      <w:pPr>
        <w:tabs>
          <w:tab w:val="num" w:pos="2269"/>
        </w:tabs>
        <w:ind w:left="2269" w:hanging="284"/>
      </w:pPr>
      <w:rPr>
        <w:rFonts w:ascii="Franklin Gothic Book" w:hAnsi="Franklin Gothic Book" w:cs="Franklin Gothic Book" w:hint="default"/>
        <w:color w:val="045AA7"/>
        <w:sz w:val="10"/>
        <w:szCs w:val="20"/>
      </w:rPr>
    </w:lvl>
    <w:lvl w:ilvl="1" w:tplc="04090003" w:tentative="1">
      <w:start w:val="1"/>
      <w:numFmt w:val="bullet"/>
      <w:lvlText w:val="o"/>
      <w:lvlJc w:val="left"/>
      <w:pPr>
        <w:tabs>
          <w:tab w:val="num" w:pos="1985"/>
        </w:tabs>
        <w:ind w:left="1985" w:hanging="360"/>
      </w:pPr>
      <w:rPr>
        <w:rFonts w:ascii="Courier New" w:hAnsi="Courier New" w:cs="Courier New" w:hint="default"/>
      </w:rPr>
    </w:lvl>
    <w:lvl w:ilvl="2" w:tplc="04090005" w:tentative="1">
      <w:start w:val="1"/>
      <w:numFmt w:val="bullet"/>
      <w:lvlText w:val=""/>
      <w:lvlJc w:val="left"/>
      <w:pPr>
        <w:tabs>
          <w:tab w:val="num" w:pos="2705"/>
        </w:tabs>
        <w:ind w:left="2705" w:hanging="360"/>
      </w:pPr>
      <w:rPr>
        <w:rFonts w:ascii="Wingdings" w:hAnsi="Wingdings" w:hint="default"/>
      </w:rPr>
    </w:lvl>
    <w:lvl w:ilvl="3" w:tplc="04090001" w:tentative="1">
      <w:start w:val="1"/>
      <w:numFmt w:val="bullet"/>
      <w:lvlText w:val=""/>
      <w:lvlJc w:val="left"/>
      <w:pPr>
        <w:tabs>
          <w:tab w:val="num" w:pos="3425"/>
        </w:tabs>
        <w:ind w:left="3425" w:hanging="360"/>
      </w:pPr>
      <w:rPr>
        <w:rFonts w:ascii="Symbol" w:hAnsi="Symbol" w:hint="default"/>
      </w:rPr>
    </w:lvl>
    <w:lvl w:ilvl="4" w:tplc="04090003" w:tentative="1">
      <w:start w:val="1"/>
      <w:numFmt w:val="bullet"/>
      <w:lvlText w:val="o"/>
      <w:lvlJc w:val="left"/>
      <w:pPr>
        <w:tabs>
          <w:tab w:val="num" w:pos="4145"/>
        </w:tabs>
        <w:ind w:left="4145" w:hanging="360"/>
      </w:pPr>
      <w:rPr>
        <w:rFonts w:ascii="Courier New" w:hAnsi="Courier New" w:cs="Courier New" w:hint="default"/>
      </w:rPr>
    </w:lvl>
    <w:lvl w:ilvl="5" w:tplc="04090005" w:tentative="1">
      <w:start w:val="1"/>
      <w:numFmt w:val="bullet"/>
      <w:lvlText w:val=""/>
      <w:lvlJc w:val="left"/>
      <w:pPr>
        <w:tabs>
          <w:tab w:val="num" w:pos="4865"/>
        </w:tabs>
        <w:ind w:left="4865" w:hanging="360"/>
      </w:pPr>
      <w:rPr>
        <w:rFonts w:ascii="Wingdings" w:hAnsi="Wingdings" w:hint="default"/>
      </w:rPr>
    </w:lvl>
    <w:lvl w:ilvl="6" w:tplc="04090001" w:tentative="1">
      <w:start w:val="1"/>
      <w:numFmt w:val="bullet"/>
      <w:lvlText w:val=""/>
      <w:lvlJc w:val="left"/>
      <w:pPr>
        <w:tabs>
          <w:tab w:val="num" w:pos="5585"/>
        </w:tabs>
        <w:ind w:left="5585" w:hanging="360"/>
      </w:pPr>
      <w:rPr>
        <w:rFonts w:ascii="Symbol" w:hAnsi="Symbol" w:hint="default"/>
      </w:rPr>
    </w:lvl>
    <w:lvl w:ilvl="7" w:tplc="04090003" w:tentative="1">
      <w:start w:val="1"/>
      <w:numFmt w:val="bullet"/>
      <w:lvlText w:val="o"/>
      <w:lvlJc w:val="left"/>
      <w:pPr>
        <w:tabs>
          <w:tab w:val="num" w:pos="6305"/>
        </w:tabs>
        <w:ind w:left="6305" w:hanging="360"/>
      </w:pPr>
      <w:rPr>
        <w:rFonts w:ascii="Courier New" w:hAnsi="Courier New" w:cs="Courier New" w:hint="default"/>
      </w:rPr>
    </w:lvl>
    <w:lvl w:ilvl="8" w:tplc="04090005" w:tentative="1">
      <w:start w:val="1"/>
      <w:numFmt w:val="bullet"/>
      <w:lvlText w:val=""/>
      <w:lvlJc w:val="left"/>
      <w:pPr>
        <w:tabs>
          <w:tab w:val="num" w:pos="7025"/>
        </w:tabs>
        <w:ind w:left="7025" w:hanging="360"/>
      </w:pPr>
      <w:rPr>
        <w:rFonts w:ascii="Wingdings" w:hAnsi="Wingdings" w:hint="default"/>
      </w:rPr>
    </w:lvl>
  </w:abstractNum>
  <w:num w:numId="1" w16cid:durableId="795222665">
    <w:abstractNumId w:val="13"/>
  </w:num>
  <w:num w:numId="2" w16cid:durableId="673217983">
    <w:abstractNumId w:val="18"/>
  </w:num>
  <w:num w:numId="3" w16cid:durableId="1510874281">
    <w:abstractNumId w:val="1"/>
  </w:num>
  <w:num w:numId="4" w16cid:durableId="607736058">
    <w:abstractNumId w:val="7"/>
  </w:num>
  <w:num w:numId="5" w16cid:durableId="1322152329">
    <w:abstractNumId w:val="33"/>
  </w:num>
  <w:num w:numId="6" w16cid:durableId="2147384571">
    <w:abstractNumId w:val="29"/>
  </w:num>
  <w:num w:numId="7" w16cid:durableId="174271829">
    <w:abstractNumId w:val="17"/>
  </w:num>
  <w:num w:numId="8" w16cid:durableId="465202981">
    <w:abstractNumId w:val="9"/>
  </w:num>
  <w:num w:numId="9" w16cid:durableId="12849771">
    <w:abstractNumId w:val="22"/>
  </w:num>
  <w:num w:numId="10" w16cid:durableId="128397732">
    <w:abstractNumId w:val="31"/>
  </w:num>
  <w:num w:numId="11" w16cid:durableId="1852911047">
    <w:abstractNumId w:val="26"/>
  </w:num>
  <w:num w:numId="12" w16cid:durableId="1442456117">
    <w:abstractNumId w:val="20"/>
  </w:num>
  <w:num w:numId="13" w16cid:durableId="399212532">
    <w:abstractNumId w:val="5"/>
  </w:num>
  <w:num w:numId="14" w16cid:durableId="1658264858">
    <w:abstractNumId w:val="21"/>
  </w:num>
  <w:num w:numId="15" w16cid:durableId="1607729868">
    <w:abstractNumId w:val="4"/>
  </w:num>
  <w:num w:numId="16" w16cid:durableId="445005659">
    <w:abstractNumId w:val="30"/>
  </w:num>
  <w:num w:numId="17" w16cid:durableId="218832714">
    <w:abstractNumId w:val="32"/>
  </w:num>
  <w:num w:numId="18" w16cid:durableId="1620062078">
    <w:abstractNumId w:val="6"/>
  </w:num>
  <w:num w:numId="19" w16cid:durableId="1688677791">
    <w:abstractNumId w:val="16"/>
  </w:num>
  <w:num w:numId="20" w16cid:durableId="2103523778">
    <w:abstractNumId w:val="3"/>
  </w:num>
  <w:num w:numId="21" w16cid:durableId="1471438094">
    <w:abstractNumId w:val="2"/>
  </w:num>
  <w:num w:numId="22" w16cid:durableId="1059941696">
    <w:abstractNumId w:val="11"/>
  </w:num>
  <w:num w:numId="23" w16cid:durableId="731657953">
    <w:abstractNumId w:val="27"/>
  </w:num>
  <w:num w:numId="24" w16cid:durableId="1012995748">
    <w:abstractNumId w:val="12"/>
  </w:num>
  <w:num w:numId="25" w16cid:durableId="1561015113">
    <w:abstractNumId w:val="15"/>
  </w:num>
  <w:num w:numId="26" w16cid:durableId="2097705508">
    <w:abstractNumId w:val="10"/>
  </w:num>
  <w:num w:numId="27" w16cid:durableId="2067290274">
    <w:abstractNumId w:val="8"/>
  </w:num>
  <w:num w:numId="28" w16cid:durableId="49117812">
    <w:abstractNumId w:val="14"/>
  </w:num>
  <w:num w:numId="29" w16cid:durableId="1402870465">
    <w:abstractNumId w:val="24"/>
  </w:num>
  <w:num w:numId="30" w16cid:durableId="736901027">
    <w:abstractNumId w:val="19"/>
  </w:num>
  <w:num w:numId="31" w16cid:durableId="1301568963">
    <w:abstractNumId w:val="23"/>
  </w:num>
  <w:num w:numId="32" w16cid:durableId="1153331834">
    <w:abstractNumId w:val="0"/>
  </w:num>
  <w:num w:numId="33" w16cid:durableId="562178526">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16cid:durableId="829173304">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16cid:durableId="1703439014">
    <w:abstractNumId w:val="28"/>
  </w:num>
  <w:num w:numId="36" w16cid:durableId="237178269">
    <w:abstractNumId w:val="25"/>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oNotDisplayPageBoundaries/>
  <w:displayBackgroundShape/>
  <w:hideSpellingErrors/>
  <w:hideGrammaticalErrors/>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2"/>
  <w:displayVerticalDrawingGridEvery w:val="2"/>
  <w:characterSpacingControl w:val="doNotCompress"/>
  <w:hdrShapeDefaults>
    <o:shapedefaults v:ext="edit" spidmax="2050">
      <o:colormru v:ext="edit" colors="#95adca"/>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54012"/>
    <w:rsid w:val="0000044C"/>
    <w:rsid w:val="0000199B"/>
    <w:rsid w:val="0000361E"/>
    <w:rsid w:val="000049A5"/>
    <w:rsid w:val="00004AF4"/>
    <w:rsid w:val="000057AC"/>
    <w:rsid w:val="00006D1B"/>
    <w:rsid w:val="000075FD"/>
    <w:rsid w:val="000079F4"/>
    <w:rsid w:val="00007E07"/>
    <w:rsid w:val="00010850"/>
    <w:rsid w:val="000108BF"/>
    <w:rsid w:val="0001177B"/>
    <w:rsid w:val="000126EE"/>
    <w:rsid w:val="00015220"/>
    <w:rsid w:val="0001548A"/>
    <w:rsid w:val="00016500"/>
    <w:rsid w:val="000165D1"/>
    <w:rsid w:val="0001701A"/>
    <w:rsid w:val="00021505"/>
    <w:rsid w:val="000221E4"/>
    <w:rsid w:val="0002237F"/>
    <w:rsid w:val="000230E9"/>
    <w:rsid w:val="000236C3"/>
    <w:rsid w:val="00023CDF"/>
    <w:rsid w:val="00025141"/>
    <w:rsid w:val="00026D56"/>
    <w:rsid w:val="00027745"/>
    <w:rsid w:val="00027D2B"/>
    <w:rsid w:val="000304E1"/>
    <w:rsid w:val="00030872"/>
    <w:rsid w:val="0003110C"/>
    <w:rsid w:val="000319C5"/>
    <w:rsid w:val="000323B5"/>
    <w:rsid w:val="000328E2"/>
    <w:rsid w:val="00032986"/>
    <w:rsid w:val="00034ECA"/>
    <w:rsid w:val="00035C67"/>
    <w:rsid w:val="00035DBC"/>
    <w:rsid w:val="000363B7"/>
    <w:rsid w:val="00036AAC"/>
    <w:rsid w:val="0003719F"/>
    <w:rsid w:val="0003737B"/>
    <w:rsid w:val="000373A4"/>
    <w:rsid w:val="00037B7C"/>
    <w:rsid w:val="00040160"/>
    <w:rsid w:val="00040229"/>
    <w:rsid w:val="00041AFE"/>
    <w:rsid w:val="00041C66"/>
    <w:rsid w:val="00043861"/>
    <w:rsid w:val="00044726"/>
    <w:rsid w:val="0004512C"/>
    <w:rsid w:val="000451D0"/>
    <w:rsid w:val="00045974"/>
    <w:rsid w:val="00045A8B"/>
    <w:rsid w:val="00045D11"/>
    <w:rsid w:val="0004639D"/>
    <w:rsid w:val="0004737F"/>
    <w:rsid w:val="00047A7F"/>
    <w:rsid w:val="00047DF9"/>
    <w:rsid w:val="00050BB1"/>
    <w:rsid w:val="000528A7"/>
    <w:rsid w:val="000529AD"/>
    <w:rsid w:val="00053B76"/>
    <w:rsid w:val="000547A7"/>
    <w:rsid w:val="000549A5"/>
    <w:rsid w:val="000552D3"/>
    <w:rsid w:val="0005548D"/>
    <w:rsid w:val="000555FE"/>
    <w:rsid w:val="0005575E"/>
    <w:rsid w:val="00055BF8"/>
    <w:rsid w:val="000619E6"/>
    <w:rsid w:val="00061D52"/>
    <w:rsid w:val="00061FC5"/>
    <w:rsid w:val="00062B47"/>
    <w:rsid w:val="00064F5B"/>
    <w:rsid w:val="00065066"/>
    <w:rsid w:val="00065A16"/>
    <w:rsid w:val="00065A86"/>
    <w:rsid w:val="00066753"/>
    <w:rsid w:val="00066A59"/>
    <w:rsid w:val="00066BC7"/>
    <w:rsid w:val="00066ECA"/>
    <w:rsid w:val="000709CE"/>
    <w:rsid w:val="00070A45"/>
    <w:rsid w:val="00070F3C"/>
    <w:rsid w:val="00071079"/>
    <w:rsid w:val="00071AE6"/>
    <w:rsid w:val="00072641"/>
    <w:rsid w:val="0007352A"/>
    <w:rsid w:val="0007404F"/>
    <w:rsid w:val="0007407C"/>
    <w:rsid w:val="000742A1"/>
    <w:rsid w:val="0007438C"/>
    <w:rsid w:val="00074A6B"/>
    <w:rsid w:val="000754BE"/>
    <w:rsid w:val="0007568E"/>
    <w:rsid w:val="000757CC"/>
    <w:rsid w:val="000757D7"/>
    <w:rsid w:val="00075AC6"/>
    <w:rsid w:val="00076CB2"/>
    <w:rsid w:val="00076DD9"/>
    <w:rsid w:val="00077C5A"/>
    <w:rsid w:val="00080495"/>
    <w:rsid w:val="00081200"/>
    <w:rsid w:val="00081793"/>
    <w:rsid w:val="000821B4"/>
    <w:rsid w:val="00082B70"/>
    <w:rsid w:val="00082DB2"/>
    <w:rsid w:val="000846E5"/>
    <w:rsid w:val="000857A8"/>
    <w:rsid w:val="00086BDC"/>
    <w:rsid w:val="00086ECE"/>
    <w:rsid w:val="00087935"/>
    <w:rsid w:val="0009018D"/>
    <w:rsid w:val="00091075"/>
    <w:rsid w:val="00091510"/>
    <w:rsid w:val="000920C1"/>
    <w:rsid w:val="0009251D"/>
    <w:rsid w:val="00092841"/>
    <w:rsid w:val="0009304F"/>
    <w:rsid w:val="000931E2"/>
    <w:rsid w:val="000941C5"/>
    <w:rsid w:val="00094363"/>
    <w:rsid w:val="000950E0"/>
    <w:rsid w:val="00095216"/>
    <w:rsid w:val="000967BE"/>
    <w:rsid w:val="00096901"/>
    <w:rsid w:val="00097784"/>
    <w:rsid w:val="000A078C"/>
    <w:rsid w:val="000A082B"/>
    <w:rsid w:val="000A0CAF"/>
    <w:rsid w:val="000A0E6F"/>
    <w:rsid w:val="000A0E9C"/>
    <w:rsid w:val="000A109A"/>
    <w:rsid w:val="000A1C43"/>
    <w:rsid w:val="000A2842"/>
    <w:rsid w:val="000A3508"/>
    <w:rsid w:val="000A3762"/>
    <w:rsid w:val="000A3FE6"/>
    <w:rsid w:val="000A4BDB"/>
    <w:rsid w:val="000A506A"/>
    <w:rsid w:val="000A539B"/>
    <w:rsid w:val="000A547B"/>
    <w:rsid w:val="000A6C21"/>
    <w:rsid w:val="000A7108"/>
    <w:rsid w:val="000A7DB9"/>
    <w:rsid w:val="000A7DFE"/>
    <w:rsid w:val="000B04C3"/>
    <w:rsid w:val="000B13F8"/>
    <w:rsid w:val="000B1BF3"/>
    <w:rsid w:val="000B1E2C"/>
    <w:rsid w:val="000B3028"/>
    <w:rsid w:val="000B35F9"/>
    <w:rsid w:val="000B39E2"/>
    <w:rsid w:val="000B3BA9"/>
    <w:rsid w:val="000B3DC4"/>
    <w:rsid w:val="000B456D"/>
    <w:rsid w:val="000B54CA"/>
    <w:rsid w:val="000B5866"/>
    <w:rsid w:val="000B6374"/>
    <w:rsid w:val="000B6A2A"/>
    <w:rsid w:val="000B6DA7"/>
    <w:rsid w:val="000B732F"/>
    <w:rsid w:val="000B7A57"/>
    <w:rsid w:val="000C0276"/>
    <w:rsid w:val="000C0FA3"/>
    <w:rsid w:val="000C1C20"/>
    <w:rsid w:val="000C444B"/>
    <w:rsid w:val="000C4C85"/>
    <w:rsid w:val="000C4DE0"/>
    <w:rsid w:val="000C504E"/>
    <w:rsid w:val="000C528D"/>
    <w:rsid w:val="000C61B0"/>
    <w:rsid w:val="000C6227"/>
    <w:rsid w:val="000C7993"/>
    <w:rsid w:val="000D0004"/>
    <w:rsid w:val="000D04C3"/>
    <w:rsid w:val="000D1666"/>
    <w:rsid w:val="000D170E"/>
    <w:rsid w:val="000D20F4"/>
    <w:rsid w:val="000D2AC0"/>
    <w:rsid w:val="000D30A0"/>
    <w:rsid w:val="000D4B80"/>
    <w:rsid w:val="000D4C0E"/>
    <w:rsid w:val="000D6502"/>
    <w:rsid w:val="000D677C"/>
    <w:rsid w:val="000D7036"/>
    <w:rsid w:val="000D7F66"/>
    <w:rsid w:val="000E2517"/>
    <w:rsid w:val="000E2F5B"/>
    <w:rsid w:val="000E3DB0"/>
    <w:rsid w:val="000E4A85"/>
    <w:rsid w:val="000E4B6B"/>
    <w:rsid w:val="000E5AB5"/>
    <w:rsid w:val="000E6E81"/>
    <w:rsid w:val="000E7F46"/>
    <w:rsid w:val="000E7F80"/>
    <w:rsid w:val="000F023E"/>
    <w:rsid w:val="000F026A"/>
    <w:rsid w:val="000F080D"/>
    <w:rsid w:val="000F0FEF"/>
    <w:rsid w:val="000F1A73"/>
    <w:rsid w:val="000F236A"/>
    <w:rsid w:val="000F2C2D"/>
    <w:rsid w:val="000F2F4E"/>
    <w:rsid w:val="000F31E1"/>
    <w:rsid w:val="000F54A2"/>
    <w:rsid w:val="000F67B0"/>
    <w:rsid w:val="000F6B42"/>
    <w:rsid w:val="000F6C4A"/>
    <w:rsid w:val="000F7410"/>
    <w:rsid w:val="0010057E"/>
    <w:rsid w:val="0010095B"/>
    <w:rsid w:val="00100A41"/>
    <w:rsid w:val="00100C51"/>
    <w:rsid w:val="00100D4A"/>
    <w:rsid w:val="001010C0"/>
    <w:rsid w:val="0010162C"/>
    <w:rsid w:val="00101C11"/>
    <w:rsid w:val="0010313D"/>
    <w:rsid w:val="001034DF"/>
    <w:rsid w:val="00103C53"/>
    <w:rsid w:val="00103E1E"/>
    <w:rsid w:val="00103E9A"/>
    <w:rsid w:val="00104728"/>
    <w:rsid w:val="001055EE"/>
    <w:rsid w:val="001067BC"/>
    <w:rsid w:val="00106AFD"/>
    <w:rsid w:val="001109F2"/>
    <w:rsid w:val="001124E6"/>
    <w:rsid w:val="001135BD"/>
    <w:rsid w:val="00113A3A"/>
    <w:rsid w:val="00113C8B"/>
    <w:rsid w:val="00114330"/>
    <w:rsid w:val="0011479B"/>
    <w:rsid w:val="00114BD6"/>
    <w:rsid w:val="0011635A"/>
    <w:rsid w:val="00116412"/>
    <w:rsid w:val="0011661E"/>
    <w:rsid w:val="001170F1"/>
    <w:rsid w:val="0011725E"/>
    <w:rsid w:val="001207AE"/>
    <w:rsid w:val="00122F2F"/>
    <w:rsid w:val="00123D13"/>
    <w:rsid w:val="00124843"/>
    <w:rsid w:val="00125BAD"/>
    <w:rsid w:val="00126587"/>
    <w:rsid w:val="00126F07"/>
    <w:rsid w:val="00127807"/>
    <w:rsid w:val="00130B59"/>
    <w:rsid w:val="00131021"/>
    <w:rsid w:val="00131154"/>
    <w:rsid w:val="00131CC7"/>
    <w:rsid w:val="0013202C"/>
    <w:rsid w:val="0013204B"/>
    <w:rsid w:val="0013324B"/>
    <w:rsid w:val="001337A4"/>
    <w:rsid w:val="00135349"/>
    <w:rsid w:val="00135DD7"/>
    <w:rsid w:val="00135FDC"/>
    <w:rsid w:val="00136101"/>
    <w:rsid w:val="00136233"/>
    <w:rsid w:val="0013667D"/>
    <w:rsid w:val="00137696"/>
    <w:rsid w:val="001377CA"/>
    <w:rsid w:val="001406BB"/>
    <w:rsid w:val="001409D7"/>
    <w:rsid w:val="001411BC"/>
    <w:rsid w:val="00141B7C"/>
    <w:rsid w:val="00143ABB"/>
    <w:rsid w:val="00143DD0"/>
    <w:rsid w:val="0014509B"/>
    <w:rsid w:val="001457EF"/>
    <w:rsid w:val="00145FA0"/>
    <w:rsid w:val="00146415"/>
    <w:rsid w:val="00146DBE"/>
    <w:rsid w:val="0015031F"/>
    <w:rsid w:val="00150946"/>
    <w:rsid w:val="00150F10"/>
    <w:rsid w:val="001510A0"/>
    <w:rsid w:val="00151919"/>
    <w:rsid w:val="0015191F"/>
    <w:rsid w:val="0015257A"/>
    <w:rsid w:val="00153585"/>
    <w:rsid w:val="001535D5"/>
    <w:rsid w:val="00153C5B"/>
    <w:rsid w:val="00153D68"/>
    <w:rsid w:val="00153FB6"/>
    <w:rsid w:val="00154683"/>
    <w:rsid w:val="00155B9D"/>
    <w:rsid w:val="001560E1"/>
    <w:rsid w:val="00157067"/>
    <w:rsid w:val="00157922"/>
    <w:rsid w:val="00160237"/>
    <w:rsid w:val="00161036"/>
    <w:rsid w:val="00161318"/>
    <w:rsid w:val="001614CB"/>
    <w:rsid w:val="001619A1"/>
    <w:rsid w:val="00161BB4"/>
    <w:rsid w:val="001622A5"/>
    <w:rsid w:val="001623C3"/>
    <w:rsid w:val="00162893"/>
    <w:rsid w:val="00162E6F"/>
    <w:rsid w:val="00163083"/>
    <w:rsid w:val="00163A7B"/>
    <w:rsid w:val="00163F2F"/>
    <w:rsid w:val="00164460"/>
    <w:rsid w:val="00164F42"/>
    <w:rsid w:val="00165FAC"/>
    <w:rsid w:val="00166010"/>
    <w:rsid w:val="0016642A"/>
    <w:rsid w:val="001668C2"/>
    <w:rsid w:val="00166BB6"/>
    <w:rsid w:val="0017056D"/>
    <w:rsid w:val="0017129B"/>
    <w:rsid w:val="00171B7B"/>
    <w:rsid w:val="00171F62"/>
    <w:rsid w:val="0017213C"/>
    <w:rsid w:val="00173184"/>
    <w:rsid w:val="00173D8B"/>
    <w:rsid w:val="00173DB1"/>
    <w:rsid w:val="001741E8"/>
    <w:rsid w:val="001757AA"/>
    <w:rsid w:val="00175B9E"/>
    <w:rsid w:val="00175C20"/>
    <w:rsid w:val="00176956"/>
    <w:rsid w:val="00180AE5"/>
    <w:rsid w:val="001811F0"/>
    <w:rsid w:val="00181593"/>
    <w:rsid w:val="00181DB3"/>
    <w:rsid w:val="00183048"/>
    <w:rsid w:val="001849A8"/>
    <w:rsid w:val="00184AE5"/>
    <w:rsid w:val="00184FC7"/>
    <w:rsid w:val="0018534D"/>
    <w:rsid w:val="0018658C"/>
    <w:rsid w:val="001870C6"/>
    <w:rsid w:val="0018724B"/>
    <w:rsid w:val="00191D68"/>
    <w:rsid w:val="001920F5"/>
    <w:rsid w:val="0019222D"/>
    <w:rsid w:val="001931FE"/>
    <w:rsid w:val="00194796"/>
    <w:rsid w:val="00195174"/>
    <w:rsid w:val="0019605A"/>
    <w:rsid w:val="00196452"/>
    <w:rsid w:val="00196C99"/>
    <w:rsid w:val="00196EFF"/>
    <w:rsid w:val="00197AF5"/>
    <w:rsid w:val="001A1622"/>
    <w:rsid w:val="001A267B"/>
    <w:rsid w:val="001A28B3"/>
    <w:rsid w:val="001A31BD"/>
    <w:rsid w:val="001A5621"/>
    <w:rsid w:val="001A602B"/>
    <w:rsid w:val="001A6DF7"/>
    <w:rsid w:val="001A7284"/>
    <w:rsid w:val="001A72E7"/>
    <w:rsid w:val="001A74FF"/>
    <w:rsid w:val="001A7F4C"/>
    <w:rsid w:val="001B04B9"/>
    <w:rsid w:val="001B1012"/>
    <w:rsid w:val="001B286C"/>
    <w:rsid w:val="001B2C76"/>
    <w:rsid w:val="001B2D87"/>
    <w:rsid w:val="001B307B"/>
    <w:rsid w:val="001B3552"/>
    <w:rsid w:val="001B3C5C"/>
    <w:rsid w:val="001B4A7D"/>
    <w:rsid w:val="001B5106"/>
    <w:rsid w:val="001B6622"/>
    <w:rsid w:val="001B6E02"/>
    <w:rsid w:val="001C2129"/>
    <w:rsid w:val="001C2194"/>
    <w:rsid w:val="001C262F"/>
    <w:rsid w:val="001C2EE4"/>
    <w:rsid w:val="001C3172"/>
    <w:rsid w:val="001C360A"/>
    <w:rsid w:val="001C392F"/>
    <w:rsid w:val="001C6731"/>
    <w:rsid w:val="001C6DCD"/>
    <w:rsid w:val="001D0034"/>
    <w:rsid w:val="001D0CA0"/>
    <w:rsid w:val="001D0F98"/>
    <w:rsid w:val="001D215A"/>
    <w:rsid w:val="001D3A1A"/>
    <w:rsid w:val="001D4068"/>
    <w:rsid w:val="001D41E8"/>
    <w:rsid w:val="001D423C"/>
    <w:rsid w:val="001D446B"/>
    <w:rsid w:val="001D57A6"/>
    <w:rsid w:val="001D5DA4"/>
    <w:rsid w:val="001D6051"/>
    <w:rsid w:val="001D6064"/>
    <w:rsid w:val="001D787A"/>
    <w:rsid w:val="001E0016"/>
    <w:rsid w:val="001E0E1F"/>
    <w:rsid w:val="001E1ADF"/>
    <w:rsid w:val="001E1DC2"/>
    <w:rsid w:val="001E248B"/>
    <w:rsid w:val="001E2AB6"/>
    <w:rsid w:val="001E369E"/>
    <w:rsid w:val="001E6023"/>
    <w:rsid w:val="001E6112"/>
    <w:rsid w:val="001E74AA"/>
    <w:rsid w:val="001E75DF"/>
    <w:rsid w:val="001E7A2C"/>
    <w:rsid w:val="001E7C03"/>
    <w:rsid w:val="001F0A94"/>
    <w:rsid w:val="001F0C00"/>
    <w:rsid w:val="001F0EFD"/>
    <w:rsid w:val="001F0FD1"/>
    <w:rsid w:val="001F10B1"/>
    <w:rsid w:val="001F1FEA"/>
    <w:rsid w:val="001F3006"/>
    <w:rsid w:val="001F3747"/>
    <w:rsid w:val="001F43CE"/>
    <w:rsid w:val="001F44DE"/>
    <w:rsid w:val="001F46F7"/>
    <w:rsid w:val="001F4861"/>
    <w:rsid w:val="001F528E"/>
    <w:rsid w:val="001F56A7"/>
    <w:rsid w:val="001F573C"/>
    <w:rsid w:val="001F5D95"/>
    <w:rsid w:val="001F6C25"/>
    <w:rsid w:val="001F7A84"/>
    <w:rsid w:val="002007F1"/>
    <w:rsid w:val="00201860"/>
    <w:rsid w:val="00201FFF"/>
    <w:rsid w:val="002025CD"/>
    <w:rsid w:val="0020281B"/>
    <w:rsid w:val="00203B75"/>
    <w:rsid w:val="002043EE"/>
    <w:rsid w:val="002048E9"/>
    <w:rsid w:val="00204C95"/>
    <w:rsid w:val="002055A3"/>
    <w:rsid w:val="00205A42"/>
    <w:rsid w:val="002062B3"/>
    <w:rsid w:val="002065B0"/>
    <w:rsid w:val="00206F12"/>
    <w:rsid w:val="0020724B"/>
    <w:rsid w:val="00207921"/>
    <w:rsid w:val="00207A0E"/>
    <w:rsid w:val="00207C62"/>
    <w:rsid w:val="00210BF0"/>
    <w:rsid w:val="0021198B"/>
    <w:rsid w:val="002134CF"/>
    <w:rsid w:val="00214B19"/>
    <w:rsid w:val="00215B15"/>
    <w:rsid w:val="00216534"/>
    <w:rsid w:val="00216CD7"/>
    <w:rsid w:val="00217D65"/>
    <w:rsid w:val="0022027C"/>
    <w:rsid w:val="0022034F"/>
    <w:rsid w:val="00220FE6"/>
    <w:rsid w:val="00221CF9"/>
    <w:rsid w:val="00222A4E"/>
    <w:rsid w:val="00222D97"/>
    <w:rsid w:val="0022321C"/>
    <w:rsid w:val="002235FE"/>
    <w:rsid w:val="00223833"/>
    <w:rsid w:val="0022566C"/>
    <w:rsid w:val="0022570D"/>
    <w:rsid w:val="00225815"/>
    <w:rsid w:val="002259C8"/>
    <w:rsid w:val="00225B6D"/>
    <w:rsid w:val="00225D88"/>
    <w:rsid w:val="00227E57"/>
    <w:rsid w:val="00227F78"/>
    <w:rsid w:val="002312B5"/>
    <w:rsid w:val="00232519"/>
    <w:rsid w:val="002327FB"/>
    <w:rsid w:val="00232D5F"/>
    <w:rsid w:val="0023321C"/>
    <w:rsid w:val="002332B8"/>
    <w:rsid w:val="002334AD"/>
    <w:rsid w:val="0023365E"/>
    <w:rsid w:val="00234293"/>
    <w:rsid w:val="00234CD6"/>
    <w:rsid w:val="00235484"/>
    <w:rsid w:val="00235A95"/>
    <w:rsid w:val="00236CF6"/>
    <w:rsid w:val="00240182"/>
    <w:rsid w:val="002401F8"/>
    <w:rsid w:val="002418B9"/>
    <w:rsid w:val="00242086"/>
    <w:rsid w:val="0024223C"/>
    <w:rsid w:val="002424FC"/>
    <w:rsid w:val="0024314E"/>
    <w:rsid w:val="00243477"/>
    <w:rsid w:val="002437EE"/>
    <w:rsid w:val="00244927"/>
    <w:rsid w:val="00244D19"/>
    <w:rsid w:val="002450E4"/>
    <w:rsid w:val="002452A2"/>
    <w:rsid w:val="00245FB1"/>
    <w:rsid w:val="00246207"/>
    <w:rsid w:val="002467B9"/>
    <w:rsid w:val="0025077F"/>
    <w:rsid w:val="00251C1D"/>
    <w:rsid w:val="00251D3D"/>
    <w:rsid w:val="00252130"/>
    <w:rsid w:val="002528E5"/>
    <w:rsid w:val="00254B58"/>
    <w:rsid w:val="00254C3F"/>
    <w:rsid w:val="00254F6A"/>
    <w:rsid w:val="00255548"/>
    <w:rsid w:val="0025738A"/>
    <w:rsid w:val="002573F0"/>
    <w:rsid w:val="0025776E"/>
    <w:rsid w:val="00257873"/>
    <w:rsid w:val="00257ABF"/>
    <w:rsid w:val="00257C2A"/>
    <w:rsid w:val="00257E8F"/>
    <w:rsid w:val="002601DD"/>
    <w:rsid w:val="002603A4"/>
    <w:rsid w:val="00260524"/>
    <w:rsid w:val="002615E4"/>
    <w:rsid w:val="00261AAC"/>
    <w:rsid w:val="002629DD"/>
    <w:rsid w:val="00264254"/>
    <w:rsid w:val="0026459F"/>
    <w:rsid w:val="0026481B"/>
    <w:rsid w:val="00264D77"/>
    <w:rsid w:val="002650F0"/>
    <w:rsid w:val="00265865"/>
    <w:rsid w:val="00267720"/>
    <w:rsid w:val="002679AC"/>
    <w:rsid w:val="00267BAB"/>
    <w:rsid w:val="00267EF9"/>
    <w:rsid w:val="00270DCF"/>
    <w:rsid w:val="002710B2"/>
    <w:rsid w:val="002715DD"/>
    <w:rsid w:val="00272623"/>
    <w:rsid w:val="00273620"/>
    <w:rsid w:val="002756B6"/>
    <w:rsid w:val="0027633E"/>
    <w:rsid w:val="0027634B"/>
    <w:rsid w:val="00276A09"/>
    <w:rsid w:val="00276ED5"/>
    <w:rsid w:val="00276FDB"/>
    <w:rsid w:val="00277021"/>
    <w:rsid w:val="00277835"/>
    <w:rsid w:val="0028090D"/>
    <w:rsid w:val="00280F63"/>
    <w:rsid w:val="002810CC"/>
    <w:rsid w:val="00281322"/>
    <w:rsid w:val="00281394"/>
    <w:rsid w:val="002818DB"/>
    <w:rsid w:val="002845D0"/>
    <w:rsid w:val="002850D0"/>
    <w:rsid w:val="0028515D"/>
    <w:rsid w:val="0028565F"/>
    <w:rsid w:val="00285B1E"/>
    <w:rsid w:val="00285BB4"/>
    <w:rsid w:val="00285D14"/>
    <w:rsid w:val="002870E7"/>
    <w:rsid w:val="00287B41"/>
    <w:rsid w:val="002906F8"/>
    <w:rsid w:val="002914B5"/>
    <w:rsid w:val="002918BF"/>
    <w:rsid w:val="00291B45"/>
    <w:rsid w:val="00291BF5"/>
    <w:rsid w:val="00291D92"/>
    <w:rsid w:val="0029255B"/>
    <w:rsid w:val="002927BF"/>
    <w:rsid w:val="00293190"/>
    <w:rsid w:val="002934AB"/>
    <w:rsid w:val="002934B8"/>
    <w:rsid w:val="002934DB"/>
    <w:rsid w:val="0029411E"/>
    <w:rsid w:val="00294418"/>
    <w:rsid w:val="002950AD"/>
    <w:rsid w:val="00295805"/>
    <w:rsid w:val="00296732"/>
    <w:rsid w:val="00297063"/>
    <w:rsid w:val="00297C5F"/>
    <w:rsid w:val="002A0141"/>
    <w:rsid w:val="002A1052"/>
    <w:rsid w:val="002A20E6"/>
    <w:rsid w:val="002A30B2"/>
    <w:rsid w:val="002A3244"/>
    <w:rsid w:val="002A3E2C"/>
    <w:rsid w:val="002A3E4D"/>
    <w:rsid w:val="002A4EEE"/>
    <w:rsid w:val="002A57A5"/>
    <w:rsid w:val="002A7D87"/>
    <w:rsid w:val="002B0627"/>
    <w:rsid w:val="002B0A1E"/>
    <w:rsid w:val="002B0DD0"/>
    <w:rsid w:val="002B19A8"/>
    <w:rsid w:val="002B2074"/>
    <w:rsid w:val="002B2A0C"/>
    <w:rsid w:val="002B2F20"/>
    <w:rsid w:val="002B43DA"/>
    <w:rsid w:val="002B5064"/>
    <w:rsid w:val="002B516C"/>
    <w:rsid w:val="002B5BFF"/>
    <w:rsid w:val="002B6CCD"/>
    <w:rsid w:val="002B711B"/>
    <w:rsid w:val="002B76D4"/>
    <w:rsid w:val="002C0471"/>
    <w:rsid w:val="002C1794"/>
    <w:rsid w:val="002C19D8"/>
    <w:rsid w:val="002C2A7A"/>
    <w:rsid w:val="002C361B"/>
    <w:rsid w:val="002C36D1"/>
    <w:rsid w:val="002C4A86"/>
    <w:rsid w:val="002C6283"/>
    <w:rsid w:val="002D03A6"/>
    <w:rsid w:val="002D0634"/>
    <w:rsid w:val="002D0B87"/>
    <w:rsid w:val="002D0FE2"/>
    <w:rsid w:val="002D20D6"/>
    <w:rsid w:val="002D3306"/>
    <w:rsid w:val="002D359B"/>
    <w:rsid w:val="002D3A94"/>
    <w:rsid w:val="002D474C"/>
    <w:rsid w:val="002D4ED3"/>
    <w:rsid w:val="002D6793"/>
    <w:rsid w:val="002D6AC4"/>
    <w:rsid w:val="002D6E61"/>
    <w:rsid w:val="002D6EBC"/>
    <w:rsid w:val="002E02B1"/>
    <w:rsid w:val="002E042E"/>
    <w:rsid w:val="002E05EF"/>
    <w:rsid w:val="002E0789"/>
    <w:rsid w:val="002E1569"/>
    <w:rsid w:val="002E23AA"/>
    <w:rsid w:val="002E2FA0"/>
    <w:rsid w:val="002E4BE1"/>
    <w:rsid w:val="002E5C3E"/>
    <w:rsid w:val="002E5CC7"/>
    <w:rsid w:val="002E5E6D"/>
    <w:rsid w:val="002E6417"/>
    <w:rsid w:val="002E7185"/>
    <w:rsid w:val="002E734C"/>
    <w:rsid w:val="002F0012"/>
    <w:rsid w:val="002F0599"/>
    <w:rsid w:val="002F152B"/>
    <w:rsid w:val="002F2C35"/>
    <w:rsid w:val="002F36B5"/>
    <w:rsid w:val="002F3FE0"/>
    <w:rsid w:val="002F6CCD"/>
    <w:rsid w:val="0030040C"/>
    <w:rsid w:val="00300B47"/>
    <w:rsid w:val="00300CE2"/>
    <w:rsid w:val="0030179A"/>
    <w:rsid w:val="003020FD"/>
    <w:rsid w:val="0030218E"/>
    <w:rsid w:val="00303757"/>
    <w:rsid w:val="00303DBE"/>
    <w:rsid w:val="003045AA"/>
    <w:rsid w:val="003055E5"/>
    <w:rsid w:val="00305A40"/>
    <w:rsid w:val="003070BC"/>
    <w:rsid w:val="003072A0"/>
    <w:rsid w:val="003072AE"/>
    <w:rsid w:val="0030758D"/>
    <w:rsid w:val="00310128"/>
    <w:rsid w:val="00310296"/>
    <w:rsid w:val="00310EDE"/>
    <w:rsid w:val="00311EF2"/>
    <w:rsid w:val="003127BC"/>
    <w:rsid w:val="00312D2F"/>
    <w:rsid w:val="00312DBA"/>
    <w:rsid w:val="003136DC"/>
    <w:rsid w:val="00314F13"/>
    <w:rsid w:val="0031509E"/>
    <w:rsid w:val="00315A0F"/>
    <w:rsid w:val="00315F8F"/>
    <w:rsid w:val="0032005D"/>
    <w:rsid w:val="00320353"/>
    <w:rsid w:val="003213F6"/>
    <w:rsid w:val="0032168F"/>
    <w:rsid w:val="003217D9"/>
    <w:rsid w:val="003227B3"/>
    <w:rsid w:val="0032294B"/>
    <w:rsid w:val="00323C04"/>
    <w:rsid w:val="00323DEE"/>
    <w:rsid w:val="00324843"/>
    <w:rsid w:val="00324BD1"/>
    <w:rsid w:val="00325D92"/>
    <w:rsid w:val="00326FEF"/>
    <w:rsid w:val="003304CF"/>
    <w:rsid w:val="00330549"/>
    <w:rsid w:val="003311BC"/>
    <w:rsid w:val="003311E7"/>
    <w:rsid w:val="00331416"/>
    <w:rsid w:val="003318F7"/>
    <w:rsid w:val="003331F3"/>
    <w:rsid w:val="00333A68"/>
    <w:rsid w:val="00333D76"/>
    <w:rsid w:val="00334968"/>
    <w:rsid w:val="00334BA6"/>
    <w:rsid w:val="00334ECA"/>
    <w:rsid w:val="00335FA3"/>
    <w:rsid w:val="00336201"/>
    <w:rsid w:val="0033682C"/>
    <w:rsid w:val="003409F4"/>
    <w:rsid w:val="00340BD3"/>
    <w:rsid w:val="003414DC"/>
    <w:rsid w:val="00341A16"/>
    <w:rsid w:val="00342720"/>
    <w:rsid w:val="003432D0"/>
    <w:rsid w:val="0034358D"/>
    <w:rsid w:val="00343B33"/>
    <w:rsid w:val="003447F7"/>
    <w:rsid w:val="00344986"/>
    <w:rsid w:val="00344CCA"/>
    <w:rsid w:val="003460C1"/>
    <w:rsid w:val="00346836"/>
    <w:rsid w:val="0034698C"/>
    <w:rsid w:val="00346C4D"/>
    <w:rsid w:val="00347172"/>
    <w:rsid w:val="00347218"/>
    <w:rsid w:val="0034793A"/>
    <w:rsid w:val="00351668"/>
    <w:rsid w:val="0035192A"/>
    <w:rsid w:val="00352209"/>
    <w:rsid w:val="00353430"/>
    <w:rsid w:val="0035399D"/>
    <w:rsid w:val="003555B2"/>
    <w:rsid w:val="003557D5"/>
    <w:rsid w:val="00355B82"/>
    <w:rsid w:val="00355C67"/>
    <w:rsid w:val="00356336"/>
    <w:rsid w:val="0035634D"/>
    <w:rsid w:val="003568B0"/>
    <w:rsid w:val="00357922"/>
    <w:rsid w:val="00360360"/>
    <w:rsid w:val="003606E3"/>
    <w:rsid w:val="003616D6"/>
    <w:rsid w:val="003618F7"/>
    <w:rsid w:val="00362C54"/>
    <w:rsid w:val="00362CAC"/>
    <w:rsid w:val="00363635"/>
    <w:rsid w:val="003637F2"/>
    <w:rsid w:val="00363CD9"/>
    <w:rsid w:val="003644EF"/>
    <w:rsid w:val="00364668"/>
    <w:rsid w:val="003649F4"/>
    <w:rsid w:val="00366331"/>
    <w:rsid w:val="00366D1C"/>
    <w:rsid w:val="00367074"/>
    <w:rsid w:val="00367EDB"/>
    <w:rsid w:val="00370CF8"/>
    <w:rsid w:val="003711F5"/>
    <w:rsid w:val="00371E8D"/>
    <w:rsid w:val="00373A73"/>
    <w:rsid w:val="00373C50"/>
    <w:rsid w:val="00374BBB"/>
    <w:rsid w:val="0037560B"/>
    <w:rsid w:val="00375BA6"/>
    <w:rsid w:val="00375E4B"/>
    <w:rsid w:val="00376E58"/>
    <w:rsid w:val="0038020D"/>
    <w:rsid w:val="00380A7D"/>
    <w:rsid w:val="00380F55"/>
    <w:rsid w:val="003815E4"/>
    <w:rsid w:val="00381CC0"/>
    <w:rsid w:val="003825B8"/>
    <w:rsid w:val="00382869"/>
    <w:rsid w:val="00382A63"/>
    <w:rsid w:val="003836EC"/>
    <w:rsid w:val="00383ED1"/>
    <w:rsid w:val="00383F8B"/>
    <w:rsid w:val="00384095"/>
    <w:rsid w:val="003842E2"/>
    <w:rsid w:val="00385B14"/>
    <w:rsid w:val="00386F99"/>
    <w:rsid w:val="00387510"/>
    <w:rsid w:val="003904BF"/>
    <w:rsid w:val="00391C3A"/>
    <w:rsid w:val="00392B3D"/>
    <w:rsid w:val="00392D53"/>
    <w:rsid w:val="00394050"/>
    <w:rsid w:val="003944F1"/>
    <w:rsid w:val="00394AA0"/>
    <w:rsid w:val="00394C70"/>
    <w:rsid w:val="003950B7"/>
    <w:rsid w:val="00395789"/>
    <w:rsid w:val="00395A15"/>
    <w:rsid w:val="00396EEC"/>
    <w:rsid w:val="00396F75"/>
    <w:rsid w:val="00397088"/>
    <w:rsid w:val="00397C11"/>
    <w:rsid w:val="003A0B8D"/>
    <w:rsid w:val="003A0DDC"/>
    <w:rsid w:val="003A1C6F"/>
    <w:rsid w:val="003A1FB0"/>
    <w:rsid w:val="003A30DA"/>
    <w:rsid w:val="003A3974"/>
    <w:rsid w:val="003A52CA"/>
    <w:rsid w:val="003A56A0"/>
    <w:rsid w:val="003A588F"/>
    <w:rsid w:val="003A627C"/>
    <w:rsid w:val="003A63FF"/>
    <w:rsid w:val="003A65B4"/>
    <w:rsid w:val="003A685A"/>
    <w:rsid w:val="003A6D9E"/>
    <w:rsid w:val="003A7E3B"/>
    <w:rsid w:val="003B1A07"/>
    <w:rsid w:val="003B2190"/>
    <w:rsid w:val="003B2A5A"/>
    <w:rsid w:val="003B2DC0"/>
    <w:rsid w:val="003B3420"/>
    <w:rsid w:val="003B3A3D"/>
    <w:rsid w:val="003B501C"/>
    <w:rsid w:val="003B51F1"/>
    <w:rsid w:val="003B6079"/>
    <w:rsid w:val="003C0DE6"/>
    <w:rsid w:val="003C15BE"/>
    <w:rsid w:val="003C194B"/>
    <w:rsid w:val="003C1AD9"/>
    <w:rsid w:val="003C3697"/>
    <w:rsid w:val="003C4E08"/>
    <w:rsid w:val="003C5BA8"/>
    <w:rsid w:val="003C5DA7"/>
    <w:rsid w:val="003C640B"/>
    <w:rsid w:val="003C75AD"/>
    <w:rsid w:val="003D0E7F"/>
    <w:rsid w:val="003D128E"/>
    <w:rsid w:val="003D1DCE"/>
    <w:rsid w:val="003D21D1"/>
    <w:rsid w:val="003D25BA"/>
    <w:rsid w:val="003D2805"/>
    <w:rsid w:val="003D2BEE"/>
    <w:rsid w:val="003D2E12"/>
    <w:rsid w:val="003D46B8"/>
    <w:rsid w:val="003D4910"/>
    <w:rsid w:val="003D525E"/>
    <w:rsid w:val="003D5292"/>
    <w:rsid w:val="003D5330"/>
    <w:rsid w:val="003D5586"/>
    <w:rsid w:val="003D55D5"/>
    <w:rsid w:val="003D586D"/>
    <w:rsid w:val="003D66FF"/>
    <w:rsid w:val="003D6DBD"/>
    <w:rsid w:val="003D6E5D"/>
    <w:rsid w:val="003D729E"/>
    <w:rsid w:val="003D777A"/>
    <w:rsid w:val="003D793C"/>
    <w:rsid w:val="003D7F59"/>
    <w:rsid w:val="003E00F9"/>
    <w:rsid w:val="003E08BC"/>
    <w:rsid w:val="003E0F2B"/>
    <w:rsid w:val="003E0F94"/>
    <w:rsid w:val="003E130F"/>
    <w:rsid w:val="003E183E"/>
    <w:rsid w:val="003E249F"/>
    <w:rsid w:val="003E2DA9"/>
    <w:rsid w:val="003E305E"/>
    <w:rsid w:val="003E40B0"/>
    <w:rsid w:val="003E41A4"/>
    <w:rsid w:val="003E44B3"/>
    <w:rsid w:val="003E4905"/>
    <w:rsid w:val="003E4C0E"/>
    <w:rsid w:val="003E585B"/>
    <w:rsid w:val="003E5EC0"/>
    <w:rsid w:val="003E77BA"/>
    <w:rsid w:val="003E7AF1"/>
    <w:rsid w:val="003F078A"/>
    <w:rsid w:val="003F1784"/>
    <w:rsid w:val="003F1BF7"/>
    <w:rsid w:val="003F1CD5"/>
    <w:rsid w:val="003F218E"/>
    <w:rsid w:val="003F29B5"/>
    <w:rsid w:val="003F2CD6"/>
    <w:rsid w:val="003F6DD6"/>
    <w:rsid w:val="003F7AA5"/>
    <w:rsid w:val="003F7C7C"/>
    <w:rsid w:val="003F7D14"/>
    <w:rsid w:val="004003A4"/>
    <w:rsid w:val="00400724"/>
    <w:rsid w:val="00400C1F"/>
    <w:rsid w:val="00400CA4"/>
    <w:rsid w:val="00402570"/>
    <w:rsid w:val="00403514"/>
    <w:rsid w:val="00403964"/>
    <w:rsid w:val="00404C85"/>
    <w:rsid w:val="00405320"/>
    <w:rsid w:val="004054AF"/>
    <w:rsid w:val="00406562"/>
    <w:rsid w:val="00406C0A"/>
    <w:rsid w:val="0040796B"/>
    <w:rsid w:val="004079CF"/>
    <w:rsid w:val="00407ADC"/>
    <w:rsid w:val="0041044E"/>
    <w:rsid w:val="004108D5"/>
    <w:rsid w:val="00411512"/>
    <w:rsid w:val="004131A0"/>
    <w:rsid w:val="00413285"/>
    <w:rsid w:val="00414A3B"/>
    <w:rsid w:val="00415050"/>
    <w:rsid w:val="0041519A"/>
    <w:rsid w:val="00416068"/>
    <w:rsid w:val="00416B31"/>
    <w:rsid w:val="00416D6C"/>
    <w:rsid w:val="00416EBD"/>
    <w:rsid w:val="00416ED1"/>
    <w:rsid w:val="00420161"/>
    <w:rsid w:val="00420282"/>
    <w:rsid w:val="00420D43"/>
    <w:rsid w:val="00421BB9"/>
    <w:rsid w:val="0042264C"/>
    <w:rsid w:val="004227A8"/>
    <w:rsid w:val="00422920"/>
    <w:rsid w:val="00422C71"/>
    <w:rsid w:val="00423137"/>
    <w:rsid w:val="00425B5C"/>
    <w:rsid w:val="00426DBB"/>
    <w:rsid w:val="00427606"/>
    <w:rsid w:val="00430768"/>
    <w:rsid w:val="004322AB"/>
    <w:rsid w:val="0043273F"/>
    <w:rsid w:val="00432BC8"/>
    <w:rsid w:val="00434157"/>
    <w:rsid w:val="00434C22"/>
    <w:rsid w:val="00435280"/>
    <w:rsid w:val="0043574B"/>
    <w:rsid w:val="00435C13"/>
    <w:rsid w:val="0043651D"/>
    <w:rsid w:val="004373C7"/>
    <w:rsid w:val="00437521"/>
    <w:rsid w:val="00437E5F"/>
    <w:rsid w:val="004401CA"/>
    <w:rsid w:val="004418BB"/>
    <w:rsid w:val="00441A47"/>
    <w:rsid w:val="00442016"/>
    <w:rsid w:val="00442270"/>
    <w:rsid w:val="00442EAD"/>
    <w:rsid w:val="00443729"/>
    <w:rsid w:val="004438CD"/>
    <w:rsid w:val="00444648"/>
    <w:rsid w:val="00444798"/>
    <w:rsid w:val="00444B0A"/>
    <w:rsid w:val="00444EE5"/>
    <w:rsid w:val="00446EDC"/>
    <w:rsid w:val="00447E63"/>
    <w:rsid w:val="00447F43"/>
    <w:rsid w:val="00450C60"/>
    <w:rsid w:val="0045146D"/>
    <w:rsid w:val="004518A6"/>
    <w:rsid w:val="00451E54"/>
    <w:rsid w:val="00452D48"/>
    <w:rsid w:val="00452DCC"/>
    <w:rsid w:val="00453E15"/>
    <w:rsid w:val="0045434B"/>
    <w:rsid w:val="004547DB"/>
    <w:rsid w:val="00454ED9"/>
    <w:rsid w:val="00454F37"/>
    <w:rsid w:val="004558BC"/>
    <w:rsid w:val="00455E09"/>
    <w:rsid w:val="00455EB8"/>
    <w:rsid w:val="00455EE7"/>
    <w:rsid w:val="00456271"/>
    <w:rsid w:val="004563EA"/>
    <w:rsid w:val="0045682E"/>
    <w:rsid w:val="00456C2D"/>
    <w:rsid w:val="00457472"/>
    <w:rsid w:val="004617E1"/>
    <w:rsid w:val="00462714"/>
    <w:rsid w:val="00462824"/>
    <w:rsid w:val="004628DA"/>
    <w:rsid w:val="00462C51"/>
    <w:rsid w:val="004632A7"/>
    <w:rsid w:val="00465160"/>
    <w:rsid w:val="0046604D"/>
    <w:rsid w:val="00467692"/>
    <w:rsid w:val="004677EC"/>
    <w:rsid w:val="00467A47"/>
    <w:rsid w:val="00467DD3"/>
    <w:rsid w:val="004701A9"/>
    <w:rsid w:val="00470218"/>
    <w:rsid w:val="00470248"/>
    <w:rsid w:val="004709B8"/>
    <w:rsid w:val="004724C2"/>
    <w:rsid w:val="00472663"/>
    <w:rsid w:val="00472FDF"/>
    <w:rsid w:val="0047320F"/>
    <w:rsid w:val="004733D0"/>
    <w:rsid w:val="004737B8"/>
    <w:rsid w:val="00473EB4"/>
    <w:rsid w:val="00474EC1"/>
    <w:rsid w:val="00474EC8"/>
    <w:rsid w:val="00475146"/>
    <w:rsid w:val="00475208"/>
    <w:rsid w:val="00477097"/>
    <w:rsid w:val="004808DD"/>
    <w:rsid w:val="004808F0"/>
    <w:rsid w:val="00482450"/>
    <w:rsid w:val="00482D7E"/>
    <w:rsid w:val="004830F9"/>
    <w:rsid w:val="00483199"/>
    <w:rsid w:val="004839BC"/>
    <w:rsid w:val="00483ABF"/>
    <w:rsid w:val="004842AA"/>
    <w:rsid w:val="004842DE"/>
    <w:rsid w:val="00484880"/>
    <w:rsid w:val="00491030"/>
    <w:rsid w:val="00491E49"/>
    <w:rsid w:val="00492DAC"/>
    <w:rsid w:val="00492F4A"/>
    <w:rsid w:val="00492FE5"/>
    <w:rsid w:val="00493AAA"/>
    <w:rsid w:val="004947F7"/>
    <w:rsid w:val="00495E94"/>
    <w:rsid w:val="004969B6"/>
    <w:rsid w:val="00496E8C"/>
    <w:rsid w:val="004A00DF"/>
    <w:rsid w:val="004A0306"/>
    <w:rsid w:val="004A1EAC"/>
    <w:rsid w:val="004A24AF"/>
    <w:rsid w:val="004A363D"/>
    <w:rsid w:val="004A3A0E"/>
    <w:rsid w:val="004A43D8"/>
    <w:rsid w:val="004A500E"/>
    <w:rsid w:val="004A50D9"/>
    <w:rsid w:val="004A56D8"/>
    <w:rsid w:val="004A5E5A"/>
    <w:rsid w:val="004A6057"/>
    <w:rsid w:val="004A64B4"/>
    <w:rsid w:val="004A6E5B"/>
    <w:rsid w:val="004A76A2"/>
    <w:rsid w:val="004A7FC9"/>
    <w:rsid w:val="004B0978"/>
    <w:rsid w:val="004B14AA"/>
    <w:rsid w:val="004B152D"/>
    <w:rsid w:val="004B16B4"/>
    <w:rsid w:val="004B2A0E"/>
    <w:rsid w:val="004B3164"/>
    <w:rsid w:val="004B3518"/>
    <w:rsid w:val="004B35C8"/>
    <w:rsid w:val="004B3E3A"/>
    <w:rsid w:val="004B3F3B"/>
    <w:rsid w:val="004B461C"/>
    <w:rsid w:val="004B4A4C"/>
    <w:rsid w:val="004B4A5C"/>
    <w:rsid w:val="004B513B"/>
    <w:rsid w:val="004B62A8"/>
    <w:rsid w:val="004B67A0"/>
    <w:rsid w:val="004C0FBE"/>
    <w:rsid w:val="004C16A7"/>
    <w:rsid w:val="004C1CCB"/>
    <w:rsid w:val="004C25A7"/>
    <w:rsid w:val="004C2CD3"/>
    <w:rsid w:val="004C3339"/>
    <w:rsid w:val="004C39A5"/>
    <w:rsid w:val="004C3BD3"/>
    <w:rsid w:val="004C3F18"/>
    <w:rsid w:val="004C5009"/>
    <w:rsid w:val="004C57E4"/>
    <w:rsid w:val="004C6830"/>
    <w:rsid w:val="004C6D29"/>
    <w:rsid w:val="004C75C3"/>
    <w:rsid w:val="004C7CEE"/>
    <w:rsid w:val="004C7FE0"/>
    <w:rsid w:val="004D0358"/>
    <w:rsid w:val="004D100B"/>
    <w:rsid w:val="004D1729"/>
    <w:rsid w:val="004D1C06"/>
    <w:rsid w:val="004D3137"/>
    <w:rsid w:val="004D3349"/>
    <w:rsid w:val="004D3C78"/>
    <w:rsid w:val="004D44F4"/>
    <w:rsid w:val="004D4683"/>
    <w:rsid w:val="004D582D"/>
    <w:rsid w:val="004D5931"/>
    <w:rsid w:val="004D5DD8"/>
    <w:rsid w:val="004D74FC"/>
    <w:rsid w:val="004D7A07"/>
    <w:rsid w:val="004D7B11"/>
    <w:rsid w:val="004D7B7F"/>
    <w:rsid w:val="004E0000"/>
    <w:rsid w:val="004E2360"/>
    <w:rsid w:val="004E2483"/>
    <w:rsid w:val="004E2580"/>
    <w:rsid w:val="004E259F"/>
    <w:rsid w:val="004E279A"/>
    <w:rsid w:val="004E27B0"/>
    <w:rsid w:val="004E28D3"/>
    <w:rsid w:val="004E44C0"/>
    <w:rsid w:val="004E47AD"/>
    <w:rsid w:val="004E4AA2"/>
    <w:rsid w:val="004E54FD"/>
    <w:rsid w:val="004E5ABE"/>
    <w:rsid w:val="004E5E00"/>
    <w:rsid w:val="004E5F91"/>
    <w:rsid w:val="004E62C0"/>
    <w:rsid w:val="004E6A0D"/>
    <w:rsid w:val="004E6A35"/>
    <w:rsid w:val="004E710D"/>
    <w:rsid w:val="004E7FB1"/>
    <w:rsid w:val="004F018C"/>
    <w:rsid w:val="004F0528"/>
    <w:rsid w:val="004F1F13"/>
    <w:rsid w:val="004F2902"/>
    <w:rsid w:val="004F37AB"/>
    <w:rsid w:val="004F3A54"/>
    <w:rsid w:val="004F3B41"/>
    <w:rsid w:val="004F3B7E"/>
    <w:rsid w:val="004F4198"/>
    <w:rsid w:val="004F4319"/>
    <w:rsid w:val="004F4C63"/>
    <w:rsid w:val="004F5001"/>
    <w:rsid w:val="004F5BA6"/>
    <w:rsid w:val="004F623A"/>
    <w:rsid w:val="004F6B5F"/>
    <w:rsid w:val="004F76C0"/>
    <w:rsid w:val="004F7E7E"/>
    <w:rsid w:val="00501BF6"/>
    <w:rsid w:val="00502376"/>
    <w:rsid w:val="005046EE"/>
    <w:rsid w:val="00504AA1"/>
    <w:rsid w:val="0050538A"/>
    <w:rsid w:val="005062FF"/>
    <w:rsid w:val="0050638D"/>
    <w:rsid w:val="00506BFB"/>
    <w:rsid w:val="005107C2"/>
    <w:rsid w:val="00511619"/>
    <w:rsid w:val="005116D8"/>
    <w:rsid w:val="0051235E"/>
    <w:rsid w:val="0051250A"/>
    <w:rsid w:val="00513ED7"/>
    <w:rsid w:val="00514745"/>
    <w:rsid w:val="00515128"/>
    <w:rsid w:val="00515B8B"/>
    <w:rsid w:val="00515DB5"/>
    <w:rsid w:val="00516661"/>
    <w:rsid w:val="00517553"/>
    <w:rsid w:val="00517567"/>
    <w:rsid w:val="005178CD"/>
    <w:rsid w:val="00520425"/>
    <w:rsid w:val="00520EAF"/>
    <w:rsid w:val="00521F21"/>
    <w:rsid w:val="00522200"/>
    <w:rsid w:val="0052248D"/>
    <w:rsid w:val="00522516"/>
    <w:rsid w:val="00522D54"/>
    <w:rsid w:val="00523097"/>
    <w:rsid w:val="005230BA"/>
    <w:rsid w:val="00523565"/>
    <w:rsid w:val="005241FE"/>
    <w:rsid w:val="005249A3"/>
    <w:rsid w:val="00524C09"/>
    <w:rsid w:val="005257F1"/>
    <w:rsid w:val="005259A2"/>
    <w:rsid w:val="005263CA"/>
    <w:rsid w:val="00526FC7"/>
    <w:rsid w:val="00530B8C"/>
    <w:rsid w:val="005312A8"/>
    <w:rsid w:val="00531904"/>
    <w:rsid w:val="0053400C"/>
    <w:rsid w:val="0053476C"/>
    <w:rsid w:val="0053592C"/>
    <w:rsid w:val="0053595E"/>
    <w:rsid w:val="00535C1E"/>
    <w:rsid w:val="00536F2F"/>
    <w:rsid w:val="005373AC"/>
    <w:rsid w:val="00540075"/>
    <w:rsid w:val="00540279"/>
    <w:rsid w:val="00540315"/>
    <w:rsid w:val="0054155F"/>
    <w:rsid w:val="00541D14"/>
    <w:rsid w:val="005423C1"/>
    <w:rsid w:val="005430DC"/>
    <w:rsid w:val="00543358"/>
    <w:rsid w:val="005435AB"/>
    <w:rsid w:val="0054484A"/>
    <w:rsid w:val="00544A98"/>
    <w:rsid w:val="005451FC"/>
    <w:rsid w:val="0054585E"/>
    <w:rsid w:val="005462D2"/>
    <w:rsid w:val="005465E0"/>
    <w:rsid w:val="005468A0"/>
    <w:rsid w:val="005507A5"/>
    <w:rsid w:val="00550A08"/>
    <w:rsid w:val="005513B8"/>
    <w:rsid w:val="00551F1E"/>
    <w:rsid w:val="00552BDD"/>
    <w:rsid w:val="00552BFF"/>
    <w:rsid w:val="00552E17"/>
    <w:rsid w:val="00553076"/>
    <w:rsid w:val="00553FE2"/>
    <w:rsid w:val="00554036"/>
    <w:rsid w:val="005559E0"/>
    <w:rsid w:val="00555F66"/>
    <w:rsid w:val="005565D1"/>
    <w:rsid w:val="00556958"/>
    <w:rsid w:val="00557EA7"/>
    <w:rsid w:val="00560DC8"/>
    <w:rsid w:val="00563A55"/>
    <w:rsid w:val="00563A6E"/>
    <w:rsid w:val="00564960"/>
    <w:rsid w:val="00564DCD"/>
    <w:rsid w:val="00565CCB"/>
    <w:rsid w:val="005666B8"/>
    <w:rsid w:val="005672F2"/>
    <w:rsid w:val="00570CF4"/>
    <w:rsid w:val="005719C1"/>
    <w:rsid w:val="00571BD9"/>
    <w:rsid w:val="00572784"/>
    <w:rsid w:val="005727C5"/>
    <w:rsid w:val="00573254"/>
    <w:rsid w:val="00573447"/>
    <w:rsid w:val="00573679"/>
    <w:rsid w:val="0057371D"/>
    <w:rsid w:val="00575FF2"/>
    <w:rsid w:val="00576731"/>
    <w:rsid w:val="00576EF3"/>
    <w:rsid w:val="00577995"/>
    <w:rsid w:val="00577F7A"/>
    <w:rsid w:val="00577FCE"/>
    <w:rsid w:val="00581A6D"/>
    <w:rsid w:val="00581C93"/>
    <w:rsid w:val="00582575"/>
    <w:rsid w:val="00582B60"/>
    <w:rsid w:val="005838DC"/>
    <w:rsid w:val="00584AB5"/>
    <w:rsid w:val="00584B9B"/>
    <w:rsid w:val="005859C5"/>
    <w:rsid w:val="005866C8"/>
    <w:rsid w:val="00587AD7"/>
    <w:rsid w:val="00587DC5"/>
    <w:rsid w:val="00590479"/>
    <w:rsid w:val="005917A7"/>
    <w:rsid w:val="005918B5"/>
    <w:rsid w:val="00591ED8"/>
    <w:rsid w:val="005932BF"/>
    <w:rsid w:val="00593EE8"/>
    <w:rsid w:val="00595ADF"/>
    <w:rsid w:val="00595D63"/>
    <w:rsid w:val="00595F45"/>
    <w:rsid w:val="0059660E"/>
    <w:rsid w:val="005973BF"/>
    <w:rsid w:val="005A00DB"/>
    <w:rsid w:val="005A027C"/>
    <w:rsid w:val="005A2102"/>
    <w:rsid w:val="005A2323"/>
    <w:rsid w:val="005A34A1"/>
    <w:rsid w:val="005A3513"/>
    <w:rsid w:val="005A37A2"/>
    <w:rsid w:val="005A4764"/>
    <w:rsid w:val="005A4D3D"/>
    <w:rsid w:val="005A5A3E"/>
    <w:rsid w:val="005A5D37"/>
    <w:rsid w:val="005A6F51"/>
    <w:rsid w:val="005A6F97"/>
    <w:rsid w:val="005A7505"/>
    <w:rsid w:val="005A7991"/>
    <w:rsid w:val="005A7B97"/>
    <w:rsid w:val="005B1381"/>
    <w:rsid w:val="005B1502"/>
    <w:rsid w:val="005B22D7"/>
    <w:rsid w:val="005B254D"/>
    <w:rsid w:val="005B2C55"/>
    <w:rsid w:val="005B2DFF"/>
    <w:rsid w:val="005B2FB4"/>
    <w:rsid w:val="005B3391"/>
    <w:rsid w:val="005B3BE6"/>
    <w:rsid w:val="005B3F53"/>
    <w:rsid w:val="005B516B"/>
    <w:rsid w:val="005B77DE"/>
    <w:rsid w:val="005C1850"/>
    <w:rsid w:val="005C2516"/>
    <w:rsid w:val="005C2621"/>
    <w:rsid w:val="005C3114"/>
    <w:rsid w:val="005C36B6"/>
    <w:rsid w:val="005C4AF6"/>
    <w:rsid w:val="005C4FFF"/>
    <w:rsid w:val="005C508D"/>
    <w:rsid w:val="005C564A"/>
    <w:rsid w:val="005C7969"/>
    <w:rsid w:val="005C7DAD"/>
    <w:rsid w:val="005D0351"/>
    <w:rsid w:val="005D089F"/>
    <w:rsid w:val="005D091A"/>
    <w:rsid w:val="005D187F"/>
    <w:rsid w:val="005D1EB5"/>
    <w:rsid w:val="005D24E2"/>
    <w:rsid w:val="005D2992"/>
    <w:rsid w:val="005D2FA3"/>
    <w:rsid w:val="005D439B"/>
    <w:rsid w:val="005D5517"/>
    <w:rsid w:val="005D5D58"/>
    <w:rsid w:val="005D5DB3"/>
    <w:rsid w:val="005D6217"/>
    <w:rsid w:val="005D7266"/>
    <w:rsid w:val="005D735C"/>
    <w:rsid w:val="005D7AFC"/>
    <w:rsid w:val="005E0335"/>
    <w:rsid w:val="005E0421"/>
    <w:rsid w:val="005E08A2"/>
    <w:rsid w:val="005E284B"/>
    <w:rsid w:val="005E3DF9"/>
    <w:rsid w:val="005E3F36"/>
    <w:rsid w:val="005E5086"/>
    <w:rsid w:val="005E54A3"/>
    <w:rsid w:val="005E5B6F"/>
    <w:rsid w:val="005E5C04"/>
    <w:rsid w:val="005E7478"/>
    <w:rsid w:val="005E751E"/>
    <w:rsid w:val="005E7C3B"/>
    <w:rsid w:val="005F0259"/>
    <w:rsid w:val="005F04A7"/>
    <w:rsid w:val="005F0E13"/>
    <w:rsid w:val="005F2456"/>
    <w:rsid w:val="005F24B0"/>
    <w:rsid w:val="005F2E7A"/>
    <w:rsid w:val="005F3891"/>
    <w:rsid w:val="005F3941"/>
    <w:rsid w:val="005F4A70"/>
    <w:rsid w:val="005F51B9"/>
    <w:rsid w:val="005F58CE"/>
    <w:rsid w:val="005F5C1B"/>
    <w:rsid w:val="005F6362"/>
    <w:rsid w:val="005F70BD"/>
    <w:rsid w:val="005F713E"/>
    <w:rsid w:val="005F7457"/>
    <w:rsid w:val="0060039C"/>
    <w:rsid w:val="006006F5"/>
    <w:rsid w:val="00601B2D"/>
    <w:rsid w:val="00601E69"/>
    <w:rsid w:val="006029CB"/>
    <w:rsid w:val="00602FC3"/>
    <w:rsid w:val="00603D0C"/>
    <w:rsid w:val="00605216"/>
    <w:rsid w:val="00605405"/>
    <w:rsid w:val="006055A5"/>
    <w:rsid w:val="00606061"/>
    <w:rsid w:val="00607804"/>
    <w:rsid w:val="00610EAD"/>
    <w:rsid w:val="00611796"/>
    <w:rsid w:val="00611948"/>
    <w:rsid w:val="00611A5E"/>
    <w:rsid w:val="00611FCD"/>
    <w:rsid w:val="0061337D"/>
    <w:rsid w:val="006134C0"/>
    <w:rsid w:val="00613570"/>
    <w:rsid w:val="00613935"/>
    <w:rsid w:val="00613BA7"/>
    <w:rsid w:val="00613DFA"/>
    <w:rsid w:val="00613EC9"/>
    <w:rsid w:val="0061458D"/>
    <w:rsid w:val="006145C1"/>
    <w:rsid w:val="0061514B"/>
    <w:rsid w:val="00615745"/>
    <w:rsid w:val="0061630E"/>
    <w:rsid w:val="0061635D"/>
    <w:rsid w:val="006173FD"/>
    <w:rsid w:val="006179A3"/>
    <w:rsid w:val="00617C44"/>
    <w:rsid w:val="00617D69"/>
    <w:rsid w:val="00621AD7"/>
    <w:rsid w:val="006227D8"/>
    <w:rsid w:val="00622F81"/>
    <w:rsid w:val="0062332C"/>
    <w:rsid w:val="0062360D"/>
    <w:rsid w:val="006241BC"/>
    <w:rsid w:val="0062444A"/>
    <w:rsid w:val="00624618"/>
    <w:rsid w:val="00624C34"/>
    <w:rsid w:val="00624F18"/>
    <w:rsid w:val="00625E3E"/>
    <w:rsid w:val="0062649F"/>
    <w:rsid w:val="00626742"/>
    <w:rsid w:val="00626DEB"/>
    <w:rsid w:val="00626FFF"/>
    <w:rsid w:val="0063036A"/>
    <w:rsid w:val="00631CA4"/>
    <w:rsid w:val="00632B12"/>
    <w:rsid w:val="00634211"/>
    <w:rsid w:val="00634D6C"/>
    <w:rsid w:val="0063599C"/>
    <w:rsid w:val="00635C2D"/>
    <w:rsid w:val="00637636"/>
    <w:rsid w:val="00640200"/>
    <w:rsid w:val="00640250"/>
    <w:rsid w:val="00641021"/>
    <w:rsid w:val="006411E7"/>
    <w:rsid w:val="00641DC2"/>
    <w:rsid w:val="00644CA5"/>
    <w:rsid w:val="00647A1B"/>
    <w:rsid w:val="00647D95"/>
    <w:rsid w:val="00647DEE"/>
    <w:rsid w:val="006501A1"/>
    <w:rsid w:val="0065059A"/>
    <w:rsid w:val="0065089D"/>
    <w:rsid w:val="0065194F"/>
    <w:rsid w:val="00651E05"/>
    <w:rsid w:val="00652681"/>
    <w:rsid w:val="006527D7"/>
    <w:rsid w:val="00652CAB"/>
    <w:rsid w:val="00652F72"/>
    <w:rsid w:val="006533CC"/>
    <w:rsid w:val="00653AB6"/>
    <w:rsid w:val="00653FB1"/>
    <w:rsid w:val="00654300"/>
    <w:rsid w:val="00654673"/>
    <w:rsid w:val="00655627"/>
    <w:rsid w:val="00655ADF"/>
    <w:rsid w:val="00655B2A"/>
    <w:rsid w:val="00655ED7"/>
    <w:rsid w:val="00655EE9"/>
    <w:rsid w:val="0065601C"/>
    <w:rsid w:val="0065640D"/>
    <w:rsid w:val="00656EAE"/>
    <w:rsid w:val="0065762C"/>
    <w:rsid w:val="00660067"/>
    <w:rsid w:val="006604F9"/>
    <w:rsid w:val="00661440"/>
    <w:rsid w:val="00661806"/>
    <w:rsid w:val="006619BE"/>
    <w:rsid w:val="00663916"/>
    <w:rsid w:val="00663B72"/>
    <w:rsid w:val="006642EB"/>
    <w:rsid w:val="0066444E"/>
    <w:rsid w:val="006664F3"/>
    <w:rsid w:val="006669B4"/>
    <w:rsid w:val="00666F55"/>
    <w:rsid w:val="00667AB8"/>
    <w:rsid w:val="00667DA8"/>
    <w:rsid w:val="006700BE"/>
    <w:rsid w:val="00670DD2"/>
    <w:rsid w:val="00671A3E"/>
    <w:rsid w:val="00671D6E"/>
    <w:rsid w:val="00672068"/>
    <w:rsid w:val="00672275"/>
    <w:rsid w:val="00672847"/>
    <w:rsid w:val="00672963"/>
    <w:rsid w:val="006735F3"/>
    <w:rsid w:val="00674735"/>
    <w:rsid w:val="00674B2B"/>
    <w:rsid w:val="006764A5"/>
    <w:rsid w:val="006777A2"/>
    <w:rsid w:val="00680501"/>
    <w:rsid w:val="006806F0"/>
    <w:rsid w:val="00680803"/>
    <w:rsid w:val="0068086D"/>
    <w:rsid w:val="00680D54"/>
    <w:rsid w:val="006818C3"/>
    <w:rsid w:val="006822EF"/>
    <w:rsid w:val="006825FF"/>
    <w:rsid w:val="006829FF"/>
    <w:rsid w:val="00682BEC"/>
    <w:rsid w:val="006864C6"/>
    <w:rsid w:val="00687CAE"/>
    <w:rsid w:val="00690236"/>
    <w:rsid w:val="00691FB3"/>
    <w:rsid w:val="00692257"/>
    <w:rsid w:val="006927E9"/>
    <w:rsid w:val="00692C4C"/>
    <w:rsid w:val="0069315A"/>
    <w:rsid w:val="00693D86"/>
    <w:rsid w:val="00695C74"/>
    <w:rsid w:val="006A000E"/>
    <w:rsid w:val="006A0182"/>
    <w:rsid w:val="006A161F"/>
    <w:rsid w:val="006A2642"/>
    <w:rsid w:val="006A2FF6"/>
    <w:rsid w:val="006A3B9F"/>
    <w:rsid w:val="006A3F23"/>
    <w:rsid w:val="006A4A90"/>
    <w:rsid w:val="006A4D5E"/>
    <w:rsid w:val="006A60A0"/>
    <w:rsid w:val="006A668E"/>
    <w:rsid w:val="006A685C"/>
    <w:rsid w:val="006A692C"/>
    <w:rsid w:val="006A77AB"/>
    <w:rsid w:val="006A7B8F"/>
    <w:rsid w:val="006A7F64"/>
    <w:rsid w:val="006B007C"/>
    <w:rsid w:val="006B0102"/>
    <w:rsid w:val="006B05F5"/>
    <w:rsid w:val="006B1DA0"/>
    <w:rsid w:val="006B2CF3"/>
    <w:rsid w:val="006B2D34"/>
    <w:rsid w:val="006B35DF"/>
    <w:rsid w:val="006B3623"/>
    <w:rsid w:val="006B3972"/>
    <w:rsid w:val="006B3AD6"/>
    <w:rsid w:val="006B4430"/>
    <w:rsid w:val="006B4F77"/>
    <w:rsid w:val="006B5435"/>
    <w:rsid w:val="006B64C6"/>
    <w:rsid w:val="006B6759"/>
    <w:rsid w:val="006B6C49"/>
    <w:rsid w:val="006B7C0E"/>
    <w:rsid w:val="006C09A1"/>
    <w:rsid w:val="006C0B29"/>
    <w:rsid w:val="006C278B"/>
    <w:rsid w:val="006C36ED"/>
    <w:rsid w:val="006C3E12"/>
    <w:rsid w:val="006C45A2"/>
    <w:rsid w:val="006C4D65"/>
    <w:rsid w:val="006C5394"/>
    <w:rsid w:val="006C559F"/>
    <w:rsid w:val="006C5710"/>
    <w:rsid w:val="006C571E"/>
    <w:rsid w:val="006C66FE"/>
    <w:rsid w:val="006C6856"/>
    <w:rsid w:val="006C7A9D"/>
    <w:rsid w:val="006C7F2E"/>
    <w:rsid w:val="006D12F2"/>
    <w:rsid w:val="006D2439"/>
    <w:rsid w:val="006D253A"/>
    <w:rsid w:val="006D2A72"/>
    <w:rsid w:val="006D2A87"/>
    <w:rsid w:val="006D3958"/>
    <w:rsid w:val="006D4015"/>
    <w:rsid w:val="006D47D9"/>
    <w:rsid w:val="006D4906"/>
    <w:rsid w:val="006D4A25"/>
    <w:rsid w:val="006D50A6"/>
    <w:rsid w:val="006D595A"/>
    <w:rsid w:val="006D5F76"/>
    <w:rsid w:val="006D621A"/>
    <w:rsid w:val="006D631B"/>
    <w:rsid w:val="006D73E2"/>
    <w:rsid w:val="006D755B"/>
    <w:rsid w:val="006E06BE"/>
    <w:rsid w:val="006E0E83"/>
    <w:rsid w:val="006E1B61"/>
    <w:rsid w:val="006E3272"/>
    <w:rsid w:val="006E3297"/>
    <w:rsid w:val="006E4291"/>
    <w:rsid w:val="006E4C0D"/>
    <w:rsid w:val="006E6042"/>
    <w:rsid w:val="006E6318"/>
    <w:rsid w:val="006E70AA"/>
    <w:rsid w:val="006E7266"/>
    <w:rsid w:val="006E752C"/>
    <w:rsid w:val="006E7976"/>
    <w:rsid w:val="006F13AE"/>
    <w:rsid w:val="006F1FFE"/>
    <w:rsid w:val="006F33D0"/>
    <w:rsid w:val="006F375B"/>
    <w:rsid w:val="006F3764"/>
    <w:rsid w:val="006F5B20"/>
    <w:rsid w:val="006F71A6"/>
    <w:rsid w:val="006F7B09"/>
    <w:rsid w:val="006F7B7D"/>
    <w:rsid w:val="00700059"/>
    <w:rsid w:val="00701E18"/>
    <w:rsid w:val="00701E2B"/>
    <w:rsid w:val="007032A7"/>
    <w:rsid w:val="00703B79"/>
    <w:rsid w:val="00703DCD"/>
    <w:rsid w:val="007046F3"/>
    <w:rsid w:val="007059E1"/>
    <w:rsid w:val="00705ACA"/>
    <w:rsid w:val="00706D8A"/>
    <w:rsid w:val="007073C6"/>
    <w:rsid w:val="00710A79"/>
    <w:rsid w:val="0071158E"/>
    <w:rsid w:val="0071206F"/>
    <w:rsid w:val="007122D2"/>
    <w:rsid w:val="00712631"/>
    <w:rsid w:val="0071290F"/>
    <w:rsid w:val="00712F33"/>
    <w:rsid w:val="00713737"/>
    <w:rsid w:val="00714B24"/>
    <w:rsid w:val="00715F16"/>
    <w:rsid w:val="0071610D"/>
    <w:rsid w:val="0071621B"/>
    <w:rsid w:val="007163A0"/>
    <w:rsid w:val="00716905"/>
    <w:rsid w:val="00717AD3"/>
    <w:rsid w:val="00720F65"/>
    <w:rsid w:val="007223CF"/>
    <w:rsid w:val="00722519"/>
    <w:rsid w:val="00722CCC"/>
    <w:rsid w:val="007232BB"/>
    <w:rsid w:val="00723714"/>
    <w:rsid w:val="007240B7"/>
    <w:rsid w:val="00724802"/>
    <w:rsid w:val="00724A4E"/>
    <w:rsid w:val="00724C7A"/>
    <w:rsid w:val="007251BF"/>
    <w:rsid w:val="00726B94"/>
    <w:rsid w:val="00726B9D"/>
    <w:rsid w:val="00726F96"/>
    <w:rsid w:val="007278CA"/>
    <w:rsid w:val="0073020E"/>
    <w:rsid w:val="007303D8"/>
    <w:rsid w:val="0073077D"/>
    <w:rsid w:val="00730802"/>
    <w:rsid w:val="0073210E"/>
    <w:rsid w:val="007325EE"/>
    <w:rsid w:val="007330C6"/>
    <w:rsid w:val="00733447"/>
    <w:rsid w:val="00734164"/>
    <w:rsid w:val="007344DB"/>
    <w:rsid w:val="00734548"/>
    <w:rsid w:val="00734A49"/>
    <w:rsid w:val="00734B78"/>
    <w:rsid w:val="00734C46"/>
    <w:rsid w:val="0073521D"/>
    <w:rsid w:val="00736120"/>
    <w:rsid w:val="00736850"/>
    <w:rsid w:val="007368FF"/>
    <w:rsid w:val="0073712C"/>
    <w:rsid w:val="007373E0"/>
    <w:rsid w:val="007375EE"/>
    <w:rsid w:val="00737636"/>
    <w:rsid w:val="00740607"/>
    <w:rsid w:val="007406D9"/>
    <w:rsid w:val="007408CA"/>
    <w:rsid w:val="007412ED"/>
    <w:rsid w:val="00741374"/>
    <w:rsid w:val="00741398"/>
    <w:rsid w:val="0074223B"/>
    <w:rsid w:val="00742438"/>
    <w:rsid w:val="00742468"/>
    <w:rsid w:val="007425B1"/>
    <w:rsid w:val="0074290A"/>
    <w:rsid w:val="00742A91"/>
    <w:rsid w:val="00743009"/>
    <w:rsid w:val="00744168"/>
    <w:rsid w:val="00745235"/>
    <w:rsid w:val="0074523C"/>
    <w:rsid w:val="00745E80"/>
    <w:rsid w:val="00747BA2"/>
    <w:rsid w:val="00750D5B"/>
    <w:rsid w:val="007512FA"/>
    <w:rsid w:val="007514AB"/>
    <w:rsid w:val="007518F4"/>
    <w:rsid w:val="00752E1B"/>
    <w:rsid w:val="00753029"/>
    <w:rsid w:val="007533DF"/>
    <w:rsid w:val="00753625"/>
    <w:rsid w:val="00754CFA"/>
    <w:rsid w:val="00756112"/>
    <w:rsid w:val="00756F65"/>
    <w:rsid w:val="00757791"/>
    <w:rsid w:val="00760DAF"/>
    <w:rsid w:val="00760F4E"/>
    <w:rsid w:val="00761484"/>
    <w:rsid w:val="00761B98"/>
    <w:rsid w:val="007626F0"/>
    <w:rsid w:val="00762EB5"/>
    <w:rsid w:val="007632B3"/>
    <w:rsid w:val="007632E8"/>
    <w:rsid w:val="007634C8"/>
    <w:rsid w:val="00764304"/>
    <w:rsid w:val="007643A3"/>
    <w:rsid w:val="007647B1"/>
    <w:rsid w:val="007653AB"/>
    <w:rsid w:val="00766619"/>
    <w:rsid w:val="00767653"/>
    <w:rsid w:val="00767673"/>
    <w:rsid w:val="00767C60"/>
    <w:rsid w:val="00767DFB"/>
    <w:rsid w:val="00770682"/>
    <w:rsid w:val="0077087A"/>
    <w:rsid w:val="00770D37"/>
    <w:rsid w:val="0077112C"/>
    <w:rsid w:val="0077185A"/>
    <w:rsid w:val="00771BC3"/>
    <w:rsid w:val="007722D5"/>
    <w:rsid w:val="00772872"/>
    <w:rsid w:val="0077318B"/>
    <w:rsid w:val="00773AC7"/>
    <w:rsid w:val="00773B95"/>
    <w:rsid w:val="007742F3"/>
    <w:rsid w:val="0077512E"/>
    <w:rsid w:val="007753E1"/>
    <w:rsid w:val="007760F4"/>
    <w:rsid w:val="00776D0D"/>
    <w:rsid w:val="00777D35"/>
    <w:rsid w:val="007800B3"/>
    <w:rsid w:val="0078015F"/>
    <w:rsid w:val="00780C4B"/>
    <w:rsid w:val="00780F4A"/>
    <w:rsid w:val="007817E9"/>
    <w:rsid w:val="00781ACC"/>
    <w:rsid w:val="00781B90"/>
    <w:rsid w:val="00781E46"/>
    <w:rsid w:val="00782426"/>
    <w:rsid w:val="007825EB"/>
    <w:rsid w:val="007827C8"/>
    <w:rsid w:val="00782A19"/>
    <w:rsid w:val="0078390E"/>
    <w:rsid w:val="00783EB0"/>
    <w:rsid w:val="00783F5D"/>
    <w:rsid w:val="00784078"/>
    <w:rsid w:val="007860CB"/>
    <w:rsid w:val="007863DD"/>
    <w:rsid w:val="00786D3B"/>
    <w:rsid w:val="00790124"/>
    <w:rsid w:val="00790198"/>
    <w:rsid w:val="007907C3"/>
    <w:rsid w:val="00790FB6"/>
    <w:rsid w:val="007917A8"/>
    <w:rsid w:val="007917EB"/>
    <w:rsid w:val="00791BF2"/>
    <w:rsid w:val="007921E7"/>
    <w:rsid w:val="007923BB"/>
    <w:rsid w:val="007927FC"/>
    <w:rsid w:val="007929E4"/>
    <w:rsid w:val="00793708"/>
    <w:rsid w:val="007937FD"/>
    <w:rsid w:val="007940AC"/>
    <w:rsid w:val="0079485D"/>
    <w:rsid w:val="007956C2"/>
    <w:rsid w:val="00796A20"/>
    <w:rsid w:val="007976C0"/>
    <w:rsid w:val="007977C5"/>
    <w:rsid w:val="007977D4"/>
    <w:rsid w:val="007977FF"/>
    <w:rsid w:val="00797A38"/>
    <w:rsid w:val="007A0709"/>
    <w:rsid w:val="007A0765"/>
    <w:rsid w:val="007A0A68"/>
    <w:rsid w:val="007A0C95"/>
    <w:rsid w:val="007A1818"/>
    <w:rsid w:val="007A1B5C"/>
    <w:rsid w:val="007A2E2A"/>
    <w:rsid w:val="007A2EB2"/>
    <w:rsid w:val="007A2EE9"/>
    <w:rsid w:val="007A2F4D"/>
    <w:rsid w:val="007A3192"/>
    <w:rsid w:val="007A32F3"/>
    <w:rsid w:val="007A3691"/>
    <w:rsid w:val="007A4CBF"/>
    <w:rsid w:val="007A5E83"/>
    <w:rsid w:val="007A61D5"/>
    <w:rsid w:val="007A66FC"/>
    <w:rsid w:val="007A6DFE"/>
    <w:rsid w:val="007A7B93"/>
    <w:rsid w:val="007B075B"/>
    <w:rsid w:val="007B27F8"/>
    <w:rsid w:val="007B2948"/>
    <w:rsid w:val="007B2AA2"/>
    <w:rsid w:val="007B3283"/>
    <w:rsid w:val="007B3BDE"/>
    <w:rsid w:val="007B4A5E"/>
    <w:rsid w:val="007B4E53"/>
    <w:rsid w:val="007B503E"/>
    <w:rsid w:val="007B54DB"/>
    <w:rsid w:val="007B566D"/>
    <w:rsid w:val="007B614F"/>
    <w:rsid w:val="007B71F4"/>
    <w:rsid w:val="007B7F4E"/>
    <w:rsid w:val="007C0B31"/>
    <w:rsid w:val="007C0F07"/>
    <w:rsid w:val="007C2F11"/>
    <w:rsid w:val="007C4431"/>
    <w:rsid w:val="007C443A"/>
    <w:rsid w:val="007C445A"/>
    <w:rsid w:val="007C4F91"/>
    <w:rsid w:val="007C5D2F"/>
    <w:rsid w:val="007C652D"/>
    <w:rsid w:val="007C6818"/>
    <w:rsid w:val="007C78BC"/>
    <w:rsid w:val="007D043C"/>
    <w:rsid w:val="007D064C"/>
    <w:rsid w:val="007D0CD3"/>
    <w:rsid w:val="007D111A"/>
    <w:rsid w:val="007D24E8"/>
    <w:rsid w:val="007D2B18"/>
    <w:rsid w:val="007D3460"/>
    <w:rsid w:val="007D3508"/>
    <w:rsid w:val="007D4209"/>
    <w:rsid w:val="007D4A60"/>
    <w:rsid w:val="007D4A70"/>
    <w:rsid w:val="007D51D0"/>
    <w:rsid w:val="007D53C6"/>
    <w:rsid w:val="007D5D50"/>
    <w:rsid w:val="007D5E95"/>
    <w:rsid w:val="007D5F1C"/>
    <w:rsid w:val="007D6774"/>
    <w:rsid w:val="007D6B01"/>
    <w:rsid w:val="007D7137"/>
    <w:rsid w:val="007D738D"/>
    <w:rsid w:val="007D7748"/>
    <w:rsid w:val="007D778D"/>
    <w:rsid w:val="007D7AF0"/>
    <w:rsid w:val="007E2373"/>
    <w:rsid w:val="007E34C3"/>
    <w:rsid w:val="007E3868"/>
    <w:rsid w:val="007E395B"/>
    <w:rsid w:val="007E3A64"/>
    <w:rsid w:val="007E3C9A"/>
    <w:rsid w:val="007E4714"/>
    <w:rsid w:val="007E4A81"/>
    <w:rsid w:val="007E4EBB"/>
    <w:rsid w:val="007E51F3"/>
    <w:rsid w:val="007E52E0"/>
    <w:rsid w:val="007E67C0"/>
    <w:rsid w:val="007E6BD5"/>
    <w:rsid w:val="007E7982"/>
    <w:rsid w:val="007F0490"/>
    <w:rsid w:val="007F04B4"/>
    <w:rsid w:val="007F11D3"/>
    <w:rsid w:val="007F2405"/>
    <w:rsid w:val="007F2A0C"/>
    <w:rsid w:val="007F32E3"/>
    <w:rsid w:val="007F355D"/>
    <w:rsid w:val="007F360B"/>
    <w:rsid w:val="007F4183"/>
    <w:rsid w:val="007F4E4F"/>
    <w:rsid w:val="007F536B"/>
    <w:rsid w:val="007F5370"/>
    <w:rsid w:val="007F5BC6"/>
    <w:rsid w:val="007F6169"/>
    <w:rsid w:val="007F621C"/>
    <w:rsid w:val="007F62BE"/>
    <w:rsid w:val="007F6524"/>
    <w:rsid w:val="007F6804"/>
    <w:rsid w:val="007F6BAE"/>
    <w:rsid w:val="007F7615"/>
    <w:rsid w:val="007F7765"/>
    <w:rsid w:val="007F7B5C"/>
    <w:rsid w:val="007F7FD8"/>
    <w:rsid w:val="00800744"/>
    <w:rsid w:val="008012C9"/>
    <w:rsid w:val="00801A38"/>
    <w:rsid w:val="00802028"/>
    <w:rsid w:val="00802305"/>
    <w:rsid w:val="00802AFC"/>
    <w:rsid w:val="00802B78"/>
    <w:rsid w:val="0080367B"/>
    <w:rsid w:val="008036BC"/>
    <w:rsid w:val="008040AA"/>
    <w:rsid w:val="0080451F"/>
    <w:rsid w:val="00804818"/>
    <w:rsid w:val="0080482E"/>
    <w:rsid w:val="00804FBD"/>
    <w:rsid w:val="008068E4"/>
    <w:rsid w:val="00810FF5"/>
    <w:rsid w:val="00811596"/>
    <w:rsid w:val="00811A91"/>
    <w:rsid w:val="00812641"/>
    <w:rsid w:val="00812AA9"/>
    <w:rsid w:val="00812DCE"/>
    <w:rsid w:val="008135D5"/>
    <w:rsid w:val="008136E8"/>
    <w:rsid w:val="008138F1"/>
    <w:rsid w:val="00813D8D"/>
    <w:rsid w:val="008146BF"/>
    <w:rsid w:val="008147F2"/>
    <w:rsid w:val="00815437"/>
    <w:rsid w:val="008166D3"/>
    <w:rsid w:val="008171D8"/>
    <w:rsid w:val="00820526"/>
    <w:rsid w:val="00820593"/>
    <w:rsid w:val="00821BF3"/>
    <w:rsid w:val="008224BB"/>
    <w:rsid w:val="008227D3"/>
    <w:rsid w:val="00823065"/>
    <w:rsid w:val="00823199"/>
    <w:rsid w:val="008234F6"/>
    <w:rsid w:val="008245DB"/>
    <w:rsid w:val="00824623"/>
    <w:rsid w:val="00825912"/>
    <w:rsid w:val="00825A21"/>
    <w:rsid w:val="00827BA6"/>
    <w:rsid w:val="00827F30"/>
    <w:rsid w:val="00831E0A"/>
    <w:rsid w:val="00832110"/>
    <w:rsid w:val="00833C37"/>
    <w:rsid w:val="0083422A"/>
    <w:rsid w:val="00834EBA"/>
    <w:rsid w:val="008358FA"/>
    <w:rsid w:val="008375AC"/>
    <w:rsid w:val="00837942"/>
    <w:rsid w:val="00840F75"/>
    <w:rsid w:val="00841A0B"/>
    <w:rsid w:val="00843B95"/>
    <w:rsid w:val="00844B23"/>
    <w:rsid w:val="00844E7B"/>
    <w:rsid w:val="00845A11"/>
    <w:rsid w:val="008463BE"/>
    <w:rsid w:val="008475B6"/>
    <w:rsid w:val="00847F71"/>
    <w:rsid w:val="0085029E"/>
    <w:rsid w:val="00851551"/>
    <w:rsid w:val="008518AE"/>
    <w:rsid w:val="00851EB3"/>
    <w:rsid w:val="00852B57"/>
    <w:rsid w:val="00852E4E"/>
    <w:rsid w:val="00852EA8"/>
    <w:rsid w:val="00853658"/>
    <w:rsid w:val="00854012"/>
    <w:rsid w:val="0085401B"/>
    <w:rsid w:val="008548E2"/>
    <w:rsid w:val="00854FCB"/>
    <w:rsid w:val="008556C9"/>
    <w:rsid w:val="00855B38"/>
    <w:rsid w:val="00856ABE"/>
    <w:rsid w:val="00856E1A"/>
    <w:rsid w:val="00857001"/>
    <w:rsid w:val="00857C31"/>
    <w:rsid w:val="00862681"/>
    <w:rsid w:val="008627AC"/>
    <w:rsid w:val="00862ED4"/>
    <w:rsid w:val="008642D4"/>
    <w:rsid w:val="00864342"/>
    <w:rsid w:val="008646B7"/>
    <w:rsid w:val="00865219"/>
    <w:rsid w:val="0086741E"/>
    <w:rsid w:val="008678F5"/>
    <w:rsid w:val="00867CE9"/>
    <w:rsid w:val="00867FDA"/>
    <w:rsid w:val="008701CC"/>
    <w:rsid w:val="0087105C"/>
    <w:rsid w:val="008715CD"/>
    <w:rsid w:val="00871E8E"/>
    <w:rsid w:val="00872925"/>
    <w:rsid w:val="00872DA1"/>
    <w:rsid w:val="008732AC"/>
    <w:rsid w:val="00873C7C"/>
    <w:rsid w:val="008748C3"/>
    <w:rsid w:val="00874A07"/>
    <w:rsid w:val="008768F4"/>
    <w:rsid w:val="00876CEA"/>
    <w:rsid w:val="008777F5"/>
    <w:rsid w:val="00880A8B"/>
    <w:rsid w:val="00880C40"/>
    <w:rsid w:val="00880D5B"/>
    <w:rsid w:val="00881BE4"/>
    <w:rsid w:val="00882244"/>
    <w:rsid w:val="00882421"/>
    <w:rsid w:val="00883087"/>
    <w:rsid w:val="008830F2"/>
    <w:rsid w:val="008838BD"/>
    <w:rsid w:val="00883E92"/>
    <w:rsid w:val="00884376"/>
    <w:rsid w:val="00884AE5"/>
    <w:rsid w:val="00884C64"/>
    <w:rsid w:val="00885025"/>
    <w:rsid w:val="00885A9C"/>
    <w:rsid w:val="00886BE5"/>
    <w:rsid w:val="00887A41"/>
    <w:rsid w:val="008901A9"/>
    <w:rsid w:val="00890347"/>
    <w:rsid w:val="00893E56"/>
    <w:rsid w:val="00897392"/>
    <w:rsid w:val="0089764A"/>
    <w:rsid w:val="0089792C"/>
    <w:rsid w:val="0089793D"/>
    <w:rsid w:val="008A0033"/>
    <w:rsid w:val="008A106B"/>
    <w:rsid w:val="008A190E"/>
    <w:rsid w:val="008A1966"/>
    <w:rsid w:val="008A1C52"/>
    <w:rsid w:val="008A36BB"/>
    <w:rsid w:val="008A405E"/>
    <w:rsid w:val="008A5734"/>
    <w:rsid w:val="008A6A38"/>
    <w:rsid w:val="008B10DF"/>
    <w:rsid w:val="008B10E0"/>
    <w:rsid w:val="008B1404"/>
    <w:rsid w:val="008B14D4"/>
    <w:rsid w:val="008B1534"/>
    <w:rsid w:val="008B19CC"/>
    <w:rsid w:val="008B22E8"/>
    <w:rsid w:val="008B2DEF"/>
    <w:rsid w:val="008B2FA7"/>
    <w:rsid w:val="008B5C2B"/>
    <w:rsid w:val="008B61D0"/>
    <w:rsid w:val="008B6409"/>
    <w:rsid w:val="008B69ED"/>
    <w:rsid w:val="008B6A7D"/>
    <w:rsid w:val="008B7703"/>
    <w:rsid w:val="008B79C6"/>
    <w:rsid w:val="008C1538"/>
    <w:rsid w:val="008C22ED"/>
    <w:rsid w:val="008C27FC"/>
    <w:rsid w:val="008C2A59"/>
    <w:rsid w:val="008C2EB8"/>
    <w:rsid w:val="008C3A28"/>
    <w:rsid w:val="008C3FD7"/>
    <w:rsid w:val="008C4406"/>
    <w:rsid w:val="008C45A7"/>
    <w:rsid w:val="008C4877"/>
    <w:rsid w:val="008C4C85"/>
    <w:rsid w:val="008C53A2"/>
    <w:rsid w:val="008C5D22"/>
    <w:rsid w:val="008C62E9"/>
    <w:rsid w:val="008C650E"/>
    <w:rsid w:val="008C72E4"/>
    <w:rsid w:val="008C73A1"/>
    <w:rsid w:val="008C7AD5"/>
    <w:rsid w:val="008C7F2E"/>
    <w:rsid w:val="008D01E7"/>
    <w:rsid w:val="008D09D1"/>
    <w:rsid w:val="008D0AC1"/>
    <w:rsid w:val="008D11C2"/>
    <w:rsid w:val="008D1293"/>
    <w:rsid w:val="008D15FB"/>
    <w:rsid w:val="008D1739"/>
    <w:rsid w:val="008D2A80"/>
    <w:rsid w:val="008D2C03"/>
    <w:rsid w:val="008D36E2"/>
    <w:rsid w:val="008D40BA"/>
    <w:rsid w:val="008D5B46"/>
    <w:rsid w:val="008D5BF8"/>
    <w:rsid w:val="008D6722"/>
    <w:rsid w:val="008D6D15"/>
    <w:rsid w:val="008D7E65"/>
    <w:rsid w:val="008E0579"/>
    <w:rsid w:val="008E081A"/>
    <w:rsid w:val="008E0AE2"/>
    <w:rsid w:val="008E0D53"/>
    <w:rsid w:val="008E1657"/>
    <w:rsid w:val="008E1E6A"/>
    <w:rsid w:val="008E2065"/>
    <w:rsid w:val="008E2178"/>
    <w:rsid w:val="008E303B"/>
    <w:rsid w:val="008E3A47"/>
    <w:rsid w:val="008E3A6B"/>
    <w:rsid w:val="008E3F3E"/>
    <w:rsid w:val="008E41F7"/>
    <w:rsid w:val="008E5255"/>
    <w:rsid w:val="008E5466"/>
    <w:rsid w:val="008E6297"/>
    <w:rsid w:val="008E701A"/>
    <w:rsid w:val="008E73F7"/>
    <w:rsid w:val="008E7573"/>
    <w:rsid w:val="008E7732"/>
    <w:rsid w:val="008E776F"/>
    <w:rsid w:val="008F01B0"/>
    <w:rsid w:val="008F07BB"/>
    <w:rsid w:val="008F32E7"/>
    <w:rsid w:val="008F360E"/>
    <w:rsid w:val="008F3817"/>
    <w:rsid w:val="008F38E9"/>
    <w:rsid w:val="008F3D87"/>
    <w:rsid w:val="008F4387"/>
    <w:rsid w:val="008F443C"/>
    <w:rsid w:val="008F69D3"/>
    <w:rsid w:val="008F6B39"/>
    <w:rsid w:val="008F71BD"/>
    <w:rsid w:val="008F779B"/>
    <w:rsid w:val="008F7ECE"/>
    <w:rsid w:val="00900409"/>
    <w:rsid w:val="009010FF"/>
    <w:rsid w:val="0090280A"/>
    <w:rsid w:val="00902B90"/>
    <w:rsid w:val="00902D08"/>
    <w:rsid w:val="0090454D"/>
    <w:rsid w:val="0090609C"/>
    <w:rsid w:val="0090643A"/>
    <w:rsid w:val="00907DFE"/>
    <w:rsid w:val="00910E65"/>
    <w:rsid w:val="00911480"/>
    <w:rsid w:val="009118DB"/>
    <w:rsid w:val="009138AE"/>
    <w:rsid w:val="00913C6C"/>
    <w:rsid w:val="009148D4"/>
    <w:rsid w:val="00914F5D"/>
    <w:rsid w:val="0091526E"/>
    <w:rsid w:val="009168B5"/>
    <w:rsid w:val="009170CD"/>
    <w:rsid w:val="00917CB9"/>
    <w:rsid w:val="00917D8F"/>
    <w:rsid w:val="00917F90"/>
    <w:rsid w:val="0092061C"/>
    <w:rsid w:val="009208AA"/>
    <w:rsid w:val="00920995"/>
    <w:rsid w:val="00920C2A"/>
    <w:rsid w:val="00920EB6"/>
    <w:rsid w:val="00921401"/>
    <w:rsid w:val="00921635"/>
    <w:rsid w:val="00921B77"/>
    <w:rsid w:val="00921E80"/>
    <w:rsid w:val="0092217B"/>
    <w:rsid w:val="00924135"/>
    <w:rsid w:val="00924A1C"/>
    <w:rsid w:val="00925279"/>
    <w:rsid w:val="00925930"/>
    <w:rsid w:val="00925C0A"/>
    <w:rsid w:val="00925CCE"/>
    <w:rsid w:val="00926313"/>
    <w:rsid w:val="00927027"/>
    <w:rsid w:val="009272D3"/>
    <w:rsid w:val="00927372"/>
    <w:rsid w:val="0092764E"/>
    <w:rsid w:val="00930368"/>
    <w:rsid w:val="00930EFA"/>
    <w:rsid w:val="00931558"/>
    <w:rsid w:val="00932555"/>
    <w:rsid w:val="009336A3"/>
    <w:rsid w:val="00934041"/>
    <w:rsid w:val="00934C2A"/>
    <w:rsid w:val="009357B1"/>
    <w:rsid w:val="0093601D"/>
    <w:rsid w:val="00937473"/>
    <w:rsid w:val="009379A8"/>
    <w:rsid w:val="00937D02"/>
    <w:rsid w:val="009410F7"/>
    <w:rsid w:val="009412D1"/>
    <w:rsid w:val="00941924"/>
    <w:rsid w:val="0094198D"/>
    <w:rsid w:val="00942AAF"/>
    <w:rsid w:val="00942CA3"/>
    <w:rsid w:val="00943D14"/>
    <w:rsid w:val="0094518B"/>
    <w:rsid w:val="00945ADE"/>
    <w:rsid w:val="00945B47"/>
    <w:rsid w:val="0094658D"/>
    <w:rsid w:val="0095046A"/>
    <w:rsid w:val="00950B9D"/>
    <w:rsid w:val="009514D9"/>
    <w:rsid w:val="00952111"/>
    <w:rsid w:val="009532B4"/>
    <w:rsid w:val="009536F6"/>
    <w:rsid w:val="00953E3C"/>
    <w:rsid w:val="00954CF9"/>
    <w:rsid w:val="009558D6"/>
    <w:rsid w:val="00956046"/>
    <w:rsid w:val="00957746"/>
    <w:rsid w:val="00961310"/>
    <w:rsid w:val="00961DD1"/>
    <w:rsid w:val="00961F20"/>
    <w:rsid w:val="00962935"/>
    <w:rsid w:val="00962CB1"/>
    <w:rsid w:val="00962F10"/>
    <w:rsid w:val="009645A9"/>
    <w:rsid w:val="009645F4"/>
    <w:rsid w:val="009646B1"/>
    <w:rsid w:val="009655CF"/>
    <w:rsid w:val="00965C1F"/>
    <w:rsid w:val="00965DBC"/>
    <w:rsid w:val="00965DC3"/>
    <w:rsid w:val="009673B7"/>
    <w:rsid w:val="0097058F"/>
    <w:rsid w:val="00970988"/>
    <w:rsid w:val="00970DE2"/>
    <w:rsid w:val="00971760"/>
    <w:rsid w:val="00972768"/>
    <w:rsid w:val="00972820"/>
    <w:rsid w:val="00972BAC"/>
    <w:rsid w:val="00972BF0"/>
    <w:rsid w:val="00974783"/>
    <w:rsid w:val="00974CE0"/>
    <w:rsid w:val="00974F54"/>
    <w:rsid w:val="00975348"/>
    <w:rsid w:val="00975A46"/>
    <w:rsid w:val="0097620E"/>
    <w:rsid w:val="0097649F"/>
    <w:rsid w:val="00977859"/>
    <w:rsid w:val="0098069B"/>
    <w:rsid w:val="00981849"/>
    <w:rsid w:val="00981D77"/>
    <w:rsid w:val="00982DE2"/>
    <w:rsid w:val="00983112"/>
    <w:rsid w:val="00984085"/>
    <w:rsid w:val="00984641"/>
    <w:rsid w:val="00984D33"/>
    <w:rsid w:val="00985B09"/>
    <w:rsid w:val="00985B0A"/>
    <w:rsid w:val="0098611C"/>
    <w:rsid w:val="009863BD"/>
    <w:rsid w:val="00987764"/>
    <w:rsid w:val="00987AB8"/>
    <w:rsid w:val="00987ADE"/>
    <w:rsid w:val="00990878"/>
    <w:rsid w:val="0099111C"/>
    <w:rsid w:val="009922DF"/>
    <w:rsid w:val="009924A8"/>
    <w:rsid w:val="0099290B"/>
    <w:rsid w:val="00993909"/>
    <w:rsid w:val="00993B16"/>
    <w:rsid w:val="00993B96"/>
    <w:rsid w:val="00993F2C"/>
    <w:rsid w:val="00994210"/>
    <w:rsid w:val="009948E6"/>
    <w:rsid w:val="00994E7F"/>
    <w:rsid w:val="009965F4"/>
    <w:rsid w:val="00996888"/>
    <w:rsid w:val="0099695C"/>
    <w:rsid w:val="00996E2C"/>
    <w:rsid w:val="009976A0"/>
    <w:rsid w:val="009976F9"/>
    <w:rsid w:val="00997AB9"/>
    <w:rsid w:val="009A0355"/>
    <w:rsid w:val="009A126C"/>
    <w:rsid w:val="009A1C6F"/>
    <w:rsid w:val="009A27E2"/>
    <w:rsid w:val="009A2984"/>
    <w:rsid w:val="009A2BF4"/>
    <w:rsid w:val="009A31BF"/>
    <w:rsid w:val="009A42F9"/>
    <w:rsid w:val="009A497F"/>
    <w:rsid w:val="009A4D21"/>
    <w:rsid w:val="009A531A"/>
    <w:rsid w:val="009A5B8A"/>
    <w:rsid w:val="009A605E"/>
    <w:rsid w:val="009A650E"/>
    <w:rsid w:val="009A67C0"/>
    <w:rsid w:val="009A717A"/>
    <w:rsid w:val="009B023D"/>
    <w:rsid w:val="009B11DC"/>
    <w:rsid w:val="009B180D"/>
    <w:rsid w:val="009B184E"/>
    <w:rsid w:val="009B18B7"/>
    <w:rsid w:val="009B39D5"/>
    <w:rsid w:val="009B47AA"/>
    <w:rsid w:val="009B4D2D"/>
    <w:rsid w:val="009B5D06"/>
    <w:rsid w:val="009B6DC2"/>
    <w:rsid w:val="009B748C"/>
    <w:rsid w:val="009B7D75"/>
    <w:rsid w:val="009C0E88"/>
    <w:rsid w:val="009C0F20"/>
    <w:rsid w:val="009C186D"/>
    <w:rsid w:val="009C20FF"/>
    <w:rsid w:val="009C3D21"/>
    <w:rsid w:val="009C4C74"/>
    <w:rsid w:val="009C63BD"/>
    <w:rsid w:val="009C656E"/>
    <w:rsid w:val="009C7F5A"/>
    <w:rsid w:val="009D01F3"/>
    <w:rsid w:val="009D3E3C"/>
    <w:rsid w:val="009D3E45"/>
    <w:rsid w:val="009D464E"/>
    <w:rsid w:val="009D4928"/>
    <w:rsid w:val="009D4B0A"/>
    <w:rsid w:val="009D5430"/>
    <w:rsid w:val="009D5FBC"/>
    <w:rsid w:val="009D6648"/>
    <w:rsid w:val="009D7472"/>
    <w:rsid w:val="009D7614"/>
    <w:rsid w:val="009D7DEF"/>
    <w:rsid w:val="009E013E"/>
    <w:rsid w:val="009E0A04"/>
    <w:rsid w:val="009E1A7B"/>
    <w:rsid w:val="009E5FB2"/>
    <w:rsid w:val="009E6487"/>
    <w:rsid w:val="009E7827"/>
    <w:rsid w:val="009E7C8B"/>
    <w:rsid w:val="009F0344"/>
    <w:rsid w:val="009F03CF"/>
    <w:rsid w:val="009F0A1B"/>
    <w:rsid w:val="009F10DF"/>
    <w:rsid w:val="009F1418"/>
    <w:rsid w:val="009F151D"/>
    <w:rsid w:val="009F2811"/>
    <w:rsid w:val="009F2938"/>
    <w:rsid w:val="009F30E0"/>
    <w:rsid w:val="009F3373"/>
    <w:rsid w:val="009F3A43"/>
    <w:rsid w:val="009F3BFE"/>
    <w:rsid w:val="009F5B48"/>
    <w:rsid w:val="009F6BCC"/>
    <w:rsid w:val="009F700F"/>
    <w:rsid w:val="009F789A"/>
    <w:rsid w:val="00A0009E"/>
    <w:rsid w:val="00A00AC1"/>
    <w:rsid w:val="00A00DB7"/>
    <w:rsid w:val="00A02461"/>
    <w:rsid w:val="00A0268E"/>
    <w:rsid w:val="00A02790"/>
    <w:rsid w:val="00A033FA"/>
    <w:rsid w:val="00A03AE2"/>
    <w:rsid w:val="00A042BB"/>
    <w:rsid w:val="00A048BD"/>
    <w:rsid w:val="00A06001"/>
    <w:rsid w:val="00A063AC"/>
    <w:rsid w:val="00A06635"/>
    <w:rsid w:val="00A0771A"/>
    <w:rsid w:val="00A1197B"/>
    <w:rsid w:val="00A125CD"/>
    <w:rsid w:val="00A12AA2"/>
    <w:rsid w:val="00A131CA"/>
    <w:rsid w:val="00A14A4D"/>
    <w:rsid w:val="00A15B44"/>
    <w:rsid w:val="00A15D34"/>
    <w:rsid w:val="00A16629"/>
    <w:rsid w:val="00A1664C"/>
    <w:rsid w:val="00A16D30"/>
    <w:rsid w:val="00A17AFC"/>
    <w:rsid w:val="00A20490"/>
    <w:rsid w:val="00A20B00"/>
    <w:rsid w:val="00A20F03"/>
    <w:rsid w:val="00A21110"/>
    <w:rsid w:val="00A2144A"/>
    <w:rsid w:val="00A23572"/>
    <w:rsid w:val="00A23DA3"/>
    <w:rsid w:val="00A26062"/>
    <w:rsid w:val="00A26232"/>
    <w:rsid w:val="00A2663B"/>
    <w:rsid w:val="00A2753B"/>
    <w:rsid w:val="00A3160D"/>
    <w:rsid w:val="00A325B9"/>
    <w:rsid w:val="00A3275E"/>
    <w:rsid w:val="00A327AC"/>
    <w:rsid w:val="00A33B9D"/>
    <w:rsid w:val="00A3449C"/>
    <w:rsid w:val="00A348B1"/>
    <w:rsid w:val="00A34E85"/>
    <w:rsid w:val="00A35056"/>
    <w:rsid w:val="00A35F63"/>
    <w:rsid w:val="00A37725"/>
    <w:rsid w:val="00A4010C"/>
    <w:rsid w:val="00A40CA8"/>
    <w:rsid w:val="00A416A8"/>
    <w:rsid w:val="00A42096"/>
    <w:rsid w:val="00A43012"/>
    <w:rsid w:val="00A43293"/>
    <w:rsid w:val="00A4383F"/>
    <w:rsid w:val="00A45598"/>
    <w:rsid w:val="00A45DCB"/>
    <w:rsid w:val="00A507FF"/>
    <w:rsid w:val="00A5160C"/>
    <w:rsid w:val="00A51B9D"/>
    <w:rsid w:val="00A5335D"/>
    <w:rsid w:val="00A54CA0"/>
    <w:rsid w:val="00A5512C"/>
    <w:rsid w:val="00A5521D"/>
    <w:rsid w:val="00A55DCD"/>
    <w:rsid w:val="00A564C3"/>
    <w:rsid w:val="00A56ADC"/>
    <w:rsid w:val="00A57248"/>
    <w:rsid w:val="00A572D0"/>
    <w:rsid w:val="00A57BDD"/>
    <w:rsid w:val="00A6000C"/>
    <w:rsid w:val="00A60357"/>
    <w:rsid w:val="00A6048E"/>
    <w:rsid w:val="00A613E7"/>
    <w:rsid w:val="00A615B8"/>
    <w:rsid w:val="00A61856"/>
    <w:rsid w:val="00A61F49"/>
    <w:rsid w:val="00A62A3D"/>
    <w:rsid w:val="00A62BCD"/>
    <w:rsid w:val="00A6354D"/>
    <w:rsid w:val="00A636B6"/>
    <w:rsid w:val="00A63868"/>
    <w:rsid w:val="00A651AF"/>
    <w:rsid w:val="00A65236"/>
    <w:rsid w:val="00A6535E"/>
    <w:rsid w:val="00A66099"/>
    <w:rsid w:val="00A664ED"/>
    <w:rsid w:val="00A668AD"/>
    <w:rsid w:val="00A66D09"/>
    <w:rsid w:val="00A67C27"/>
    <w:rsid w:val="00A70081"/>
    <w:rsid w:val="00A7013E"/>
    <w:rsid w:val="00A701BE"/>
    <w:rsid w:val="00A70668"/>
    <w:rsid w:val="00A70701"/>
    <w:rsid w:val="00A7093E"/>
    <w:rsid w:val="00A710CF"/>
    <w:rsid w:val="00A73773"/>
    <w:rsid w:val="00A73AE1"/>
    <w:rsid w:val="00A73B19"/>
    <w:rsid w:val="00A74A12"/>
    <w:rsid w:val="00A75C98"/>
    <w:rsid w:val="00A76DC1"/>
    <w:rsid w:val="00A76FC6"/>
    <w:rsid w:val="00A77272"/>
    <w:rsid w:val="00A8030F"/>
    <w:rsid w:val="00A8055F"/>
    <w:rsid w:val="00A80A81"/>
    <w:rsid w:val="00A80C82"/>
    <w:rsid w:val="00A812B0"/>
    <w:rsid w:val="00A814ED"/>
    <w:rsid w:val="00A82B06"/>
    <w:rsid w:val="00A832D1"/>
    <w:rsid w:val="00A83381"/>
    <w:rsid w:val="00A836B1"/>
    <w:rsid w:val="00A836C5"/>
    <w:rsid w:val="00A8371F"/>
    <w:rsid w:val="00A83D94"/>
    <w:rsid w:val="00A83F0F"/>
    <w:rsid w:val="00A84E53"/>
    <w:rsid w:val="00A85501"/>
    <w:rsid w:val="00A86CDA"/>
    <w:rsid w:val="00A870B4"/>
    <w:rsid w:val="00A87496"/>
    <w:rsid w:val="00A87F6D"/>
    <w:rsid w:val="00A90199"/>
    <w:rsid w:val="00A91377"/>
    <w:rsid w:val="00A91D79"/>
    <w:rsid w:val="00A91F77"/>
    <w:rsid w:val="00A9241F"/>
    <w:rsid w:val="00A929D5"/>
    <w:rsid w:val="00A93042"/>
    <w:rsid w:val="00A93C21"/>
    <w:rsid w:val="00A9415B"/>
    <w:rsid w:val="00A94251"/>
    <w:rsid w:val="00A94A73"/>
    <w:rsid w:val="00A95032"/>
    <w:rsid w:val="00A96063"/>
    <w:rsid w:val="00A96F0D"/>
    <w:rsid w:val="00A97629"/>
    <w:rsid w:val="00A9763B"/>
    <w:rsid w:val="00AA0C99"/>
    <w:rsid w:val="00AA13CD"/>
    <w:rsid w:val="00AA1562"/>
    <w:rsid w:val="00AA1E67"/>
    <w:rsid w:val="00AA2540"/>
    <w:rsid w:val="00AA2658"/>
    <w:rsid w:val="00AA2842"/>
    <w:rsid w:val="00AA2959"/>
    <w:rsid w:val="00AA2A67"/>
    <w:rsid w:val="00AA33DE"/>
    <w:rsid w:val="00AA382C"/>
    <w:rsid w:val="00AA4073"/>
    <w:rsid w:val="00AA41F3"/>
    <w:rsid w:val="00AA434D"/>
    <w:rsid w:val="00AA48EB"/>
    <w:rsid w:val="00AA4AA6"/>
    <w:rsid w:val="00AA5180"/>
    <w:rsid w:val="00AA56C3"/>
    <w:rsid w:val="00AA5DA6"/>
    <w:rsid w:val="00AA6158"/>
    <w:rsid w:val="00AA6E2D"/>
    <w:rsid w:val="00AA724C"/>
    <w:rsid w:val="00AA788C"/>
    <w:rsid w:val="00AA7A54"/>
    <w:rsid w:val="00AB0552"/>
    <w:rsid w:val="00AB08FB"/>
    <w:rsid w:val="00AB19BC"/>
    <w:rsid w:val="00AB1D54"/>
    <w:rsid w:val="00AB205D"/>
    <w:rsid w:val="00AB3AAD"/>
    <w:rsid w:val="00AB4257"/>
    <w:rsid w:val="00AB514C"/>
    <w:rsid w:val="00AB66BD"/>
    <w:rsid w:val="00AB735B"/>
    <w:rsid w:val="00AC0534"/>
    <w:rsid w:val="00AC09AE"/>
    <w:rsid w:val="00AC198C"/>
    <w:rsid w:val="00AC32A9"/>
    <w:rsid w:val="00AC37D0"/>
    <w:rsid w:val="00AC3D2E"/>
    <w:rsid w:val="00AC4D34"/>
    <w:rsid w:val="00AC4F8F"/>
    <w:rsid w:val="00AC5210"/>
    <w:rsid w:val="00AC61ED"/>
    <w:rsid w:val="00AC62C3"/>
    <w:rsid w:val="00AC709D"/>
    <w:rsid w:val="00AD023C"/>
    <w:rsid w:val="00AD0A4F"/>
    <w:rsid w:val="00AD13E8"/>
    <w:rsid w:val="00AD2A54"/>
    <w:rsid w:val="00AD348B"/>
    <w:rsid w:val="00AD3FD4"/>
    <w:rsid w:val="00AD4698"/>
    <w:rsid w:val="00AD4EAD"/>
    <w:rsid w:val="00AD551F"/>
    <w:rsid w:val="00AD554D"/>
    <w:rsid w:val="00AD5937"/>
    <w:rsid w:val="00AD6B47"/>
    <w:rsid w:val="00AD73D7"/>
    <w:rsid w:val="00AD7C2D"/>
    <w:rsid w:val="00AD7C5D"/>
    <w:rsid w:val="00AE0C08"/>
    <w:rsid w:val="00AE0CD3"/>
    <w:rsid w:val="00AE0FA0"/>
    <w:rsid w:val="00AE0FF9"/>
    <w:rsid w:val="00AE2F8E"/>
    <w:rsid w:val="00AE3CA3"/>
    <w:rsid w:val="00AE41A7"/>
    <w:rsid w:val="00AE4D79"/>
    <w:rsid w:val="00AE6073"/>
    <w:rsid w:val="00AE66FF"/>
    <w:rsid w:val="00AE7ED0"/>
    <w:rsid w:val="00AF0255"/>
    <w:rsid w:val="00AF0E94"/>
    <w:rsid w:val="00AF1A58"/>
    <w:rsid w:val="00AF1A70"/>
    <w:rsid w:val="00AF24F4"/>
    <w:rsid w:val="00AF2CA8"/>
    <w:rsid w:val="00AF339B"/>
    <w:rsid w:val="00AF4CFD"/>
    <w:rsid w:val="00AF5B61"/>
    <w:rsid w:val="00AF6F6F"/>
    <w:rsid w:val="00AF7D81"/>
    <w:rsid w:val="00B00549"/>
    <w:rsid w:val="00B00BD8"/>
    <w:rsid w:val="00B01120"/>
    <w:rsid w:val="00B02D75"/>
    <w:rsid w:val="00B03160"/>
    <w:rsid w:val="00B03944"/>
    <w:rsid w:val="00B03ABE"/>
    <w:rsid w:val="00B04D36"/>
    <w:rsid w:val="00B0682E"/>
    <w:rsid w:val="00B06E33"/>
    <w:rsid w:val="00B1014E"/>
    <w:rsid w:val="00B10207"/>
    <w:rsid w:val="00B10251"/>
    <w:rsid w:val="00B1039D"/>
    <w:rsid w:val="00B10AFC"/>
    <w:rsid w:val="00B10DA6"/>
    <w:rsid w:val="00B10FE8"/>
    <w:rsid w:val="00B11500"/>
    <w:rsid w:val="00B115AE"/>
    <w:rsid w:val="00B124BA"/>
    <w:rsid w:val="00B124F4"/>
    <w:rsid w:val="00B127DA"/>
    <w:rsid w:val="00B1313E"/>
    <w:rsid w:val="00B1340B"/>
    <w:rsid w:val="00B1362E"/>
    <w:rsid w:val="00B153B5"/>
    <w:rsid w:val="00B1545A"/>
    <w:rsid w:val="00B1790F"/>
    <w:rsid w:val="00B17D83"/>
    <w:rsid w:val="00B20313"/>
    <w:rsid w:val="00B21A7D"/>
    <w:rsid w:val="00B21DDF"/>
    <w:rsid w:val="00B2254F"/>
    <w:rsid w:val="00B22733"/>
    <w:rsid w:val="00B244B3"/>
    <w:rsid w:val="00B246C3"/>
    <w:rsid w:val="00B24AB0"/>
    <w:rsid w:val="00B24C09"/>
    <w:rsid w:val="00B256A4"/>
    <w:rsid w:val="00B2587D"/>
    <w:rsid w:val="00B258C0"/>
    <w:rsid w:val="00B26817"/>
    <w:rsid w:val="00B270E5"/>
    <w:rsid w:val="00B27C3F"/>
    <w:rsid w:val="00B27D38"/>
    <w:rsid w:val="00B307BB"/>
    <w:rsid w:val="00B31754"/>
    <w:rsid w:val="00B31A6C"/>
    <w:rsid w:val="00B346D6"/>
    <w:rsid w:val="00B3703D"/>
    <w:rsid w:val="00B3793D"/>
    <w:rsid w:val="00B37F7B"/>
    <w:rsid w:val="00B40196"/>
    <w:rsid w:val="00B408B9"/>
    <w:rsid w:val="00B411C5"/>
    <w:rsid w:val="00B411CF"/>
    <w:rsid w:val="00B422F7"/>
    <w:rsid w:val="00B42421"/>
    <w:rsid w:val="00B42446"/>
    <w:rsid w:val="00B4322B"/>
    <w:rsid w:val="00B46231"/>
    <w:rsid w:val="00B47471"/>
    <w:rsid w:val="00B50EE1"/>
    <w:rsid w:val="00B52E6E"/>
    <w:rsid w:val="00B52FD6"/>
    <w:rsid w:val="00B533FE"/>
    <w:rsid w:val="00B5406D"/>
    <w:rsid w:val="00B54FEB"/>
    <w:rsid w:val="00B5539E"/>
    <w:rsid w:val="00B569C9"/>
    <w:rsid w:val="00B56B6C"/>
    <w:rsid w:val="00B57621"/>
    <w:rsid w:val="00B57C39"/>
    <w:rsid w:val="00B57FC7"/>
    <w:rsid w:val="00B604CF"/>
    <w:rsid w:val="00B6070A"/>
    <w:rsid w:val="00B6177B"/>
    <w:rsid w:val="00B618D9"/>
    <w:rsid w:val="00B61B4E"/>
    <w:rsid w:val="00B62942"/>
    <w:rsid w:val="00B62D55"/>
    <w:rsid w:val="00B63365"/>
    <w:rsid w:val="00B63E2C"/>
    <w:rsid w:val="00B64DB2"/>
    <w:rsid w:val="00B64F4F"/>
    <w:rsid w:val="00B662E4"/>
    <w:rsid w:val="00B663DC"/>
    <w:rsid w:val="00B66F78"/>
    <w:rsid w:val="00B67439"/>
    <w:rsid w:val="00B6776C"/>
    <w:rsid w:val="00B67CE6"/>
    <w:rsid w:val="00B70377"/>
    <w:rsid w:val="00B71DE9"/>
    <w:rsid w:val="00B7259C"/>
    <w:rsid w:val="00B72D70"/>
    <w:rsid w:val="00B73971"/>
    <w:rsid w:val="00B743E8"/>
    <w:rsid w:val="00B75E63"/>
    <w:rsid w:val="00B7606D"/>
    <w:rsid w:val="00B76472"/>
    <w:rsid w:val="00B76908"/>
    <w:rsid w:val="00B76F4C"/>
    <w:rsid w:val="00B76F82"/>
    <w:rsid w:val="00B77B93"/>
    <w:rsid w:val="00B80AA9"/>
    <w:rsid w:val="00B80B04"/>
    <w:rsid w:val="00B80D2B"/>
    <w:rsid w:val="00B80D35"/>
    <w:rsid w:val="00B81005"/>
    <w:rsid w:val="00B81792"/>
    <w:rsid w:val="00B8196D"/>
    <w:rsid w:val="00B82057"/>
    <w:rsid w:val="00B82392"/>
    <w:rsid w:val="00B82520"/>
    <w:rsid w:val="00B84177"/>
    <w:rsid w:val="00B845BD"/>
    <w:rsid w:val="00B858EE"/>
    <w:rsid w:val="00B8600C"/>
    <w:rsid w:val="00B8662B"/>
    <w:rsid w:val="00B86AEC"/>
    <w:rsid w:val="00B879B6"/>
    <w:rsid w:val="00B905ED"/>
    <w:rsid w:val="00B90734"/>
    <w:rsid w:val="00B92942"/>
    <w:rsid w:val="00B92A6B"/>
    <w:rsid w:val="00B93237"/>
    <w:rsid w:val="00B958F5"/>
    <w:rsid w:val="00B95910"/>
    <w:rsid w:val="00B9601E"/>
    <w:rsid w:val="00B9634A"/>
    <w:rsid w:val="00B965E1"/>
    <w:rsid w:val="00B96BE8"/>
    <w:rsid w:val="00B97F6F"/>
    <w:rsid w:val="00BA04F7"/>
    <w:rsid w:val="00BA12CD"/>
    <w:rsid w:val="00BA1E95"/>
    <w:rsid w:val="00BA21AF"/>
    <w:rsid w:val="00BA2292"/>
    <w:rsid w:val="00BA38A7"/>
    <w:rsid w:val="00BA3C23"/>
    <w:rsid w:val="00BA455A"/>
    <w:rsid w:val="00BA4722"/>
    <w:rsid w:val="00BA48B1"/>
    <w:rsid w:val="00BA4DCF"/>
    <w:rsid w:val="00BA663A"/>
    <w:rsid w:val="00BA7530"/>
    <w:rsid w:val="00BA763E"/>
    <w:rsid w:val="00BA7D2D"/>
    <w:rsid w:val="00BA7F1D"/>
    <w:rsid w:val="00BB1790"/>
    <w:rsid w:val="00BB21A1"/>
    <w:rsid w:val="00BB29C3"/>
    <w:rsid w:val="00BB2A43"/>
    <w:rsid w:val="00BB5E3E"/>
    <w:rsid w:val="00BB6781"/>
    <w:rsid w:val="00BB7DC4"/>
    <w:rsid w:val="00BC04E2"/>
    <w:rsid w:val="00BC0A15"/>
    <w:rsid w:val="00BC0EB5"/>
    <w:rsid w:val="00BC1046"/>
    <w:rsid w:val="00BC1A90"/>
    <w:rsid w:val="00BC1EDA"/>
    <w:rsid w:val="00BC26ED"/>
    <w:rsid w:val="00BC2DA8"/>
    <w:rsid w:val="00BC3047"/>
    <w:rsid w:val="00BC3447"/>
    <w:rsid w:val="00BC3605"/>
    <w:rsid w:val="00BC3694"/>
    <w:rsid w:val="00BC41D3"/>
    <w:rsid w:val="00BC423E"/>
    <w:rsid w:val="00BC48D4"/>
    <w:rsid w:val="00BC4930"/>
    <w:rsid w:val="00BC4E44"/>
    <w:rsid w:val="00BC4F3A"/>
    <w:rsid w:val="00BC5959"/>
    <w:rsid w:val="00BC5D9E"/>
    <w:rsid w:val="00BC5FB2"/>
    <w:rsid w:val="00BC6163"/>
    <w:rsid w:val="00BC63E5"/>
    <w:rsid w:val="00BC78AD"/>
    <w:rsid w:val="00BD058F"/>
    <w:rsid w:val="00BD05B0"/>
    <w:rsid w:val="00BD05EE"/>
    <w:rsid w:val="00BD12E6"/>
    <w:rsid w:val="00BD149C"/>
    <w:rsid w:val="00BD1A87"/>
    <w:rsid w:val="00BD1D6C"/>
    <w:rsid w:val="00BD23A2"/>
    <w:rsid w:val="00BD359F"/>
    <w:rsid w:val="00BD35FA"/>
    <w:rsid w:val="00BD3753"/>
    <w:rsid w:val="00BD3A6F"/>
    <w:rsid w:val="00BD3BDE"/>
    <w:rsid w:val="00BD42DA"/>
    <w:rsid w:val="00BD4E76"/>
    <w:rsid w:val="00BD5277"/>
    <w:rsid w:val="00BD5A15"/>
    <w:rsid w:val="00BD5B23"/>
    <w:rsid w:val="00BD5C1C"/>
    <w:rsid w:val="00BD5D91"/>
    <w:rsid w:val="00BD6CC1"/>
    <w:rsid w:val="00BE0C5A"/>
    <w:rsid w:val="00BE0FFE"/>
    <w:rsid w:val="00BE1272"/>
    <w:rsid w:val="00BE1819"/>
    <w:rsid w:val="00BE2A24"/>
    <w:rsid w:val="00BE3108"/>
    <w:rsid w:val="00BE44EC"/>
    <w:rsid w:val="00BE476C"/>
    <w:rsid w:val="00BE484C"/>
    <w:rsid w:val="00BE57D3"/>
    <w:rsid w:val="00BE63DC"/>
    <w:rsid w:val="00BE77A3"/>
    <w:rsid w:val="00BF077B"/>
    <w:rsid w:val="00BF1366"/>
    <w:rsid w:val="00BF162F"/>
    <w:rsid w:val="00BF472A"/>
    <w:rsid w:val="00BF5344"/>
    <w:rsid w:val="00BF56D8"/>
    <w:rsid w:val="00BF5D0D"/>
    <w:rsid w:val="00BF69EA"/>
    <w:rsid w:val="00BF7E15"/>
    <w:rsid w:val="00BF7E1B"/>
    <w:rsid w:val="00C010F4"/>
    <w:rsid w:val="00C01AE9"/>
    <w:rsid w:val="00C0292C"/>
    <w:rsid w:val="00C02A66"/>
    <w:rsid w:val="00C02F55"/>
    <w:rsid w:val="00C04F3A"/>
    <w:rsid w:val="00C05454"/>
    <w:rsid w:val="00C058F2"/>
    <w:rsid w:val="00C05D09"/>
    <w:rsid w:val="00C06E2A"/>
    <w:rsid w:val="00C1078A"/>
    <w:rsid w:val="00C11179"/>
    <w:rsid w:val="00C120C2"/>
    <w:rsid w:val="00C12510"/>
    <w:rsid w:val="00C12F1F"/>
    <w:rsid w:val="00C13062"/>
    <w:rsid w:val="00C131C3"/>
    <w:rsid w:val="00C13DE2"/>
    <w:rsid w:val="00C1445E"/>
    <w:rsid w:val="00C14730"/>
    <w:rsid w:val="00C14D28"/>
    <w:rsid w:val="00C14EAD"/>
    <w:rsid w:val="00C16014"/>
    <w:rsid w:val="00C160BC"/>
    <w:rsid w:val="00C161B1"/>
    <w:rsid w:val="00C178EF"/>
    <w:rsid w:val="00C17AAA"/>
    <w:rsid w:val="00C20F10"/>
    <w:rsid w:val="00C210D0"/>
    <w:rsid w:val="00C21741"/>
    <w:rsid w:val="00C21D43"/>
    <w:rsid w:val="00C22DA0"/>
    <w:rsid w:val="00C22E13"/>
    <w:rsid w:val="00C23D57"/>
    <w:rsid w:val="00C2403F"/>
    <w:rsid w:val="00C24349"/>
    <w:rsid w:val="00C252F3"/>
    <w:rsid w:val="00C25D5F"/>
    <w:rsid w:val="00C2739C"/>
    <w:rsid w:val="00C276EA"/>
    <w:rsid w:val="00C30171"/>
    <w:rsid w:val="00C302AE"/>
    <w:rsid w:val="00C30A4E"/>
    <w:rsid w:val="00C30BC7"/>
    <w:rsid w:val="00C31A6D"/>
    <w:rsid w:val="00C32D64"/>
    <w:rsid w:val="00C3374C"/>
    <w:rsid w:val="00C34762"/>
    <w:rsid w:val="00C351F2"/>
    <w:rsid w:val="00C359D0"/>
    <w:rsid w:val="00C3677B"/>
    <w:rsid w:val="00C41B70"/>
    <w:rsid w:val="00C433C5"/>
    <w:rsid w:val="00C4521A"/>
    <w:rsid w:val="00C45280"/>
    <w:rsid w:val="00C455D8"/>
    <w:rsid w:val="00C4597B"/>
    <w:rsid w:val="00C46149"/>
    <w:rsid w:val="00C50CC4"/>
    <w:rsid w:val="00C51AB7"/>
    <w:rsid w:val="00C51D53"/>
    <w:rsid w:val="00C51FFA"/>
    <w:rsid w:val="00C5200D"/>
    <w:rsid w:val="00C52E46"/>
    <w:rsid w:val="00C5323F"/>
    <w:rsid w:val="00C53396"/>
    <w:rsid w:val="00C53824"/>
    <w:rsid w:val="00C53D7D"/>
    <w:rsid w:val="00C53F02"/>
    <w:rsid w:val="00C54270"/>
    <w:rsid w:val="00C547FC"/>
    <w:rsid w:val="00C549D2"/>
    <w:rsid w:val="00C55536"/>
    <w:rsid w:val="00C5654D"/>
    <w:rsid w:val="00C56751"/>
    <w:rsid w:val="00C56BB9"/>
    <w:rsid w:val="00C57304"/>
    <w:rsid w:val="00C576D5"/>
    <w:rsid w:val="00C618A1"/>
    <w:rsid w:val="00C6272A"/>
    <w:rsid w:val="00C62A74"/>
    <w:rsid w:val="00C6302A"/>
    <w:rsid w:val="00C64099"/>
    <w:rsid w:val="00C64110"/>
    <w:rsid w:val="00C645E3"/>
    <w:rsid w:val="00C646A4"/>
    <w:rsid w:val="00C6489E"/>
    <w:rsid w:val="00C6523B"/>
    <w:rsid w:val="00C652B3"/>
    <w:rsid w:val="00C65FF2"/>
    <w:rsid w:val="00C66310"/>
    <w:rsid w:val="00C6631E"/>
    <w:rsid w:val="00C6660B"/>
    <w:rsid w:val="00C66BD2"/>
    <w:rsid w:val="00C67A4A"/>
    <w:rsid w:val="00C704C8"/>
    <w:rsid w:val="00C70806"/>
    <w:rsid w:val="00C70EF6"/>
    <w:rsid w:val="00C71785"/>
    <w:rsid w:val="00C7232C"/>
    <w:rsid w:val="00C7287A"/>
    <w:rsid w:val="00C728ED"/>
    <w:rsid w:val="00C73315"/>
    <w:rsid w:val="00C7331C"/>
    <w:rsid w:val="00C73B23"/>
    <w:rsid w:val="00C73C81"/>
    <w:rsid w:val="00C74530"/>
    <w:rsid w:val="00C74D51"/>
    <w:rsid w:val="00C75B8E"/>
    <w:rsid w:val="00C76B88"/>
    <w:rsid w:val="00C76E89"/>
    <w:rsid w:val="00C772C2"/>
    <w:rsid w:val="00C805C2"/>
    <w:rsid w:val="00C806F1"/>
    <w:rsid w:val="00C8113F"/>
    <w:rsid w:val="00C823E5"/>
    <w:rsid w:val="00C82A50"/>
    <w:rsid w:val="00C82B0D"/>
    <w:rsid w:val="00C83A7D"/>
    <w:rsid w:val="00C86AF4"/>
    <w:rsid w:val="00C86B3B"/>
    <w:rsid w:val="00C86D5A"/>
    <w:rsid w:val="00C875F3"/>
    <w:rsid w:val="00C876D7"/>
    <w:rsid w:val="00C90293"/>
    <w:rsid w:val="00C90943"/>
    <w:rsid w:val="00C90BA0"/>
    <w:rsid w:val="00C9189D"/>
    <w:rsid w:val="00C920C9"/>
    <w:rsid w:val="00C924B6"/>
    <w:rsid w:val="00C92891"/>
    <w:rsid w:val="00C93548"/>
    <w:rsid w:val="00C93AE1"/>
    <w:rsid w:val="00C94570"/>
    <w:rsid w:val="00C94A60"/>
    <w:rsid w:val="00C95018"/>
    <w:rsid w:val="00C97276"/>
    <w:rsid w:val="00C974D9"/>
    <w:rsid w:val="00CA0153"/>
    <w:rsid w:val="00CA1457"/>
    <w:rsid w:val="00CA1640"/>
    <w:rsid w:val="00CA18DF"/>
    <w:rsid w:val="00CA19CC"/>
    <w:rsid w:val="00CA1F4A"/>
    <w:rsid w:val="00CA2296"/>
    <w:rsid w:val="00CA2A46"/>
    <w:rsid w:val="00CA34F6"/>
    <w:rsid w:val="00CA36F1"/>
    <w:rsid w:val="00CA3816"/>
    <w:rsid w:val="00CA43E6"/>
    <w:rsid w:val="00CA4986"/>
    <w:rsid w:val="00CA535E"/>
    <w:rsid w:val="00CA6575"/>
    <w:rsid w:val="00CA70B9"/>
    <w:rsid w:val="00CA7F01"/>
    <w:rsid w:val="00CB042D"/>
    <w:rsid w:val="00CB158E"/>
    <w:rsid w:val="00CB1816"/>
    <w:rsid w:val="00CB1AA9"/>
    <w:rsid w:val="00CB2CEB"/>
    <w:rsid w:val="00CB334E"/>
    <w:rsid w:val="00CB56D0"/>
    <w:rsid w:val="00CB5B1E"/>
    <w:rsid w:val="00CB6065"/>
    <w:rsid w:val="00CB7CF7"/>
    <w:rsid w:val="00CB7D2A"/>
    <w:rsid w:val="00CC00C3"/>
    <w:rsid w:val="00CC041D"/>
    <w:rsid w:val="00CC079F"/>
    <w:rsid w:val="00CC0CC6"/>
    <w:rsid w:val="00CC1206"/>
    <w:rsid w:val="00CC1627"/>
    <w:rsid w:val="00CC2843"/>
    <w:rsid w:val="00CC4E46"/>
    <w:rsid w:val="00CC52AB"/>
    <w:rsid w:val="00CC53A6"/>
    <w:rsid w:val="00CC624A"/>
    <w:rsid w:val="00CC6281"/>
    <w:rsid w:val="00CC633F"/>
    <w:rsid w:val="00CD093E"/>
    <w:rsid w:val="00CD0DAB"/>
    <w:rsid w:val="00CD0DC2"/>
    <w:rsid w:val="00CD12C6"/>
    <w:rsid w:val="00CD1732"/>
    <w:rsid w:val="00CD1D6A"/>
    <w:rsid w:val="00CD1F35"/>
    <w:rsid w:val="00CD2584"/>
    <w:rsid w:val="00CD29C5"/>
    <w:rsid w:val="00CD352E"/>
    <w:rsid w:val="00CD40B8"/>
    <w:rsid w:val="00CD570E"/>
    <w:rsid w:val="00CD608A"/>
    <w:rsid w:val="00CD6A11"/>
    <w:rsid w:val="00CD7A4D"/>
    <w:rsid w:val="00CE09F3"/>
    <w:rsid w:val="00CE147E"/>
    <w:rsid w:val="00CE21E3"/>
    <w:rsid w:val="00CE233F"/>
    <w:rsid w:val="00CE3018"/>
    <w:rsid w:val="00CE31CA"/>
    <w:rsid w:val="00CE335F"/>
    <w:rsid w:val="00CE3B76"/>
    <w:rsid w:val="00CE51F1"/>
    <w:rsid w:val="00CE61D9"/>
    <w:rsid w:val="00CE6AC3"/>
    <w:rsid w:val="00CE71A8"/>
    <w:rsid w:val="00CF0973"/>
    <w:rsid w:val="00CF0F87"/>
    <w:rsid w:val="00CF15A8"/>
    <w:rsid w:val="00CF2B73"/>
    <w:rsid w:val="00CF2E9B"/>
    <w:rsid w:val="00CF3510"/>
    <w:rsid w:val="00CF35F5"/>
    <w:rsid w:val="00CF3F82"/>
    <w:rsid w:val="00CF473D"/>
    <w:rsid w:val="00CF488E"/>
    <w:rsid w:val="00CF4A03"/>
    <w:rsid w:val="00CF4A4C"/>
    <w:rsid w:val="00CF5A28"/>
    <w:rsid w:val="00CF5BFB"/>
    <w:rsid w:val="00CF5E7C"/>
    <w:rsid w:val="00CF5F62"/>
    <w:rsid w:val="00CF6120"/>
    <w:rsid w:val="00CF645E"/>
    <w:rsid w:val="00CF68CD"/>
    <w:rsid w:val="00CF774A"/>
    <w:rsid w:val="00D0042A"/>
    <w:rsid w:val="00D018A8"/>
    <w:rsid w:val="00D020A4"/>
    <w:rsid w:val="00D021CC"/>
    <w:rsid w:val="00D02AB6"/>
    <w:rsid w:val="00D02B22"/>
    <w:rsid w:val="00D02CDE"/>
    <w:rsid w:val="00D030E1"/>
    <w:rsid w:val="00D03D00"/>
    <w:rsid w:val="00D03E91"/>
    <w:rsid w:val="00D07B2D"/>
    <w:rsid w:val="00D102ED"/>
    <w:rsid w:val="00D119C5"/>
    <w:rsid w:val="00D11D17"/>
    <w:rsid w:val="00D11EBC"/>
    <w:rsid w:val="00D130CF"/>
    <w:rsid w:val="00D13153"/>
    <w:rsid w:val="00D13571"/>
    <w:rsid w:val="00D1395C"/>
    <w:rsid w:val="00D13B66"/>
    <w:rsid w:val="00D13EB4"/>
    <w:rsid w:val="00D143FD"/>
    <w:rsid w:val="00D15391"/>
    <w:rsid w:val="00D172F6"/>
    <w:rsid w:val="00D17A2F"/>
    <w:rsid w:val="00D17CA2"/>
    <w:rsid w:val="00D20D8F"/>
    <w:rsid w:val="00D21E40"/>
    <w:rsid w:val="00D229AD"/>
    <w:rsid w:val="00D22C3C"/>
    <w:rsid w:val="00D23B38"/>
    <w:rsid w:val="00D23BCB"/>
    <w:rsid w:val="00D24B61"/>
    <w:rsid w:val="00D2544D"/>
    <w:rsid w:val="00D254AE"/>
    <w:rsid w:val="00D26891"/>
    <w:rsid w:val="00D2737B"/>
    <w:rsid w:val="00D2746C"/>
    <w:rsid w:val="00D27B55"/>
    <w:rsid w:val="00D27BDB"/>
    <w:rsid w:val="00D308A8"/>
    <w:rsid w:val="00D327EA"/>
    <w:rsid w:val="00D329C6"/>
    <w:rsid w:val="00D32DB5"/>
    <w:rsid w:val="00D339D2"/>
    <w:rsid w:val="00D33A15"/>
    <w:rsid w:val="00D33FBF"/>
    <w:rsid w:val="00D35277"/>
    <w:rsid w:val="00D35385"/>
    <w:rsid w:val="00D35955"/>
    <w:rsid w:val="00D35CAB"/>
    <w:rsid w:val="00D3603C"/>
    <w:rsid w:val="00D3605A"/>
    <w:rsid w:val="00D376A9"/>
    <w:rsid w:val="00D378FA"/>
    <w:rsid w:val="00D37F48"/>
    <w:rsid w:val="00D405AD"/>
    <w:rsid w:val="00D40CD7"/>
    <w:rsid w:val="00D40F66"/>
    <w:rsid w:val="00D410A0"/>
    <w:rsid w:val="00D43569"/>
    <w:rsid w:val="00D43B10"/>
    <w:rsid w:val="00D43DCE"/>
    <w:rsid w:val="00D44C3D"/>
    <w:rsid w:val="00D450E3"/>
    <w:rsid w:val="00D45AA2"/>
    <w:rsid w:val="00D45E03"/>
    <w:rsid w:val="00D45E2F"/>
    <w:rsid w:val="00D46299"/>
    <w:rsid w:val="00D4634E"/>
    <w:rsid w:val="00D46699"/>
    <w:rsid w:val="00D47AC0"/>
    <w:rsid w:val="00D512CA"/>
    <w:rsid w:val="00D5146B"/>
    <w:rsid w:val="00D52B84"/>
    <w:rsid w:val="00D52F2E"/>
    <w:rsid w:val="00D5369E"/>
    <w:rsid w:val="00D538F1"/>
    <w:rsid w:val="00D54F0D"/>
    <w:rsid w:val="00D5508A"/>
    <w:rsid w:val="00D550EB"/>
    <w:rsid w:val="00D55C71"/>
    <w:rsid w:val="00D60C00"/>
    <w:rsid w:val="00D60EAD"/>
    <w:rsid w:val="00D612F1"/>
    <w:rsid w:val="00D61E3B"/>
    <w:rsid w:val="00D62F30"/>
    <w:rsid w:val="00D6455E"/>
    <w:rsid w:val="00D64FB1"/>
    <w:rsid w:val="00D651B2"/>
    <w:rsid w:val="00D65ED5"/>
    <w:rsid w:val="00D66056"/>
    <w:rsid w:val="00D66241"/>
    <w:rsid w:val="00D662AC"/>
    <w:rsid w:val="00D708A6"/>
    <w:rsid w:val="00D71149"/>
    <w:rsid w:val="00D713F1"/>
    <w:rsid w:val="00D7217E"/>
    <w:rsid w:val="00D722F4"/>
    <w:rsid w:val="00D72684"/>
    <w:rsid w:val="00D72BF6"/>
    <w:rsid w:val="00D72C67"/>
    <w:rsid w:val="00D737B0"/>
    <w:rsid w:val="00D738C3"/>
    <w:rsid w:val="00D746E9"/>
    <w:rsid w:val="00D750D8"/>
    <w:rsid w:val="00D75B26"/>
    <w:rsid w:val="00D75CCB"/>
    <w:rsid w:val="00D760A0"/>
    <w:rsid w:val="00D76325"/>
    <w:rsid w:val="00D76B25"/>
    <w:rsid w:val="00D77027"/>
    <w:rsid w:val="00D80776"/>
    <w:rsid w:val="00D810DF"/>
    <w:rsid w:val="00D811FE"/>
    <w:rsid w:val="00D81315"/>
    <w:rsid w:val="00D81DBD"/>
    <w:rsid w:val="00D8209D"/>
    <w:rsid w:val="00D83464"/>
    <w:rsid w:val="00D8384F"/>
    <w:rsid w:val="00D83C09"/>
    <w:rsid w:val="00D842DC"/>
    <w:rsid w:val="00D8432D"/>
    <w:rsid w:val="00D8475E"/>
    <w:rsid w:val="00D852E2"/>
    <w:rsid w:val="00D867F1"/>
    <w:rsid w:val="00D868FC"/>
    <w:rsid w:val="00D87363"/>
    <w:rsid w:val="00D8798E"/>
    <w:rsid w:val="00D909A6"/>
    <w:rsid w:val="00D90D61"/>
    <w:rsid w:val="00D915ED"/>
    <w:rsid w:val="00D91D53"/>
    <w:rsid w:val="00D91FE5"/>
    <w:rsid w:val="00D927B6"/>
    <w:rsid w:val="00D933C1"/>
    <w:rsid w:val="00D93D4F"/>
    <w:rsid w:val="00D946CD"/>
    <w:rsid w:val="00D94AF9"/>
    <w:rsid w:val="00D965CB"/>
    <w:rsid w:val="00D9675B"/>
    <w:rsid w:val="00D9685F"/>
    <w:rsid w:val="00D97155"/>
    <w:rsid w:val="00DA030F"/>
    <w:rsid w:val="00DA10AB"/>
    <w:rsid w:val="00DA2B8F"/>
    <w:rsid w:val="00DA2D8B"/>
    <w:rsid w:val="00DA4BE6"/>
    <w:rsid w:val="00DA4D85"/>
    <w:rsid w:val="00DA4F4C"/>
    <w:rsid w:val="00DA65E9"/>
    <w:rsid w:val="00DA7234"/>
    <w:rsid w:val="00DB0889"/>
    <w:rsid w:val="00DB1451"/>
    <w:rsid w:val="00DB3151"/>
    <w:rsid w:val="00DB39C0"/>
    <w:rsid w:val="00DB3CFB"/>
    <w:rsid w:val="00DB4B02"/>
    <w:rsid w:val="00DB4C8F"/>
    <w:rsid w:val="00DB5182"/>
    <w:rsid w:val="00DB6AA2"/>
    <w:rsid w:val="00DB6C7E"/>
    <w:rsid w:val="00DB7147"/>
    <w:rsid w:val="00DB7192"/>
    <w:rsid w:val="00DC170E"/>
    <w:rsid w:val="00DC1803"/>
    <w:rsid w:val="00DC1DF2"/>
    <w:rsid w:val="00DC2105"/>
    <w:rsid w:val="00DC2585"/>
    <w:rsid w:val="00DC3213"/>
    <w:rsid w:val="00DC4787"/>
    <w:rsid w:val="00DC67C9"/>
    <w:rsid w:val="00DC68BB"/>
    <w:rsid w:val="00DC6941"/>
    <w:rsid w:val="00DC6FAA"/>
    <w:rsid w:val="00DC7C6C"/>
    <w:rsid w:val="00DC7DC8"/>
    <w:rsid w:val="00DD069B"/>
    <w:rsid w:val="00DD087A"/>
    <w:rsid w:val="00DD0B34"/>
    <w:rsid w:val="00DD1C47"/>
    <w:rsid w:val="00DD1ED6"/>
    <w:rsid w:val="00DD24E1"/>
    <w:rsid w:val="00DD27AE"/>
    <w:rsid w:val="00DD30CC"/>
    <w:rsid w:val="00DD3433"/>
    <w:rsid w:val="00DD4844"/>
    <w:rsid w:val="00DD4FAC"/>
    <w:rsid w:val="00DD5047"/>
    <w:rsid w:val="00DD51A3"/>
    <w:rsid w:val="00DD547D"/>
    <w:rsid w:val="00DD6256"/>
    <w:rsid w:val="00DD6D3F"/>
    <w:rsid w:val="00DD720A"/>
    <w:rsid w:val="00DD7311"/>
    <w:rsid w:val="00DD7943"/>
    <w:rsid w:val="00DE0512"/>
    <w:rsid w:val="00DE16E4"/>
    <w:rsid w:val="00DE1AF3"/>
    <w:rsid w:val="00DE2101"/>
    <w:rsid w:val="00DE21F1"/>
    <w:rsid w:val="00DE2755"/>
    <w:rsid w:val="00DE31B7"/>
    <w:rsid w:val="00DE5FC7"/>
    <w:rsid w:val="00DE6392"/>
    <w:rsid w:val="00DE7709"/>
    <w:rsid w:val="00DE7F3B"/>
    <w:rsid w:val="00DF0429"/>
    <w:rsid w:val="00DF0B09"/>
    <w:rsid w:val="00DF14F8"/>
    <w:rsid w:val="00DF166F"/>
    <w:rsid w:val="00DF1882"/>
    <w:rsid w:val="00DF24EB"/>
    <w:rsid w:val="00DF3463"/>
    <w:rsid w:val="00DF4BEC"/>
    <w:rsid w:val="00DF5E5A"/>
    <w:rsid w:val="00DF6A07"/>
    <w:rsid w:val="00DF6B5C"/>
    <w:rsid w:val="00DF779F"/>
    <w:rsid w:val="00E0037D"/>
    <w:rsid w:val="00E01152"/>
    <w:rsid w:val="00E01744"/>
    <w:rsid w:val="00E031F2"/>
    <w:rsid w:val="00E036A4"/>
    <w:rsid w:val="00E04871"/>
    <w:rsid w:val="00E05380"/>
    <w:rsid w:val="00E061FB"/>
    <w:rsid w:val="00E06242"/>
    <w:rsid w:val="00E06793"/>
    <w:rsid w:val="00E07412"/>
    <w:rsid w:val="00E07A03"/>
    <w:rsid w:val="00E07B45"/>
    <w:rsid w:val="00E101B6"/>
    <w:rsid w:val="00E10777"/>
    <w:rsid w:val="00E11150"/>
    <w:rsid w:val="00E11579"/>
    <w:rsid w:val="00E11905"/>
    <w:rsid w:val="00E11E7E"/>
    <w:rsid w:val="00E1229A"/>
    <w:rsid w:val="00E122FD"/>
    <w:rsid w:val="00E12687"/>
    <w:rsid w:val="00E126BE"/>
    <w:rsid w:val="00E1348D"/>
    <w:rsid w:val="00E13E97"/>
    <w:rsid w:val="00E15084"/>
    <w:rsid w:val="00E15515"/>
    <w:rsid w:val="00E165C6"/>
    <w:rsid w:val="00E1738E"/>
    <w:rsid w:val="00E17C86"/>
    <w:rsid w:val="00E17DE2"/>
    <w:rsid w:val="00E21676"/>
    <w:rsid w:val="00E219E8"/>
    <w:rsid w:val="00E21E2E"/>
    <w:rsid w:val="00E22580"/>
    <w:rsid w:val="00E22D1E"/>
    <w:rsid w:val="00E22FB9"/>
    <w:rsid w:val="00E230C2"/>
    <w:rsid w:val="00E23189"/>
    <w:rsid w:val="00E2425C"/>
    <w:rsid w:val="00E242EC"/>
    <w:rsid w:val="00E24E1E"/>
    <w:rsid w:val="00E2570E"/>
    <w:rsid w:val="00E25718"/>
    <w:rsid w:val="00E25ACD"/>
    <w:rsid w:val="00E27722"/>
    <w:rsid w:val="00E3006B"/>
    <w:rsid w:val="00E302A9"/>
    <w:rsid w:val="00E304FC"/>
    <w:rsid w:val="00E30860"/>
    <w:rsid w:val="00E30969"/>
    <w:rsid w:val="00E30AF0"/>
    <w:rsid w:val="00E31014"/>
    <w:rsid w:val="00E310A1"/>
    <w:rsid w:val="00E31564"/>
    <w:rsid w:val="00E315AB"/>
    <w:rsid w:val="00E3199C"/>
    <w:rsid w:val="00E31FC5"/>
    <w:rsid w:val="00E320E8"/>
    <w:rsid w:val="00E340FB"/>
    <w:rsid w:val="00E35D21"/>
    <w:rsid w:val="00E36291"/>
    <w:rsid w:val="00E4036B"/>
    <w:rsid w:val="00E415E6"/>
    <w:rsid w:val="00E42DD9"/>
    <w:rsid w:val="00E42E12"/>
    <w:rsid w:val="00E43580"/>
    <w:rsid w:val="00E4491B"/>
    <w:rsid w:val="00E44928"/>
    <w:rsid w:val="00E44D46"/>
    <w:rsid w:val="00E45046"/>
    <w:rsid w:val="00E45193"/>
    <w:rsid w:val="00E460B3"/>
    <w:rsid w:val="00E46588"/>
    <w:rsid w:val="00E479D7"/>
    <w:rsid w:val="00E50209"/>
    <w:rsid w:val="00E50A6E"/>
    <w:rsid w:val="00E50F08"/>
    <w:rsid w:val="00E516D9"/>
    <w:rsid w:val="00E51E11"/>
    <w:rsid w:val="00E5209E"/>
    <w:rsid w:val="00E5218B"/>
    <w:rsid w:val="00E52656"/>
    <w:rsid w:val="00E52C29"/>
    <w:rsid w:val="00E53124"/>
    <w:rsid w:val="00E53401"/>
    <w:rsid w:val="00E53CB4"/>
    <w:rsid w:val="00E54029"/>
    <w:rsid w:val="00E54542"/>
    <w:rsid w:val="00E54EA0"/>
    <w:rsid w:val="00E55934"/>
    <w:rsid w:val="00E55EBB"/>
    <w:rsid w:val="00E55EEB"/>
    <w:rsid w:val="00E570C5"/>
    <w:rsid w:val="00E57A68"/>
    <w:rsid w:val="00E6060F"/>
    <w:rsid w:val="00E60618"/>
    <w:rsid w:val="00E608CB"/>
    <w:rsid w:val="00E60967"/>
    <w:rsid w:val="00E60A8C"/>
    <w:rsid w:val="00E616BE"/>
    <w:rsid w:val="00E61E07"/>
    <w:rsid w:val="00E62E3B"/>
    <w:rsid w:val="00E64482"/>
    <w:rsid w:val="00E65877"/>
    <w:rsid w:val="00E65947"/>
    <w:rsid w:val="00E65B78"/>
    <w:rsid w:val="00E65BA5"/>
    <w:rsid w:val="00E66525"/>
    <w:rsid w:val="00E66DD5"/>
    <w:rsid w:val="00E67005"/>
    <w:rsid w:val="00E70748"/>
    <w:rsid w:val="00E72731"/>
    <w:rsid w:val="00E7282D"/>
    <w:rsid w:val="00E72C9F"/>
    <w:rsid w:val="00E72D07"/>
    <w:rsid w:val="00E734EE"/>
    <w:rsid w:val="00E741E4"/>
    <w:rsid w:val="00E7439A"/>
    <w:rsid w:val="00E746F3"/>
    <w:rsid w:val="00E74C5F"/>
    <w:rsid w:val="00E74FB0"/>
    <w:rsid w:val="00E75975"/>
    <w:rsid w:val="00E75EDB"/>
    <w:rsid w:val="00E773F2"/>
    <w:rsid w:val="00E77937"/>
    <w:rsid w:val="00E77F7B"/>
    <w:rsid w:val="00E82014"/>
    <w:rsid w:val="00E825DE"/>
    <w:rsid w:val="00E82848"/>
    <w:rsid w:val="00E82883"/>
    <w:rsid w:val="00E8422D"/>
    <w:rsid w:val="00E84A38"/>
    <w:rsid w:val="00E84D6F"/>
    <w:rsid w:val="00E85328"/>
    <w:rsid w:val="00E8620A"/>
    <w:rsid w:val="00E865E5"/>
    <w:rsid w:val="00E865F8"/>
    <w:rsid w:val="00E86BEA"/>
    <w:rsid w:val="00E8751B"/>
    <w:rsid w:val="00E877AD"/>
    <w:rsid w:val="00E87892"/>
    <w:rsid w:val="00E9067E"/>
    <w:rsid w:val="00E90813"/>
    <w:rsid w:val="00E90996"/>
    <w:rsid w:val="00E90CC8"/>
    <w:rsid w:val="00E916FD"/>
    <w:rsid w:val="00E91A4B"/>
    <w:rsid w:val="00E92E18"/>
    <w:rsid w:val="00E93884"/>
    <w:rsid w:val="00E93CA1"/>
    <w:rsid w:val="00E94094"/>
    <w:rsid w:val="00E94BB0"/>
    <w:rsid w:val="00E94C66"/>
    <w:rsid w:val="00E94F67"/>
    <w:rsid w:val="00E94F78"/>
    <w:rsid w:val="00E950D9"/>
    <w:rsid w:val="00E95ACC"/>
    <w:rsid w:val="00E96656"/>
    <w:rsid w:val="00EA04CB"/>
    <w:rsid w:val="00EA10CD"/>
    <w:rsid w:val="00EA225F"/>
    <w:rsid w:val="00EA28BD"/>
    <w:rsid w:val="00EA3363"/>
    <w:rsid w:val="00EA35C2"/>
    <w:rsid w:val="00EA43A3"/>
    <w:rsid w:val="00EA4A9D"/>
    <w:rsid w:val="00EA4DF1"/>
    <w:rsid w:val="00EA5107"/>
    <w:rsid w:val="00EA5333"/>
    <w:rsid w:val="00EA53B8"/>
    <w:rsid w:val="00EA5624"/>
    <w:rsid w:val="00EA592E"/>
    <w:rsid w:val="00EA5BE2"/>
    <w:rsid w:val="00EA622E"/>
    <w:rsid w:val="00EA68B5"/>
    <w:rsid w:val="00EA6AAD"/>
    <w:rsid w:val="00EA7594"/>
    <w:rsid w:val="00EA7BBE"/>
    <w:rsid w:val="00EB0189"/>
    <w:rsid w:val="00EB0B65"/>
    <w:rsid w:val="00EB0BE3"/>
    <w:rsid w:val="00EB0BF4"/>
    <w:rsid w:val="00EB0FCF"/>
    <w:rsid w:val="00EB1A93"/>
    <w:rsid w:val="00EB1C1E"/>
    <w:rsid w:val="00EB1E2E"/>
    <w:rsid w:val="00EB2B94"/>
    <w:rsid w:val="00EB33C2"/>
    <w:rsid w:val="00EB3409"/>
    <w:rsid w:val="00EB3AA4"/>
    <w:rsid w:val="00EB3BEB"/>
    <w:rsid w:val="00EB3C38"/>
    <w:rsid w:val="00EB4104"/>
    <w:rsid w:val="00EB412C"/>
    <w:rsid w:val="00EB4226"/>
    <w:rsid w:val="00EB4486"/>
    <w:rsid w:val="00EB4C26"/>
    <w:rsid w:val="00EB5590"/>
    <w:rsid w:val="00EB57CE"/>
    <w:rsid w:val="00EB5D01"/>
    <w:rsid w:val="00EB5DF6"/>
    <w:rsid w:val="00EB77E4"/>
    <w:rsid w:val="00EC09C6"/>
    <w:rsid w:val="00EC0C5E"/>
    <w:rsid w:val="00EC0E57"/>
    <w:rsid w:val="00EC165F"/>
    <w:rsid w:val="00EC1765"/>
    <w:rsid w:val="00EC183D"/>
    <w:rsid w:val="00EC233D"/>
    <w:rsid w:val="00EC32C3"/>
    <w:rsid w:val="00EC3823"/>
    <w:rsid w:val="00EC4265"/>
    <w:rsid w:val="00EC453A"/>
    <w:rsid w:val="00EC636A"/>
    <w:rsid w:val="00EC68BE"/>
    <w:rsid w:val="00EC6FAD"/>
    <w:rsid w:val="00EC793D"/>
    <w:rsid w:val="00ED0010"/>
    <w:rsid w:val="00ED0647"/>
    <w:rsid w:val="00ED0DE0"/>
    <w:rsid w:val="00ED0F23"/>
    <w:rsid w:val="00ED1DA5"/>
    <w:rsid w:val="00ED21B9"/>
    <w:rsid w:val="00ED2647"/>
    <w:rsid w:val="00ED27DB"/>
    <w:rsid w:val="00ED37CC"/>
    <w:rsid w:val="00ED3C5E"/>
    <w:rsid w:val="00ED600E"/>
    <w:rsid w:val="00ED6A60"/>
    <w:rsid w:val="00ED6DEA"/>
    <w:rsid w:val="00ED7441"/>
    <w:rsid w:val="00ED7846"/>
    <w:rsid w:val="00ED7B23"/>
    <w:rsid w:val="00ED7E99"/>
    <w:rsid w:val="00EE056C"/>
    <w:rsid w:val="00EE0BD1"/>
    <w:rsid w:val="00EE203F"/>
    <w:rsid w:val="00EE249A"/>
    <w:rsid w:val="00EE309A"/>
    <w:rsid w:val="00EE3A26"/>
    <w:rsid w:val="00EE3C75"/>
    <w:rsid w:val="00EE513C"/>
    <w:rsid w:val="00EE5739"/>
    <w:rsid w:val="00EE594F"/>
    <w:rsid w:val="00EE6C33"/>
    <w:rsid w:val="00EE78F7"/>
    <w:rsid w:val="00EF0B3E"/>
    <w:rsid w:val="00EF1D41"/>
    <w:rsid w:val="00EF201D"/>
    <w:rsid w:val="00EF3223"/>
    <w:rsid w:val="00EF37D4"/>
    <w:rsid w:val="00EF3B60"/>
    <w:rsid w:val="00EF41E5"/>
    <w:rsid w:val="00EF4248"/>
    <w:rsid w:val="00EF4CC6"/>
    <w:rsid w:val="00EF4CE2"/>
    <w:rsid w:val="00EF53C8"/>
    <w:rsid w:val="00EF5A7C"/>
    <w:rsid w:val="00EF5B6E"/>
    <w:rsid w:val="00F00722"/>
    <w:rsid w:val="00F009B8"/>
    <w:rsid w:val="00F02332"/>
    <w:rsid w:val="00F02983"/>
    <w:rsid w:val="00F02D48"/>
    <w:rsid w:val="00F039FC"/>
    <w:rsid w:val="00F03C77"/>
    <w:rsid w:val="00F0420D"/>
    <w:rsid w:val="00F04E93"/>
    <w:rsid w:val="00F059CD"/>
    <w:rsid w:val="00F06EFF"/>
    <w:rsid w:val="00F06F9D"/>
    <w:rsid w:val="00F074F6"/>
    <w:rsid w:val="00F10269"/>
    <w:rsid w:val="00F10303"/>
    <w:rsid w:val="00F10478"/>
    <w:rsid w:val="00F10E3C"/>
    <w:rsid w:val="00F115C0"/>
    <w:rsid w:val="00F11C1E"/>
    <w:rsid w:val="00F124E8"/>
    <w:rsid w:val="00F12C00"/>
    <w:rsid w:val="00F1314C"/>
    <w:rsid w:val="00F13CDD"/>
    <w:rsid w:val="00F16CBD"/>
    <w:rsid w:val="00F1786E"/>
    <w:rsid w:val="00F17E35"/>
    <w:rsid w:val="00F21A0D"/>
    <w:rsid w:val="00F21B3E"/>
    <w:rsid w:val="00F22301"/>
    <w:rsid w:val="00F2341C"/>
    <w:rsid w:val="00F24782"/>
    <w:rsid w:val="00F25091"/>
    <w:rsid w:val="00F257FD"/>
    <w:rsid w:val="00F25BDF"/>
    <w:rsid w:val="00F266DF"/>
    <w:rsid w:val="00F26855"/>
    <w:rsid w:val="00F26B5D"/>
    <w:rsid w:val="00F27B3F"/>
    <w:rsid w:val="00F27C02"/>
    <w:rsid w:val="00F31AD7"/>
    <w:rsid w:val="00F31BB8"/>
    <w:rsid w:val="00F32376"/>
    <w:rsid w:val="00F335B6"/>
    <w:rsid w:val="00F352D1"/>
    <w:rsid w:val="00F35656"/>
    <w:rsid w:val="00F35722"/>
    <w:rsid w:val="00F3575A"/>
    <w:rsid w:val="00F36484"/>
    <w:rsid w:val="00F364BA"/>
    <w:rsid w:val="00F366C9"/>
    <w:rsid w:val="00F368DC"/>
    <w:rsid w:val="00F36934"/>
    <w:rsid w:val="00F420B7"/>
    <w:rsid w:val="00F42F55"/>
    <w:rsid w:val="00F42FC6"/>
    <w:rsid w:val="00F43182"/>
    <w:rsid w:val="00F43210"/>
    <w:rsid w:val="00F436A1"/>
    <w:rsid w:val="00F43769"/>
    <w:rsid w:val="00F43A4B"/>
    <w:rsid w:val="00F44141"/>
    <w:rsid w:val="00F4414F"/>
    <w:rsid w:val="00F445AA"/>
    <w:rsid w:val="00F4527D"/>
    <w:rsid w:val="00F45511"/>
    <w:rsid w:val="00F4567D"/>
    <w:rsid w:val="00F4572A"/>
    <w:rsid w:val="00F45873"/>
    <w:rsid w:val="00F46944"/>
    <w:rsid w:val="00F46BD4"/>
    <w:rsid w:val="00F472FB"/>
    <w:rsid w:val="00F50023"/>
    <w:rsid w:val="00F500C5"/>
    <w:rsid w:val="00F50B46"/>
    <w:rsid w:val="00F50BD4"/>
    <w:rsid w:val="00F52D04"/>
    <w:rsid w:val="00F533E9"/>
    <w:rsid w:val="00F534B4"/>
    <w:rsid w:val="00F53788"/>
    <w:rsid w:val="00F53DBD"/>
    <w:rsid w:val="00F53FE3"/>
    <w:rsid w:val="00F542C8"/>
    <w:rsid w:val="00F54D37"/>
    <w:rsid w:val="00F54FA1"/>
    <w:rsid w:val="00F55A4D"/>
    <w:rsid w:val="00F560A3"/>
    <w:rsid w:val="00F56610"/>
    <w:rsid w:val="00F60E53"/>
    <w:rsid w:val="00F615A9"/>
    <w:rsid w:val="00F61A7F"/>
    <w:rsid w:val="00F625CF"/>
    <w:rsid w:val="00F6308D"/>
    <w:rsid w:val="00F63398"/>
    <w:rsid w:val="00F63803"/>
    <w:rsid w:val="00F63FD3"/>
    <w:rsid w:val="00F64550"/>
    <w:rsid w:val="00F64ED7"/>
    <w:rsid w:val="00F658B5"/>
    <w:rsid w:val="00F66BCD"/>
    <w:rsid w:val="00F66C36"/>
    <w:rsid w:val="00F70CB4"/>
    <w:rsid w:val="00F7166B"/>
    <w:rsid w:val="00F71B26"/>
    <w:rsid w:val="00F738EA"/>
    <w:rsid w:val="00F73AD4"/>
    <w:rsid w:val="00F73BAF"/>
    <w:rsid w:val="00F74420"/>
    <w:rsid w:val="00F748A4"/>
    <w:rsid w:val="00F749CE"/>
    <w:rsid w:val="00F74A30"/>
    <w:rsid w:val="00F74B57"/>
    <w:rsid w:val="00F754BC"/>
    <w:rsid w:val="00F761FD"/>
    <w:rsid w:val="00F76BA4"/>
    <w:rsid w:val="00F77098"/>
    <w:rsid w:val="00F77CE3"/>
    <w:rsid w:val="00F80499"/>
    <w:rsid w:val="00F80624"/>
    <w:rsid w:val="00F8084B"/>
    <w:rsid w:val="00F81210"/>
    <w:rsid w:val="00F81612"/>
    <w:rsid w:val="00F81FCC"/>
    <w:rsid w:val="00F8280B"/>
    <w:rsid w:val="00F82B7F"/>
    <w:rsid w:val="00F83961"/>
    <w:rsid w:val="00F84186"/>
    <w:rsid w:val="00F852D2"/>
    <w:rsid w:val="00F854B3"/>
    <w:rsid w:val="00F85BB2"/>
    <w:rsid w:val="00F869C5"/>
    <w:rsid w:val="00F87B85"/>
    <w:rsid w:val="00F87D16"/>
    <w:rsid w:val="00F913AD"/>
    <w:rsid w:val="00F91B08"/>
    <w:rsid w:val="00F91F7C"/>
    <w:rsid w:val="00F92836"/>
    <w:rsid w:val="00F92EC2"/>
    <w:rsid w:val="00F943A5"/>
    <w:rsid w:val="00F945ED"/>
    <w:rsid w:val="00F94662"/>
    <w:rsid w:val="00F94777"/>
    <w:rsid w:val="00F95224"/>
    <w:rsid w:val="00F95979"/>
    <w:rsid w:val="00F962CD"/>
    <w:rsid w:val="00F96BD3"/>
    <w:rsid w:val="00F96FBD"/>
    <w:rsid w:val="00F970B9"/>
    <w:rsid w:val="00F9749A"/>
    <w:rsid w:val="00FA0E3B"/>
    <w:rsid w:val="00FA1126"/>
    <w:rsid w:val="00FA1302"/>
    <w:rsid w:val="00FA1744"/>
    <w:rsid w:val="00FA1843"/>
    <w:rsid w:val="00FA1BAF"/>
    <w:rsid w:val="00FA2023"/>
    <w:rsid w:val="00FA2BCC"/>
    <w:rsid w:val="00FA32E3"/>
    <w:rsid w:val="00FA4AAD"/>
    <w:rsid w:val="00FA5091"/>
    <w:rsid w:val="00FA5946"/>
    <w:rsid w:val="00FA6F1F"/>
    <w:rsid w:val="00FA7569"/>
    <w:rsid w:val="00FA7D52"/>
    <w:rsid w:val="00FB083F"/>
    <w:rsid w:val="00FB1305"/>
    <w:rsid w:val="00FB2E05"/>
    <w:rsid w:val="00FB3711"/>
    <w:rsid w:val="00FB38F5"/>
    <w:rsid w:val="00FB4649"/>
    <w:rsid w:val="00FB47AB"/>
    <w:rsid w:val="00FB4FD8"/>
    <w:rsid w:val="00FB6C14"/>
    <w:rsid w:val="00FB70AF"/>
    <w:rsid w:val="00FB719E"/>
    <w:rsid w:val="00FC0081"/>
    <w:rsid w:val="00FC318A"/>
    <w:rsid w:val="00FC360F"/>
    <w:rsid w:val="00FC4423"/>
    <w:rsid w:val="00FC4A6F"/>
    <w:rsid w:val="00FC4A81"/>
    <w:rsid w:val="00FC4FE8"/>
    <w:rsid w:val="00FC5998"/>
    <w:rsid w:val="00FC726F"/>
    <w:rsid w:val="00FC7349"/>
    <w:rsid w:val="00FC7B47"/>
    <w:rsid w:val="00FC7EE2"/>
    <w:rsid w:val="00FD0FA5"/>
    <w:rsid w:val="00FD1D27"/>
    <w:rsid w:val="00FD4302"/>
    <w:rsid w:val="00FD5A64"/>
    <w:rsid w:val="00FD5CCC"/>
    <w:rsid w:val="00FD6108"/>
    <w:rsid w:val="00FD61C9"/>
    <w:rsid w:val="00FD648A"/>
    <w:rsid w:val="00FD6AA6"/>
    <w:rsid w:val="00FD6C5A"/>
    <w:rsid w:val="00FD6E0A"/>
    <w:rsid w:val="00FE0B9A"/>
    <w:rsid w:val="00FE1276"/>
    <w:rsid w:val="00FE21D5"/>
    <w:rsid w:val="00FE359B"/>
    <w:rsid w:val="00FE3C29"/>
    <w:rsid w:val="00FE52BE"/>
    <w:rsid w:val="00FE54CE"/>
    <w:rsid w:val="00FE56D1"/>
    <w:rsid w:val="00FE5ADF"/>
    <w:rsid w:val="00FE5BEC"/>
    <w:rsid w:val="00FE6263"/>
    <w:rsid w:val="00FE62B1"/>
    <w:rsid w:val="00FE6881"/>
    <w:rsid w:val="00FE6DFA"/>
    <w:rsid w:val="00FE7587"/>
    <w:rsid w:val="00FE785F"/>
    <w:rsid w:val="00FE7E4F"/>
    <w:rsid w:val="00FF0041"/>
    <w:rsid w:val="00FF067C"/>
    <w:rsid w:val="00FF091F"/>
    <w:rsid w:val="00FF0FA6"/>
    <w:rsid w:val="00FF2638"/>
    <w:rsid w:val="00FF34DD"/>
    <w:rsid w:val="00FF43A6"/>
    <w:rsid w:val="00FF4909"/>
    <w:rsid w:val="00FF4D22"/>
    <w:rsid w:val="00FF5A10"/>
    <w:rsid w:val="00FF5B28"/>
    <w:rsid w:val="00FF6835"/>
    <w:rsid w:val="00FF7164"/>
    <w:rsid w:val="00FF72A9"/>
    <w:rsid w:val="00FF7385"/>
  </w:rsids>
  <m:mathPr>
    <m:mathFont m:val="Cambria Math"/>
    <m:brkBin m:val="before"/>
    <m:brkBinSub m:val="--"/>
    <m:smallFrac m:val="0"/>
    <m:dispDef/>
    <m:lMargin m:val="0"/>
    <m:rMargin m:val="0"/>
    <m:defJc m:val="centerGroup"/>
    <m:wrapIndent m:val="1440"/>
    <m:intLim m:val="subSup"/>
    <m:naryLim m:val="undOvr"/>
  </m:mathPr>
  <w:themeFontLang w:val="en-I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colormru v:ext="edit" colors="#95adca"/>
    </o:shapedefaults>
    <o:shapelayout v:ext="edit">
      <o:idmap v:ext="edit" data="2"/>
    </o:shapelayout>
  </w:shapeDefaults>
  <w:decimalSymbol w:val="."/>
  <w:listSeparator w:val=","/>
  <w14:docId w14:val="2CFA3DA2"/>
  <w15:docId w15:val="{0A66B39D-460D-427E-B890-E458BD9343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iPriority="99"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iPriority="99"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817E9"/>
    <w:pPr>
      <w:spacing w:before="120" w:after="120"/>
    </w:pPr>
    <w:rPr>
      <w:rFonts w:ascii="Arial" w:hAnsi="Arial"/>
      <w:szCs w:val="24"/>
      <w:lang w:val="en-GB" w:eastAsia="en-GB"/>
    </w:rPr>
  </w:style>
  <w:style w:type="paragraph" w:styleId="Heading1">
    <w:name w:val="heading 1"/>
    <w:basedOn w:val="Normal"/>
    <w:next w:val="Normal"/>
    <w:qFormat/>
    <w:rsid w:val="00324BD1"/>
    <w:pPr>
      <w:keepNext/>
      <w:numPr>
        <w:numId w:val="4"/>
      </w:numPr>
      <w:spacing w:before="240" w:after="240"/>
      <w:outlineLvl w:val="0"/>
    </w:pPr>
    <w:rPr>
      <w:rFonts w:ascii="Arial Bold" w:hAnsi="Arial Bold" w:cs="Arial Bold"/>
      <w:b/>
      <w:bCs/>
      <w:color w:val="005294"/>
      <w:kern w:val="32"/>
      <w:sz w:val="32"/>
      <w:szCs w:val="32"/>
    </w:rPr>
  </w:style>
  <w:style w:type="paragraph" w:styleId="Heading2">
    <w:name w:val="heading 2"/>
    <w:basedOn w:val="Normal"/>
    <w:next w:val="Normal"/>
    <w:link w:val="Heading2Char"/>
    <w:qFormat/>
    <w:rsid w:val="008F32E7"/>
    <w:pPr>
      <w:keepNext/>
      <w:numPr>
        <w:ilvl w:val="1"/>
        <w:numId w:val="4"/>
      </w:numPr>
      <w:spacing w:before="240" w:after="240"/>
      <w:outlineLvl w:val="1"/>
    </w:pPr>
    <w:rPr>
      <w:rFonts w:ascii="Arial Bold" w:hAnsi="Arial Bold"/>
      <w:b/>
      <w:bCs/>
      <w:iCs/>
      <w:color w:val="24889C"/>
      <w:sz w:val="28"/>
      <w:szCs w:val="28"/>
    </w:rPr>
  </w:style>
  <w:style w:type="paragraph" w:styleId="Heading3">
    <w:name w:val="heading 3"/>
    <w:basedOn w:val="Normal"/>
    <w:next w:val="Normal"/>
    <w:qFormat/>
    <w:rsid w:val="00324BD1"/>
    <w:pPr>
      <w:keepNext/>
      <w:numPr>
        <w:ilvl w:val="2"/>
        <w:numId w:val="4"/>
      </w:numPr>
      <w:tabs>
        <w:tab w:val="clear" w:pos="720"/>
        <w:tab w:val="num" w:pos="3414"/>
      </w:tabs>
      <w:spacing w:before="240" w:after="60"/>
      <w:ind w:left="3414"/>
      <w:outlineLvl w:val="2"/>
    </w:pPr>
    <w:rPr>
      <w:rFonts w:ascii="Arial Bold" w:hAnsi="Arial Bold" w:cs="Arial Bold"/>
      <w:b/>
      <w:bCs/>
      <w:color w:val="8DB1C7"/>
      <w:sz w:val="24"/>
      <w:szCs w:val="26"/>
    </w:rPr>
  </w:style>
  <w:style w:type="paragraph" w:styleId="Heading4">
    <w:name w:val="heading 4"/>
    <w:basedOn w:val="Normal"/>
    <w:next w:val="Normal"/>
    <w:qFormat/>
    <w:rsid w:val="00324BD1"/>
    <w:pPr>
      <w:keepNext/>
      <w:numPr>
        <w:ilvl w:val="3"/>
        <w:numId w:val="4"/>
      </w:numPr>
      <w:spacing w:before="240" w:after="60"/>
      <w:outlineLvl w:val="3"/>
    </w:pPr>
    <w:rPr>
      <w:rFonts w:ascii="Arial Bold" w:hAnsi="Arial Bold"/>
      <w:b/>
      <w:bCs/>
      <w:color w:val="005294"/>
      <w:sz w:val="21"/>
      <w:szCs w:val="28"/>
    </w:rPr>
  </w:style>
  <w:style w:type="paragraph" w:styleId="Heading5">
    <w:name w:val="heading 5"/>
    <w:basedOn w:val="Normal"/>
    <w:next w:val="Normal"/>
    <w:qFormat/>
    <w:rsid w:val="00324BD1"/>
    <w:pPr>
      <w:numPr>
        <w:ilvl w:val="4"/>
        <w:numId w:val="4"/>
      </w:numPr>
      <w:spacing w:before="240" w:after="60"/>
      <w:outlineLvl w:val="4"/>
    </w:pPr>
    <w:rPr>
      <w:rFonts w:ascii="Arial Bold" w:hAnsi="Arial Bold"/>
      <w:b/>
      <w:bCs/>
      <w:i/>
      <w:iCs/>
      <w:color w:val="8DB1C7"/>
      <w:sz w:val="22"/>
      <w:szCs w:val="26"/>
    </w:rPr>
  </w:style>
  <w:style w:type="paragraph" w:styleId="Heading6">
    <w:name w:val="heading 6"/>
    <w:basedOn w:val="Normal"/>
    <w:next w:val="Normal"/>
    <w:qFormat/>
    <w:rsid w:val="00324BD1"/>
    <w:pPr>
      <w:numPr>
        <w:ilvl w:val="5"/>
        <w:numId w:val="4"/>
      </w:numPr>
      <w:spacing w:before="240" w:after="60"/>
      <w:outlineLvl w:val="5"/>
    </w:pPr>
    <w:rPr>
      <w:rFonts w:ascii="Times New Roman" w:hAnsi="Times New Roman"/>
      <w:b/>
      <w:bCs/>
      <w:sz w:val="22"/>
      <w:szCs w:val="22"/>
    </w:rPr>
  </w:style>
  <w:style w:type="paragraph" w:styleId="Heading7">
    <w:name w:val="heading 7"/>
    <w:basedOn w:val="Normal"/>
    <w:next w:val="Normal"/>
    <w:qFormat/>
    <w:rsid w:val="00324BD1"/>
    <w:pPr>
      <w:numPr>
        <w:ilvl w:val="6"/>
        <w:numId w:val="4"/>
      </w:numPr>
      <w:spacing w:before="240" w:after="60"/>
      <w:outlineLvl w:val="6"/>
    </w:pPr>
    <w:rPr>
      <w:rFonts w:ascii="Times New Roman" w:hAnsi="Times New Roman"/>
      <w:sz w:val="24"/>
    </w:rPr>
  </w:style>
  <w:style w:type="paragraph" w:styleId="Heading8">
    <w:name w:val="heading 8"/>
    <w:basedOn w:val="Normal"/>
    <w:next w:val="Normal"/>
    <w:qFormat/>
    <w:rsid w:val="00324BD1"/>
    <w:pPr>
      <w:numPr>
        <w:ilvl w:val="7"/>
        <w:numId w:val="4"/>
      </w:numPr>
      <w:spacing w:before="240" w:after="60"/>
      <w:outlineLvl w:val="7"/>
    </w:pPr>
    <w:rPr>
      <w:rFonts w:ascii="Times New Roman" w:hAnsi="Times New Roman"/>
      <w:i/>
      <w:iCs/>
      <w:sz w:val="24"/>
    </w:rPr>
  </w:style>
  <w:style w:type="paragraph" w:styleId="Heading9">
    <w:name w:val="heading 9"/>
    <w:basedOn w:val="Normal"/>
    <w:next w:val="Normal"/>
    <w:qFormat/>
    <w:rsid w:val="00324BD1"/>
    <w:pPr>
      <w:numPr>
        <w:ilvl w:val="8"/>
        <w:numId w:val="4"/>
      </w:numPr>
      <w:spacing w:before="240" w:after="60"/>
      <w:outlineLvl w:val="8"/>
    </w:pPr>
    <w:rPr>
      <w:rFonts w:cs="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numbering" w:customStyle="1" w:styleId="Numbered">
    <w:name w:val="Numbered"/>
    <w:basedOn w:val="NoList"/>
    <w:rsid w:val="002B19A8"/>
    <w:pPr>
      <w:numPr>
        <w:numId w:val="2"/>
      </w:numPr>
    </w:pPr>
  </w:style>
  <w:style w:type="paragraph" w:customStyle="1" w:styleId="Bullet1">
    <w:name w:val="Bullet 1"/>
    <w:basedOn w:val="Normal"/>
    <w:next w:val="Normal"/>
    <w:rsid w:val="001D5DA4"/>
    <w:pPr>
      <w:numPr>
        <w:numId w:val="1"/>
      </w:numPr>
    </w:pPr>
  </w:style>
  <w:style w:type="paragraph" w:customStyle="1" w:styleId="Bullet2">
    <w:name w:val="Bullet 2"/>
    <w:basedOn w:val="Normal"/>
    <w:rsid w:val="000A082B"/>
    <w:pPr>
      <w:numPr>
        <w:numId w:val="3"/>
      </w:numPr>
    </w:pPr>
  </w:style>
  <w:style w:type="character" w:customStyle="1" w:styleId="NormalBold">
    <w:name w:val="Normal Bold"/>
    <w:rsid w:val="00BE1272"/>
    <w:rPr>
      <w:rFonts w:ascii="Arial" w:hAnsi="Arial"/>
      <w:b/>
      <w:bCs/>
      <w:sz w:val="20"/>
    </w:rPr>
  </w:style>
  <w:style w:type="paragraph" w:styleId="TOC1">
    <w:name w:val="toc 1"/>
    <w:basedOn w:val="Normal"/>
    <w:next w:val="Normal"/>
    <w:autoRedefine/>
    <w:uiPriority w:val="39"/>
    <w:rsid w:val="00492DAC"/>
    <w:rPr>
      <w:color w:val="005294"/>
    </w:rPr>
  </w:style>
  <w:style w:type="paragraph" w:styleId="TOC2">
    <w:name w:val="toc 2"/>
    <w:basedOn w:val="Normal"/>
    <w:next w:val="Normal"/>
    <w:autoRedefine/>
    <w:uiPriority w:val="39"/>
    <w:rsid w:val="00D018A8"/>
    <w:pPr>
      <w:tabs>
        <w:tab w:val="left" w:pos="1000"/>
        <w:tab w:val="right" w:leader="dot" w:pos="10054"/>
      </w:tabs>
      <w:ind w:left="200"/>
    </w:pPr>
    <w:rPr>
      <w:noProof/>
      <w:color w:val="1F497D" w:themeColor="text2"/>
    </w:rPr>
  </w:style>
  <w:style w:type="character" w:styleId="Hyperlink">
    <w:name w:val="Hyperlink"/>
    <w:uiPriority w:val="99"/>
    <w:rsid w:val="00492DAC"/>
    <w:rPr>
      <w:color w:val="0000FF"/>
      <w:u w:val="single"/>
    </w:rPr>
  </w:style>
  <w:style w:type="paragraph" w:customStyle="1" w:styleId="BoldBlueDark">
    <w:name w:val="Bold Blue Dark"/>
    <w:basedOn w:val="Normal"/>
    <w:link w:val="BoldBlueDarkChar"/>
    <w:rsid w:val="001010C0"/>
    <w:rPr>
      <w:b/>
      <w:color w:val="005294"/>
    </w:rPr>
  </w:style>
  <w:style w:type="paragraph" w:styleId="TOC3">
    <w:name w:val="toc 3"/>
    <w:basedOn w:val="Normal"/>
    <w:next w:val="Normal"/>
    <w:autoRedefine/>
    <w:uiPriority w:val="39"/>
    <w:rsid w:val="00492DAC"/>
    <w:pPr>
      <w:ind w:left="400"/>
    </w:pPr>
    <w:rPr>
      <w:color w:val="005294"/>
    </w:rPr>
  </w:style>
  <w:style w:type="paragraph" w:styleId="TOC4">
    <w:name w:val="toc 4"/>
    <w:basedOn w:val="Normal"/>
    <w:next w:val="Normal"/>
    <w:autoRedefine/>
    <w:uiPriority w:val="39"/>
    <w:rsid w:val="006F33D0"/>
    <w:pPr>
      <w:ind w:left="403"/>
    </w:pPr>
    <w:rPr>
      <w:color w:val="005294"/>
    </w:rPr>
  </w:style>
  <w:style w:type="paragraph" w:styleId="TOC5">
    <w:name w:val="toc 5"/>
    <w:basedOn w:val="Normal"/>
    <w:next w:val="Normal"/>
    <w:autoRedefine/>
    <w:uiPriority w:val="39"/>
    <w:rsid w:val="006F33D0"/>
    <w:pPr>
      <w:ind w:left="403"/>
    </w:pPr>
    <w:rPr>
      <w:color w:val="005294"/>
    </w:rPr>
  </w:style>
  <w:style w:type="paragraph" w:styleId="TOC6">
    <w:name w:val="toc 6"/>
    <w:basedOn w:val="Normal"/>
    <w:next w:val="Normal"/>
    <w:autoRedefine/>
    <w:uiPriority w:val="39"/>
    <w:rsid w:val="00492DAC"/>
    <w:pPr>
      <w:ind w:left="1000"/>
    </w:pPr>
    <w:rPr>
      <w:color w:val="005294"/>
    </w:rPr>
  </w:style>
  <w:style w:type="paragraph" w:styleId="TOC7">
    <w:name w:val="toc 7"/>
    <w:basedOn w:val="Normal"/>
    <w:next w:val="Normal"/>
    <w:autoRedefine/>
    <w:uiPriority w:val="39"/>
    <w:rsid w:val="00492DAC"/>
    <w:pPr>
      <w:ind w:left="1200"/>
    </w:pPr>
    <w:rPr>
      <w:color w:val="005294"/>
    </w:rPr>
  </w:style>
  <w:style w:type="paragraph" w:styleId="TOC8">
    <w:name w:val="toc 8"/>
    <w:basedOn w:val="Normal"/>
    <w:next w:val="Normal"/>
    <w:autoRedefine/>
    <w:uiPriority w:val="39"/>
    <w:rsid w:val="00492DAC"/>
    <w:pPr>
      <w:ind w:left="1400"/>
    </w:pPr>
    <w:rPr>
      <w:color w:val="005294"/>
    </w:rPr>
  </w:style>
  <w:style w:type="paragraph" w:styleId="TOC9">
    <w:name w:val="toc 9"/>
    <w:basedOn w:val="Normal"/>
    <w:next w:val="Normal"/>
    <w:autoRedefine/>
    <w:uiPriority w:val="39"/>
    <w:rsid w:val="00492DAC"/>
    <w:pPr>
      <w:ind w:left="1600"/>
    </w:pPr>
    <w:rPr>
      <w:color w:val="005294"/>
    </w:rPr>
  </w:style>
  <w:style w:type="paragraph" w:customStyle="1" w:styleId="Diagramcaption">
    <w:name w:val="Diagram caption"/>
    <w:basedOn w:val="Normal"/>
    <w:rsid w:val="00492DAC"/>
    <w:pPr>
      <w:spacing w:before="240" w:after="240"/>
      <w:jc w:val="center"/>
    </w:pPr>
    <w:rPr>
      <w:i/>
      <w:iCs/>
      <w:szCs w:val="20"/>
      <w:lang w:eastAsia="en-US"/>
    </w:rPr>
  </w:style>
  <w:style w:type="character" w:customStyle="1" w:styleId="BoldBlueLight">
    <w:name w:val="Bold Blue Light"/>
    <w:rsid w:val="001010C0"/>
    <w:rPr>
      <w:rFonts w:ascii="Arial" w:hAnsi="Arial"/>
      <w:b/>
      <w:bCs/>
      <w:color w:val="8DB1C7"/>
      <w:sz w:val="20"/>
    </w:rPr>
  </w:style>
  <w:style w:type="paragraph" w:styleId="Header">
    <w:name w:val="header"/>
    <w:basedOn w:val="Normal"/>
    <w:rsid w:val="00423137"/>
    <w:pPr>
      <w:tabs>
        <w:tab w:val="center" w:pos="4320"/>
        <w:tab w:val="right" w:pos="8640"/>
      </w:tabs>
    </w:pPr>
  </w:style>
  <w:style w:type="paragraph" w:styleId="Footer">
    <w:name w:val="footer"/>
    <w:basedOn w:val="Normal"/>
    <w:rsid w:val="004E5E00"/>
    <w:pPr>
      <w:tabs>
        <w:tab w:val="center" w:pos="4153"/>
        <w:tab w:val="right" w:pos="8306"/>
      </w:tabs>
    </w:pPr>
    <w:rPr>
      <w:rFonts w:ascii="Arial Black" w:hAnsi="Arial Black"/>
      <w:color w:val="8DB1C7"/>
    </w:rPr>
  </w:style>
  <w:style w:type="table" w:styleId="TableGrid">
    <w:name w:val="Table Grid"/>
    <w:basedOn w:val="TableNormal"/>
    <w:rsid w:val="00700059"/>
    <w:pPr>
      <w:spacing w:before="120" w:after="120"/>
    </w:pPr>
    <w:rPr>
      <w:rFonts w:ascii="Arial" w:hAnsi="Arial"/>
    </w:rPr>
    <w:tblPr>
      <w:tblBorders>
        <w:top w:val="single" w:sz="4" w:space="0" w:color="C0C0C0"/>
        <w:left w:val="single" w:sz="4" w:space="0" w:color="C0C0C0"/>
        <w:bottom w:val="single" w:sz="4" w:space="0" w:color="C0C0C0"/>
        <w:right w:val="single" w:sz="4" w:space="0" w:color="C0C0C0"/>
        <w:insideH w:val="single" w:sz="4" w:space="0" w:color="C0C0C0"/>
        <w:insideV w:val="single" w:sz="4" w:space="0" w:color="C0C0C0"/>
      </w:tblBorders>
      <w:tblCellMar>
        <w:left w:w="57" w:type="dxa"/>
        <w:right w:w="57" w:type="dxa"/>
      </w:tblCellMar>
    </w:tblPr>
  </w:style>
  <w:style w:type="character" w:styleId="Emphasis">
    <w:name w:val="Emphasis"/>
    <w:qFormat/>
    <w:rsid w:val="00BF1366"/>
    <w:rPr>
      <w:i/>
      <w:iCs/>
    </w:rPr>
  </w:style>
  <w:style w:type="paragraph" w:customStyle="1" w:styleId="TOC">
    <w:name w:val="TOC"/>
    <w:rsid w:val="00E11E7E"/>
    <w:rPr>
      <w:rFonts w:ascii="Arial Bold" w:hAnsi="Arial Bold" w:cs="Arial Bold"/>
      <w:b/>
      <w:bCs/>
      <w:color w:val="005294"/>
      <w:kern w:val="32"/>
      <w:sz w:val="32"/>
      <w:szCs w:val="32"/>
      <w:lang w:val="en-GB" w:eastAsia="en-GB"/>
    </w:rPr>
  </w:style>
  <w:style w:type="paragraph" w:customStyle="1" w:styleId="text-numbered">
    <w:name w:val="text - numbered"/>
    <w:rsid w:val="00560DC8"/>
    <w:pPr>
      <w:spacing w:before="120"/>
      <w:ind w:left="1080"/>
    </w:pPr>
    <w:rPr>
      <w:rFonts w:ascii="Arial" w:eastAsia="PMingLiU" w:hAnsi="Arial"/>
      <w:lang w:val="en-GB" w:eastAsia="zh-TW"/>
    </w:rPr>
  </w:style>
  <w:style w:type="paragraph" w:customStyle="1" w:styleId="text-regularbullet1">
    <w:name w:val="text - regular bullet 1"/>
    <w:rsid w:val="00472663"/>
    <w:pPr>
      <w:ind w:left="1418"/>
    </w:pPr>
    <w:rPr>
      <w:rFonts w:ascii="Arial" w:eastAsia="PMingLiU" w:hAnsi="Arial"/>
      <w:lang w:val="en-GB" w:eastAsia="zh-TW"/>
    </w:rPr>
  </w:style>
  <w:style w:type="paragraph" w:customStyle="1" w:styleId="text-regularbullet2">
    <w:name w:val="text - regular bullet 2"/>
    <w:basedOn w:val="Normal"/>
    <w:rsid w:val="00472663"/>
    <w:pPr>
      <w:spacing w:before="0" w:after="0"/>
      <w:ind w:left="1985"/>
    </w:pPr>
    <w:rPr>
      <w:rFonts w:eastAsia="PMingLiU"/>
      <w:lang w:val="en-US" w:eastAsia="en-US"/>
    </w:rPr>
  </w:style>
  <w:style w:type="paragraph" w:customStyle="1" w:styleId="TableHeading">
    <w:name w:val="Table Heading"/>
    <w:basedOn w:val="Normal"/>
    <w:rsid w:val="00745E80"/>
    <w:pPr>
      <w:spacing w:before="240"/>
      <w:jc w:val="both"/>
    </w:pPr>
    <w:rPr>
      <w:rFonts w:eastAsia="PMingLiU" w:cs="Arial Bold"/>
      <w:b/>
      <w:color w:val="005294"/>
      <w:szCs w:val="20"/>
      <w:lang w:eastAsia="zh-TW"/>
    </w:rPr>
  </w:style>
  <w:style w:type="paragraph" w:customStyle="1" w:styleId="Centred">
    <w:name w:val="Centred"/>
    <w:basedOn w:val="Normal"/>
    <w:rsid w:val="006A7F64"/>
    <w:pPr>
      <w:jc w:val="center"/>
    </w:pPr>
  </w:style>
  <w:style w:type="character" w:customStyle="1" w:styleId="BoldBlueGreen">
    <w:name w:val="Bold Blue Green"/>
    <w:rsid w:val="00852B57"/>
    <w:rPr>
      <w:rFonts w:ascii="Arial Bold" w:hAnsi="Arial Bold"/>
      <w:b/>
      <w:bCs/>
      <w:color w:val="24889C"/>
      <w:sz w:val="20"/>
    </w:rPr>
  </w:style>
  <w:style w:type="character" w:customStyle="1" w:styleId="Code">
    <w:name w:val="Code"/>
    <w:rsid w:val="0022566C"/>
    <w:rPr>
      <w:rFonts w:ascii="Courier New" w:hAnsi="Courier New"/>
    </w:rPr>
  </w:style>
  <w:style w:type="character" w:customStyle="1" w:styleId="BoldBlueDarkChar">
    <w:name w:val="Bold Blue Dark Char"/>
    <w:link w:val="BoldBlueDark"/>
    <w:rsid w:val="0022566C"/>
    <w:rPr>
      <w:rFonts w:ascii="Arial" w:hAnsi="Arial"/>
      <w:b/>
      <w:color w:val="005294"/>
      <w:szCs w:val="24"/>
      <w:lang w:val="en-GB" w:eastAsia="en-GB" w:bidi="ar-SA"/>
    </w:rPr>
  </w:style>
  <w:style w:type="character" w:customStyle="1" w:styleId="Heading2Char">
    <w:name w:val="Heading 2 Char"/>
    <w:link w:val="Heading2"/>
    <w:rsid w:val="008F32E7"/>
    <w:rPr>
      <w:rFonts w:ascii="Arial Bold" w:hAnsi="Arial Bold"/>
      <w:b/>
      <w:bCs/>
      <w:iCs/>
      <w:color w:val="24889C"/>
      <w:sz w:val="28"/>
      <w:szCs w:val="28"/>
      <w:lang w:val="en-GB" w:eastAsia="en-GB"/>
    </w:rPr>
  </w:style>
  <w:style w:type="paragraph" w:customStyle="1" w:styleId="Bullet3">
    <w:name w:val="Bullet 3"/>
    <w:basedOn w:val="Normal"/>
    <w:rsid w:val="00811596"/>
    <w:pPr>
      <w:numPr>
        <w:numId w:val="5"/>
      </w:numPr>
    </w:pPr>
  </w:style>
  <w:style w:type="paragraph" w:customStyle="1" w:styleId="SectionTitle">
    <w:name w:val="Section Title"/>
    <w:basedOn w:val="Heading1"/>
    <w:next w:val="Normal"/>
    <w:rsid w:val="00334968"/>
    <w:pPr>
      <w:numPr>
        <w:numId w:val="0"/>
      </w:numPr>
    </w:pPr>
    <w:rPr>
      <w:caps/>
    </w:rPr>
  </w:style>
  <w:style w:type="paragraph" w:styleId="CommentText">
    <w:name w:val="annotation text"/>
    <w:basedOn w:val="Normal"/>
    <w:link w:val="CommentTextChar"/>
    <w:rsid w:val="003E130F"/>
    <w:pPr>
      <w:spacing w:before="0" w:after="0"/>
    </w:pPr>
    <w:rPr>
      <w:rFonts w:ascii="Verdana" w:hAnsi="Verdana"/>
      <w:szCs w:val="20"/>
      <w:lang w:val="en-US" w:eastAsia="en-US"/>
    </w:rPr>
  </w:style>
  <w:style w:type="character" w:customStyle="1" w:styleId="CommentTextChar">
    <w:name w:val="Comment Text Char"/>
    <w:link w:val="CommentText"/>
    <w:rsid w:val="003E130F"/>
    <w:rPr>
      <w:rFonts w:ascii="Verdana" w:hAnsi="Verdana"/>
      <w:lang w:val="en-US" w:eastAsia="en-US" w:bidi="ar-SA"/>
    </w:rPr>
  </w:style>
  <w:style w:type="character" w:styleId="CommentReference">
    <w:name w:val="annotation reference"/>
    <w:rsid w:val="003E130F"/>
    <w:rPr>
      <w:sz w:val="16"/>
      <w:szCs w:val="16"/>
    </w:rPr>
  </w:style>
  <w:style w:type="paragraph" w:styleId="BalloonText">
    <w:name w:val="Balloon Text"/>
    <w:basedOn w:val="Normal"/>
    <w:semiHidden/>
    <w:rsid w:val="003E130F"/>
    <w:rPr>
      <w:rFonts w:ascii="Tahoma" w:hAnsi="Tahoma" w:cs="Tahoma"/>
      <w:sz w:val="16"/>
      <w:szCs w:val="16"/>
    </w:rPr>
  </w:style>
  <w:style w:type="paragraph" w:customStyle="1" w:styleId="BulletPoint1">
    <w:name w:val="Bullet Point 1"/>
    <w:basedOn w:val="Normal"/>
    <w:rsid w:val="009C4C74"/>
    <w:pPr>
      <w:tabs>
        <w:tab w:val="num" w:pos="720"/>
      </w:tabs>
      <w:spacing w:before="0" w:after="0"/>
      <w:ind w:left="720" w:hanging="360"/>
    </w:pPr>
    <w:rPr>
      <w:rFonts w:ascii="Verdana" w:hAnsi="Verdana"/>
      <w:sz w:val="18"/>
      <w:lang w:val="en-US" w:eastAsia="en-US"/>
    </w:rPr>
  </w:style>
  <w:style w:type="paragraph" w:styleId="z-TopofForm">
    <w:name w:val="HTML Top of Form"/>
    <w:basedOn w:val="Normal"/>
    <w:next w:val="Normal"/>
    <w:link w:val="z-TopofFormChar"/>
    <w:hidden/>
    <w:rsid w:val="00880D5B"/>
    <w:pPr>
      <w:pBdr>
        <w:bottom w:val="single" w:sz="6" w:space="1" w:color="auto"/>
      </w:pBdr>
      <w:spacing w:before="0" w:after="0"/>
      <w:jc w:val="center"/>
    </w:pPr>
    <w:rPr>
      <w:vanish/>
      <w:sz w:val="16"/>
      <w:szCs w:val="16"/>
    </w:rPr>
  </w:style>
  <w:style w:type="character" w:customStyle="1" w:styleId="z-TopofFormChar">
    <w:name w:val="z-Top of Form Char"/>
    <w:link w:val="z-TopofForm"/>
    <w:rsid w:val="00880D5B"/>
    <w:rPr>
      <w:rFonts w:ascii="Arial" w:hAnsi="Arial" w:cs="Arial"/>
      <w:vanish/>
      <w:sz w:val="16"/>
      <w:szCs w:val="16"/>
      <w:lang w:val="en-GB" w:eastAsia="en-GB"/>
    </w:rPr>
  </w:style>
  <w:style w:type="paragraph" w:styleId="z-BottomofForm">
    <w:name w:val="HTML Bottom of Form"/>
    <w:basedOn w:val="Normal"/>
    <w:next w:val="Normal"/>
    <w:link w:val="z-BottomofFormChar"/>
    <w:hidden/>
    <w:rsid w:val="00880D5B"/>
    <w:pPr>
      <w:pBdr>
        <w:top w:val="single" w:sz="6" w:space="1" w:color="auto"/>
      </w:pBdr>
      <w:spacing w:before="0" w:after="0"/>
      <w:jc w:val="center"/>
    </w:pPr>
    <w:rPr>
      <w:vanish/>
      <w:sz w:val="16"/>
      <w:szCs w:val="16"/>
    </w:rPr>
  </w:style>
  <w:style w:type="character" w:customStyle="1" w:styleId="z-BottomofFormChar">
    <w:name w:val="z-Bottom of Form Char"/>
    <w:link w:val="z-BottomofForm"/>
    <w:rsid w:val="00880D5B"/>
    <w:rPr>
      <w:rFonts w:ascii="Arial" w:hAnsi="Arial" w:cs="Arial"/>
      <w:vanish/>
      <w:sz w:val="16"/>
      <w:szCs w:val="16"/>
      <w:lang w:val="en-GB" w:eastAsia="en-GB"/>
    </w:rPr>
  </w:style>
  <w:style w:type="character" w:styleId="FollowedHyperlink">
    <w:name w:val="FollowedHyperlink"/>
    <w:uiPriority w:val="99"/>
    <w:unhideWhenUsed/>
    <w:rsid w:val="00075AC6"/>
    <w:rPr>
      <w:color w:val="800080"/>
      <w:u w:val="single"/>
    </w:rPr>
  </w:style>
  <w:style w:type="paragraph" w:customStyle="1" w:styleId="font5">
    <w:name w:val="font5"/>
    <w:basedOn w:val="Normal"/>
    <w:rsid w:val="00075AC6"/>
    <w:pPr>
      <w:spacing w:before="100" w:beforeAutospacing="1" w:after="100" w:afterAutospacing="1"/>
    </w:pPr>
    <w:rPr>
      <w:rFonts w:ascii="Tahoma" w:hAnsi="Tahoma" w:cs="Tahoma"/>
      <w:color w:val="000000"/>
      <w:sz w:val="16"/>
      <w:szCs w:val="16"/>
      <w:lang w:val="en-US" w:eastAsia="en-US"/>
    </w:rPr>
  </w:style>
  <w:style w:type="paragraph" w:customStyle="1" w:styleId="font6">
    <w:name w:val="font6"/>
    <w:basedOn w:val="Normal"/>
    <w:rsid w:val="00075AC6"/>
    <w:pPr>
      <w:spacing w:before="100" w:beforeAutospacing="1" w:after="100" w:afterAutospacing="1"/>
    </w:pPr>
    <w:rPr>
      <w:rFonts w:ascii="Tahoma" w:hAnsi="Tahoma" w:cs="Tahoma"/>
      <w:b/>
      <w:bCs/>
      <w:color w:val="000000"/>
      <w:sz w:val="16"/>
      <w:szCs w:val="16"/>
      <w:lang w:val="en-US" w:eastAsia="en-US"/>
    </w:rPr>
  </w:style>
  <w:style w:type="paragraph" w:customStyle="1" w:styleId="xl66">
    <w:name w:val="xl66"/>
    <w:basedOn w:val="Normal"/>
    <w:rsid w:val="00075AC6"/>
    <w:pPr>
      <w:spacing w:before="100" w:beforeAutospacing="1" w:after="100" w:afterAutospacing="1"/>
    </w:pPr>
    <w:rPr>
      <w:rFonts w:ascii="Times New Roman" w:hAnsi="Times New Roman"/>
      <w:szCs w:val="20"/>
      <w:lang w:val="en-US" w:eastAsia="en-US"/>
    </w:rPr>
  </w:style>
  <w:style w:type="paragraph" w:customStyle="1" w:styleId="xl67">
    <w:name w:val="xl67"/>
    <w:basedOn w:val="Normal"/>
    <w:rsid w:val="00075AC6"/>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rFonts w:ascii="Times New Roman" w:hAnsi="Times New Roman"/>
      <w:szCs w:val="20"/>
      <w:lang w:val="en-US" w:eastAsia="en-US"/>
    </w:rPr>
  </w:style>
  <w:style w:type="paragraph" w:customStyle="1" w:styleId="xl68">
    <w:name w:val="xl68"/>
    <w:basedOn w:val="Normal"/>
    <w:rsid w:val="00075AC6"/>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rFonts w:ascii="Times New Roman" w:hAnsi="Times New Roman"/>
      <w:color w:val="000000"/>
      <w:szCs w:val="20"/>
      <w:lang w:val="en-US" w:eastAsia="en-US"/>
    </w:rPr>
  </w:style>
  <w:style w:type="paragraph" w:customStyle="1" w:styleId="xl69">
    <w:name w:val="xl69"/>
    <w:basedOn w:val="Normal"/>
    <w:rsid w:val="00075AC6"/>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rFonts w:ascii="Times New Roman" w:hAnsi="Times New Roman"/>
      <w:szCs w:val="20"/>
      <w:lang w:val="en-US" w:eastAsia="en-US"/>
    </w:rPr>
  </w:style>
  <w:style w:type="paragraph" w:customStyle="1" w:styleId="xl70">
    <w:name w:val="xl70"/>
    <w:basedOn w:val="Normal"/>
    <w:rsid w:val="00075AC6"/>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rFonts w:ascii="Times New Roman" w:hAnsi="Times New Roman"/>
      <w:szCs w:val="20"/>
      <w:lang w:val="en-US" w:eastAsia="en-US"/>
    </w:rPr>
  </w:style>
  <w:style w:type="paragraph" w:customStyle="1" w:styleId="xl71">
    <w:name w:val="xl71"/>
    <w:basedOn w:val="Normal"/>
    <w:rsid w:val="00075AC6"/>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top"/>
    </w:pPr>
    <w:rPr>
      <w:rFonts w:ascii="Times New Roman" w:hAnsi="Times New Roman"/>
      <w:szCs w:val="20"/>
      <w:lang w:val="en-US" w:eastAsia="en-US"/>
    </w:rPr>
  </w:style>
  <w:style w:type="paragraph" w:customStyle="1" w:styleId="xl72">
    <w:name w:val="xl72"/>
    <w:basedOn w:val="Normal"/>
    <w:rsid w:val="00075AC6"/>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rFonts w:ascii="Times New Roman" w:hAnsi="Times New Roman"/>
      <w:color w:val="000000"/>
      <w:szCs w:val="20"/>
      <w:lang w:val="en-US" w:eastAsia="en-US"/>
    </w:rPr>
  </w:style>
  <w:style w:type="paragraph" w:customStyle="1" w:styleId="xl73">
    <w:name w:val="xl73"/>
    <w:basedOn w:val="Normal"/>
    <w:rsid w:val="00075AC6"/>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rFonts w:ascii="Times New Roman" w:hAnsi="Times New Roman"/>
      <w:szCs w:val="20"/>
      <w:lang w:val="en-US" w:eastAsia="en-US"/>
    </w:rPr>
  </w:style>
  <w:style w:type="paragraph" w:customStyle="1" w:styleId="xl74">
    <w:name w:val="xl74"/>
    <w:basedOn w:val="Normal"/>
    <w:rsid w:val="00075AC6"/>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textAlignment w:val="top"/>
    </w:pPr>
    <w:rPr>
      <w:rFonts w:ascii="Times New Roman" w:hAnsi="Times New Roman"/>
      <w:szCs w:val="20"/>
      <w:lang w:val="en-US" w:eastAsia="en-US"/>
    </w:rPr>
  </w:style>
  <w:style w:type="paragraph" w:customStyle="1" w:styleId="xl75">
    <w:name w:val="xl75"/>
    <w:basedOn w:val="Normal"/>
    <w:rsid w:val="00075AC6"/>
    <w:pPr>
      <w:pBdr>
        <w:left w:val="single" w:sz="4" w:space="0" w:color="auto"/>
        <w:right w:val="single" w:sz="4" w:space="0" w:color="auto"/>
      </w:pBdr>
      <w:spacing w:before="100" w:beforeAutospacing="1" w:after="100" w:afterAutospacing="1"/>
      <w:textAlignment w:val="top"/>
    </w:pPr>
    <w:rPr>
      <w:rFonts w:ascii="Times New Roman" w:hAnsi="Times New Roman"/>
      <w:color w:val="000000"/>
      <w:szCs w:val="20"/>
      <w:lang w:val="en-US" w:eastAsia="en-US"/>
    </w:rPr>
  </w:style>
  <w:style w:type="paragraph" w:customStyle="1" w:styleId="xl76">
    <w:name w:val="xl76"/>
    <w:basedOn w:val="Normal"/>
    <w:rsid w:val="00075AC6"/>
    <w:pPr>
      <w:spacing w:before="100" w:beforeAutospacing="1" w:after="100" w:afterAutospacing="1"/>
    </w:pPr>
    <w:rPr>
      <w:rFonts w:ascii="Times New Roman" w:hAnsi="Times New Roman"/>
      <w:szCs w:val="20"/>
      <w:lang w:val="en-US" w:eastAsia="en-US"/>
    </w:rPr>
  </w:style>
  <w:style w:type="paragraph" w:customStyle="1" w:styleId="xl77">
    <w:name w:val="xl77"/>
    <w:basedOn w:val="Normal"/>
    <w:rsid w:val="00075AC6"/>
    <w:pPr>
      <w:spacing w:before="100" w:beforeAutospacing="1" w:after="100" w:afterAutospacing="1"/>
      <w:textAlignment w:val="top"/>
    </w:pPr>
    <w:rPr>
      <w:rFonts w:ascii="Times New Roman" w:hAnsi="Times New Roman"/>
      <w:color w:val="000000"/>
      <w:szCs w:val="20"/>
      <w:lang w:val="en-US" w:eastAsia="en-US"/>
    </w:rPr>
  </w:style>
  <w:style w:type="paragraph" w:styleId="ListParagraph">
    <w:name w:val="List Paragraph"/>
    <w:basedOn w:val="Normal"/>
    <w:link w:val="ListParagraphChar"/>
    <w:uiPriority w:val="34"/>
    <w:qFormat/>
    <w:rsid w:val="002C36D1"/>
    <w:pPr>
      <w:spacing w:before="0" w:after="200" w:line="276" w:lineRule="auto"/>
      <w:ind w:left="720"/>
      <w:contextualSpacing/>
    </w:pPr>
    <w:rPr>
      <w:rFonts w:ascii="Calibri" w:eastAsia="Calibri" w:hAnsi="Calibri"/>
      <w:sz w:val="22"/>
      <w:szCs w:val="22"/>
      <w:lang w:val="en-US" w:eastAsia="en-US"/>
    </w:rPr>
  </w:style>
  <w:style w:type="paragraph" w:styleId="CommentSubject">
    <w:name w:val="annotation subject"/>
    <w:basedOn w:val="CommentText"/>
    <w:next w:val="CommentText"/>
    <w:link w:val="CommentSubjectChar"/>
    <w:rsid w:val="009F151D"/>
    <w:pPr>
      <w:spacing w:before="120" w:after="120"/>
    </w:pPr>
    <w:rPr>
      <w:rFonts w:ascii="Arial" w:hAnsi="Arial"/>
      <w:b/>
      <w:bCs/>
      <w:lang w:val="en-GB" w:eastAsia="en-GB"/>
    </w:rPr>
  </w:style>
  <w:style w:type="character" w:customStyle="1" w:styleId="CommentSubjectChar">
    <w:name w:val="Comment Subject Char"/>
    <w:basedOn w:val="CommentTextChar"/>
    <w:link w:val="CommentSubject"/>
    <w:rsid w:val="009F151D"/>
    <w:rPr>
      <w:rFonts w:ascii="Arial" w:hAnsi="Arial"/>
      <w:b/>
      <w:bCs/>
      <w:lang w:val="en-GB" w:eastAsia="en-GB" w:bidi="ar-SA"/>
    </w:rPr>
  </w:style>
  <w:style w:type="character" w:customStyle="1" w:styleId="UnresolvedMention1">
    <w:name w:val="Unresolved Mention1"/>
    <w:basedOn w:val="DefaultParagraphFont"/>
    <w:uiPriority w:val="99"/>
    <w:semiHidden/>
    <w:unhideWhenUsed/>
    <w:rsid w:val="00652681"/>
    <w:rPr>
      <w:color w:val="605E5C"/>
      <w:shd w:val="clear" w:color="auto" w:fill="E1DFDD"/>
    </w:rPr>
  </w:style>
  <w:style w:type="paragraph" w:styleId="NormalWeb">
    <w:name w:val="Normal (Web)"/>
    <w:basedOn w:val="Normal"/>
    <w:uiPriority w:val="99"/>
    <w:unhideWhenUsed/>
    <w:rsid w:val="00D54F0D"/>
    <w:pPr>
      <w:spacing w:before="100" w:beforeAutospacing="1" w:after="100" w:afterAutospacing="1"/>
    </w:pPr>
    <w:rPr>
      <w:rFonts w:ascii="Times New Roman" w:hAnsi="Times New Roman"/>
      <w:sz w:val="24"/>
    </w:rPr>
  </w:style>
  <w:style w:type="character" w:customStyle="1" w:styleId="ListParagraphChar">
    <w:name w:val="List Paragraph Char"/>
    <w:link w:val="ListParagraph"/>
    <w:uiPriority w:val="34"/>
    <w:locked/>
    <w:rsid w:val="00F80499"/>
    <w:rPr>
      <w:rFonts w:ascii="Calibri" w:eastAsia="Calibri" w:hAnsi="Calibri"/>
      <w:sz w:val="22"/>
      <w:szCs w:val="22"/>
      <w:lang w:val="en-US" w:eastAsia="en-US"/>
    </w:rPr>
  </w:style>
  <w:style w:type="character" w:styleId="HTMLCode">
    <w:name w:val="HTML Code"/>
    <w:basedOn w:val="DefaultParagraphFont"/>
    <w:uiPriority w:val="99"/>
    <w:semiHidden/>
    <w:unhideWhenUsed/>
    <w:rsid w:val="00161BB4"/>
    <w:rPr>
      <w:rFonts w:ascii="Courier New" w:eastAsia="Times New Roman" w:hAnsi="Courier New" w:cs="Courier New"/>
      <w:sz w:val="20"/>
      <w:szCs w:val="20"/>
    </w:rPr>
  </w:style>
  <w:style w:type="character" w:customStyle="1" w:styleId="disableddealbox">
    <w:name w:val="disabled_dealbox"/>
    <w:basedOn w:val="DefaultParagraphFont"/>
    <w:rsid w:val="00981D77"/>
  </w:style>
  <w:style w:type="paragraph" w:customStyle="1" w:styleId="rana">
    <w:name w:val="rana"/>
    <w:basedOn w:val="Normal"/>
    <w:qFormat/>
    <w:rsid w:val="009A605E"/>
    <w:pPr>
      <w:spacing w:before="0" w:after="160" w:line="259" w:lineRule="auto"/>
    </w:pPr>
    <w:rPr>
      <w:rFonts w:asciiTheme="minorHAnsi" w:eastAsiaTheme="minorHAnsi" w:hAnsiTheme="minorHAnsi" w:cstheme="minorHAnsi"/>
      <w:sz w:val="24"/>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720221">
      <w:bodyDiv w:val="1"/>
      <w:marLeft w:val="0"/>
      <w:marRight w:val="0"/>
      <w:marTop w:val="0"/>
      <w:marBottom w:val="0"/>
      <w:divBdr>
        <w:top w:val="none" w:sz="0" w:space="0" w:color="auto"/>
        <w:left w:val="none" w:sz="0" w:space="0" w:color="auto"/>
        <w:bottom w:val="none" w:sz="0" w:space="0" w:color="auto"/>
        <w:right w:val="none" w:sz="0" w:space="0" w:color="auto"/>
      </w:divBdr>
    </w:div>
    <w:div w:id="8334564">
      <w:bodyDiv w:val="1"/>
      <w:marLeft w:val="0"/>
      <w:marRight w:val="0"/>
      <w:marTop w:val="0"/>
      <w:marBottom w:val="0"/>
      <w:divBdr>
        <w:top w:val="none" w:sz="0" w:space="0" w:color="auto"/>
        <w:left w:val="none" w:sz="0" w:space="0" w:color="auto"/>
        <w:bottom w:val="none" w:sz="0" w:space="0" w:color="auto"/>
        <w:right w:val="none" w:sz="0" w:space="0" w:color="auto"/>
      </w:divBdr>
    </w:div>
    <w:div w:id="19361415">
      <w:bodyDiv w:val="1"/>
      <w:marLeft w:val="0"/>
      <w:marRight w:val="0"/>
      <w:marTop w:val="0"/>
      <w:marBottom w:val="0"/>
      <w:divBdr>
        <w:top w:val="none" w:sz="0" w:space="0" w:color="auto"/>
        <w:left w:val="none" w:sz="0" w:space="0" w:color="auto"/>
        <w:bottom w:val="none" w:sz="0" w:space="0" w:color="auto"/>
        <w:right w:val="none" w:sz="0" w:space="0" w:color="auto"/>
      </w:divBdr>
    </w:div>
    <w:div w:id="19403375">
      <w:bodyDiv w:val="1"/>
      <w:marLeft w:val="0"/>
      <w:marRight w:val="0"/>
      <w:marTop w:val="0"/>
      <w:marBottom w:val="0"/>
      <w:divBdr>
        <w:top w:val="none" w:sz="0" w:space="0" w:color="auto"/>
        <w:left w:val="none" w:sz="0" w:space="0" w:color="auto"/>
        <w:bottom w:val="none" w:sz="0" w:space="0" w:color="auto"/>
        <w:right w:val="none" w:sz="0" w:space="0" w:color="auto"/>
      </w:divBdr>
    </w:div>
    <w:div w:id="33963099">
      <w:bodyDiv w:val="1"/>
      <w:marLeft w:val="0"/>
      <w:marRight w:val="0"/>
      <w:marTop w:val="0"/>
      <w:marBottom w:val="0"/>
      <w:divBdr>
        <w:top w:val="none" w:sz="0" w:space="0" w:color="auto"/>
        <w:left w:val="none" w:sz="0" w:space="0" w:color="auto"/>
        <w:bottom w:val="none" w:sz="0" w:space="0" w:color="auto"/>
        <w:right w:val="none" w:sz="0" w:space="0" w:color="auto"/>
      </w:divBdr>
    </w:div>
    <w:div w:id="46808779">
      <w:bodyDiv w:val="1"/>
      <w:marLeft w:val="0"/>
      <w:marRight w:val="0"/>
      <w:marTop w:val="0"/>
      <w:marBottom w:val="0"/>
      <w:divBdr>
        <w:top w:val="none" w:sz="0" w:space="0" w:color="auto"/>
        <w:left w:val="none" w:sz="0" w:space="0" w:color="auto"/>
        <w:bottom w:val="none" w:sz="0" w:space="0" w:color="auto"/>
        <w:right w:val="none" w:sz="0" w:space="0" w:color="auto"/>
      </w:divBdr>
    </w:div>
    <w:div w:id="64036065">
      <w:bodyDiv w:val="1"/>
      <w:marLeft w:val="0"/>
      <w:marRight w:val="0"/>
      <w:marTop w:val="0"/>
      <w:marBottom w:val="0"/>
      <w:divBdr>
        <w:top w:val="none" w:sz="0" w:space="0" w:color="auto"/>
        <w:left w:val="none" w:sz="0" w:space="0" w:color="auto"/>
        <w:bottom w:val="none" w:sz="0" w:space="0" w:color="auto"/>
        <w:right w:val="none" w:sz="0" w:space="0" w:color="auto"/>
      </w:divBdr>
    </w:div>
    <w:div w:id="74017998">
      <w:bodyDiv w:val="1"/>
      <w:marLeft w:val="0"/>
      <w:marRight w:val="0"/>
      <w:marTop w:val="0"/>
      <w:marBottom w:val="0"/>
      <w:divBdr>
        <w:top w:val="none" w:sz="0" w:space="0" w:color="auto"/>
        <w:left w:val="none" w:sz="0" w:space="0" w:color="auto"/>
        <w:bottom w:val="none" w:sz="0" w:space="0" w:color="auto"/>
        <w:right w:val="none" w:sz="0" w:space="0" w:color="auto"/>
      </w:divBdr>
    </w:div>
    <w:div w:id="75325937">
      <w:bodyDiv w:val="1"/>
      <w:marLeft w:val="0"/>
      <w:marRight w:val="0"/>
      <w:marTop w:val="0"/>
      <w:marBottom w:val="0"/>
      <w:divBdr>
        <w:top w:val="none" w:sz="0" w:space="0" w:color="auto"/>
        <w:left w:val="none" w:sz="0" w:space="0" w:color="auto"/>
        <w:bottom w:val="none" w:sz="0" w:space="0" w:color="auto"/>
        <w:right w:val="none" w:sz="0" w:space="0" w:color="auto"/>
      </w:divBdr>
    </w:div>
    <w:div w:id="90054167">
      <w:bodyDiv w:val="1"/>
      <w:marLeft w:val="0"/>
      <w:marRight w:val="0"/>
      <w:marTop w:val="0"/>
      <w:marBottom w:val="0"/>
      <w:divBdr>
        <w:top w:val="none" w:sz="0" w:space="0" w:color="auto"/>
        <w:left w:val="none" w:sz="0" w:space="0" w:color="auto"/>
        <w:bottom w:val="none" w:sz="0" w:space="0" w:color="auto"/>
        <w:right w:val="none" w:sz="0" w:space="0" w:color="auto"/>
      </w:divBdr>
    </w:div>
    <w:div w:id="95173265">
      <w:bodyDiv w:val="1"/>
      <w:marLeft w:val="0"/>
      <w:marRight w:val="0"/>
      <w:marTop w:val="0"/>
      <w:marBottom w:val="0"/>
      <w:divBdr>
        <w:top w:val="none" w:sz="0" w:space="0" w:color="auto"/>
        <w:left w:val="none" w:sz="0" w:space="0" w:color="auto"/>
        <w:bottom w:val="none" w:sz="0" w:space="0" w:color="auto"/>
        <w:right w:val="none" w:sz="0" w:space="0" w:color="auto"/>
      </w:divBdr>
    </w:div>
    <w:div w:id="96021022">
      <w:bodyDiv w:val="1"/>
      <w:marLeft w:val="0"/>
      <w:marRight w:val="0"/>
      <w:marTop w:val="0"/>
      <w:marBottom w:val="0"/>
      <w:divBdr>
        <w:top w:val="none" w:sz="0" w:space="0" w:color="auto"/>
        <w:left w:val="none" w:sz="0" w:space="0" w:color="auto"/>
        <w:bottom w:val="none" w:sz="0" w:space="0" w:color="auto"/>
        <w:right w:val="none" w:sz="0" w:space="0" w:color="auto"/>
      </w:divBdr>
    </w:div>
    <w:div w:id="102387136">
      <w:bodyDiv w:val="1"/>
      <w:marLeft w:val="0"/>
      <w:marRight w:val="0"/>
      <w:marTop w:val="0"/>
      <w:marBottom w:val="0"/>
      <w:divBdr>
        <w:top w:val="none" w:sz="0" w:space="0" w:color="auto"/>
        <w:left w:val="none" w:sz="0" w:space="0" w:color="auto"/>
        <w:bottom w:val="none" w:sz="0" w:space="0" w:color="auto"/>
        <w:right w:val="none" w:sz="0" w:space="0" w:color="auto"/>
      </w:divBdr>
    </w:div>
    <w:div w:id="103696132">
      <w:bodyDiv w:val="1"/>
      <w:marLeft w:val="0"/>
      <w:marRight w:val="0"/>
      <w:marTop w:val="0"/>
      <w:marBottom w:val="0"/>
      <w:divBdr>
        <w:top w:val="none" w:sz="0" w:space="0" w:color="auto"/>
        <w:left w:val="none" w:sz="0" w:space="0" w:color="auto"/>
        <w:bottom w:val="none" w:sz="0" w:space="0" w:color="auto"/>
        <w:right w:val="none" w:sz="0" w:space="0" w:color="auto"/>
      </w:divBdr>
    </w:div>
    <w:div w:id="109518398">
      <w:bodyDiv w:val="1"/>
      <w:marLeft w:val="0"/>
      <w:marRight w:val="0"/>
      <w:marTop w:val="0"/>
      <w:marBottom w:val="0"/>
      <w:divBdr>
        <w:top w:val="none" w:sz="0" w:space="0" w:color="auto"/>
        <w:left w:val="none" w:sz="0" w:space="0" w:color="auto"/>
        <w:bottom w:val="none" w:sz="0" w:space="0" w:color="auto"/>
        <w:right w:val="none" w:sz="0" w:space="0" w:color="auto"/>
      </w:divBdr>
    </w:div>
    <w:div w:id="131026987">
      <w:bodyDiv w:val="1"/>
      <w:marLeft w:val="0"/>
      <w:marRight w:val="0"/>
      <w:marTop w:val="0"/>
      <w:marBottom w:val="0"/>
      <w:divBdr>
        <w:top w:val="none" w:sz="0" w:space="0" w:color="auto"/>
        <w:left w:val="none" w:sz="0" w:space="0" w:color="auto"/>
        <w:bottom w:val="none" w:sz="0" w:space="0" w:color="auto"/>
        <w:right w:val="none" w:sz="0" w:space="0" w:color="auto"/>
      </w:divBdr>
    </w:div>
    <w:div w:id="133722534">
      <w:bodyDiv w:val="1"/>
      <w:marLeft w:val="0"/>
      <w:marRight w:val="0"/>
      <w:marTop w:val="0"/>
      <w:marBottom w:val="0"/>
      <w:divBdr>
        <w:top w:val="none" w:sz="0" w:space="0" w:color="auto"/>
        <w:left w:val="none" w:sz="0" w:space="0" w:color="auto"/>
        <w:bottom w:val="none" w:sz="0" w:space="0" w:color="auto"/>
        <w:right w:val="none" w:sz="0" w:space="0" w:color="auto"/>
      </w:divBdr>
    </w:div>
    <w:div w:id="134153499">
      <w:bodyDiv w:val="1"/>
      <w:marLeft w:val="0"/>
      <w:marRight w:val="0"/>
      <w:marTop w:val="0"/>
      <w:marBottom w:val="0"/>
      <w:divBdr>
        <w:top w:val="none" w:sz="0" w:space="0" w:color="auto"/>
        <w:left w:val="none" w:sz="0" w:space="0" w:color="auto"/>
        <w:bottom w:val="none" w:sz="0" w:space="0" w:color="auto"/>
        <w:right w:val="none" w:sz="0" w:space="0" w:color="auto"/>
      </w:divBdr>
    </w:div>
    <w:div w:id="144473633">
      <w:bodyDiv w:val="1"/>
      <w:marLeft w:val="0"/>
      <w:marRight w:val="0"/>
      <w:marTop w:val="0"/>
      <w:marBottom w:val="0"/>
      <w:divBdr>
        <w:top w:val="none" w:sz="0" w:space="0" w:color="auto"/>
        <w:left w:val="none" w:sz="0" w:space="0" w:color="auto"/>
        <w:bottom w:val="none" w:sz="0" w:space="0" w:color="auto"/>
        <w:right w:val="none" w:sz="0" w:space="0" w:color="auto"/>
      </w:divBdr>
    </w:div>
    <w:div w:id="153959545">
      <w:bodyDiv w:val="1"/>
      <w:marLeft w:val="0"/>
      <w:marRight w:val="0"/>
      <w:marTop w:val="0"/>
      <w:marBottom w:val="0"/>
      <w:divBdr>
        <w:top w:val="none" w:sz="0" w:space="0" w:color="auto"/>
        <w:left w:val="none" w:sz="0" w:space="0" w:color="auto"/>
        <w:bottom w:val="none" w:sz="0" w:space="0" w:color="auto"/>
        <w:right w:val="none" w:sz="0" w:space="0" w:color="auto"/>
      </w:divBdr>
    </w:div>
    <w:div w:id="158620540">
      <w:bodyDiv w:val="1"/>
      <w:marLeft w:val="0"/>
      <w:marRight w:val="0"/>
      <w:marTop w:val="0"/>
      <w:marBottom w:val="0"/>
      <w:divBdr>
        <w:top w:val="none" w:sz="0" w:space="0" w:color="auto"/>
        <w:left w:val="none" w:sz="0" w:space="0" w:color="auto"/>
        <w:bottom w:val="none" w:sz="0" w:space="0" w:color="auto"/>
        <w:right w:val="none" w:sz="0" w:space="0" w:color="auto"/>
      </w:divBdr>
    </w:div>
    <w:div w:id="160005555">
      <w:bodyDiv w:val="1"/>
      <w:marLeft w:val="0"/>
      <w:marRight w:val="0"/>
      <w:marTop w:val="0"/>
      <w:marBottom w:val="0"/>
      <w:divBdr>
        <w:top w:val="none" w:sz="0" w:space="0" w:color="auto"/>
        <w:left w:val="none" w:sz="0" w:space="0" w:color="auto"/>
        <w:bottom w:val="none" w:sz="0" w:space="0" w:color="auto"/>
        <w:right w:val="none" w:sz="0" w:space="0" w:color="auto"/>
      </w:divBdr>
    </w:div>
    <w:div w:id="166789594">
      <w:bodyDiv w:val="1"/>
      <w:marLeft w:val="0"/>
      <w:marRight w:val="0"/>
      <w:marTop w:val="0"/>
      <w:marBottom w:val="0"/>
      <w:divBdr>
        <w:top w:val="none" w:sz="0" w:space="0" w:color="auto"/>
        <w:left w:val="none" w:sz="0" w:space="0" w:color="auto"/>
        <w:bottom w:val="none" w:sz="0" w:space="0" w:color="auto"/>
        <w:right w:val="none" w:sz="0" w:space="0" w:color="auto"/>
      </w:divBdr>
    </w:div>
    <w:div w:id="166872549">
      <w:bodyDiv w:val="1"/>
      <w:marLeft w:val="0"/>
      <w:marRight w:val="0"/>
      <w:marTop w:val="0"/>
      <w:marBottom w:val="0"/>
      <w:divBdr>
        <w:top w:val="none" w:sz="0" w:space="0" w:color="auto"/>
        <w:left w:val="none" w:sz="0" w:space="0" w:color="auto"/>
        <w:bottom w:val="none" w:sz="0" w:space="0" w:color="auto"/>
        <w:right w:val="none" w:sz="0" w:space="0" w:color="auto"/>
      </w:divBdr>
    </w:div>
    <w:div w:id="169639442">
      <w:bodyDiv w:val="1"/>
      <w:marLeft w:val="0"/>
      <w:marRight w:val="0"/>
      <w:marTop w:val="0"/>
      <w:marBottom w:val="0"/>
      <w:divBdr>
        <w:top w:val="none" w:sz="0" w:space="0" w:color="auto"/>
        <w:left w:val="none" w:sz="0" w:space="0" w:color="auto"/>
        <w:bottom w:val="none" w:sz="0" w:space="0" w:color="auto"/>
        <w:right w:val="none" w:sz="0" w:space="0" w:color="auto"/>
      </w:divBdr>
    </w:div>
    <w:div w:id="172839563">
      <w:bodyDiv w:val="1"/>
      <w:marLeft w:val="0"/>
      <w:marRight w:val="0"/>
      <w:marTop w:val="0"/>
      <w:marBottom w:val="0"/>
      <w:divBdr>
        <w:top w:val="none" w:sz="0" w:space="0" w:color="auto"/>
        <w:left w:val="none" w:sz="0" w:space="0" w:color="auto"/>
        <w:bottom w:val="none" w:sz="0" w:space="0" w:color="auto"/>
        <w:right w:val="none" w:sz="0" w:space="0" w:color="auto"/>
      </w:divBdr>
    </w:div>
    <w:div w:id="179124143">
      <w:bodyDiv w:val="1"/>
      <w:marLeft w:val="0"/>
      <w:marRight w:val="0"/>
      <w:marTop w:val="0"/>
      <w:marBottom w:val="0"/>
      <w:divBdr>
        <w:top w:val="none" w:sz="0" w:space="0" w:color="auto"/>
        <w:left w:val="none" w:sz="0" w:space="0" w:color="auto"/>
        <w:bottom w:val="none" w:sz="0" w:space="0" w:color="auto"/>
        <w:right w:val="none" w:sz="0" w:space="0" w:color="auto"/>
      </w:divBdr>
    </w:div>
    <w:div w:id="179395003">
      <w:bodyDiv w:val="1"/>
      <w:marLeft w:val="0"/>
      <w:marRight w:val="0"/>
      <w:marTop w:val="0"/>
      <w:marBottom w:val="0"/>
      <w:divBdr>
        <w:top w:val="none" w:sz="0" w:space="0" w:color="auto"/>
        <w:left w:val="none" w:sz="0" w:space="0" w:color="auto"/>
        <w:bottom w:val="none" w:sz="0" w:space="0" w:color="auto"/>
        <w:right w:val="none" w:sz="0" w:space="0" w:color="auto"/>
      </w:divBdr>
    </w:div>
    <w:div w:id="181827121">
      <w:bodyDiv w:val="1"/>
      <w:marLeft w:val="0"/>
      <w:marRight w:val="0"/>
      <w:marTop w:val="0"/>
      <w:marBottom w:val="0"/>
      <w:divBdr>
        <w:top w:val="none" w:sz="0" w:space="0" w:color="auto"/>
        <w:left w:val="none" w:sz="0" w:space="0" w:color="auto"/>
        <w:bottom w:val="none" w:sz="0" w:space="0" w:color="auto"/>
        <w:right w:val="none" w:sz="0" w:space="0" w:color="auto"/>
      </w:divBdr>
    </w:div>
    <w:div w:id="206456298">
      <w:bodyDiv w:val="1"/>
      <w:marLeft w:val="0"/>
      <w:marRight w:val="0"/>
      <w:marTop w:val="0"/>
      <w:marBottom w:val="0"/>
      <w:divBdr>
        <w:top w:val="none" w:sz="0" w:space="0" w:color="auto"/>
        <w:left w:val="none" w:sz="0" w:space="0" w:color="auto"/>
        <w:bottom w:val="none" w:sz="0" w:space="0" w:color="auto"/>
        <w:right w:val="none" w:sz="0" w:space="0" w:color="auto"/>
      </w:divBdr>
    </w:div>
    <w:div w:id="207763019">
      <w:bodyDiv w:val="1"/>
      <w:marLeft w:val="0"/>
      <w:marRight w:val="0"/>
      <w:marTop w:val="0"/>
      <w:marBottom w:val="0"/>
      <w:divBdr>
        <w:top w:val="none" w:sz="0" w:space="0" w:color="auto"/>
        <w:left w:val="none" w:sz="0" w:space="0" w:color="auto"/>
        <w:bottom w:val="none" w:sz="0" w:space="0" w:color="auto"/>
        <w:right w:val="none" w:sz="0" w:space="0" w:color="auto"/>
      </w:divBdr>
    </w:div>
    <w:div w:id="209806081">
      <w:bodyDiv w:val="1"/>
      <w:marLeft w:val="0"/>
      <w:marRight w:val="0"/>
      <w:marTop w:val="0"/>
      <w:marBottom w:val="0"/>
      <w:divBdr>
        <w:top w:val="none" w:sz="0" w:space="0" w:color="auto"/>
        <w:left w:val="none" w:sz="0" w:space="0" w:color="auto"/>
        <w:bottom w:val="none" w:sz="0" w:space="0" w:color="auto"/>
        <w:right w:val="none" w:sz="0" w:space="0" w:color="auto"/>
      </w:divBdr>
    </w:div>
    <w:div w:id="216744851">
      <w:bodyDiv w:val="1"/>
      <w:marLeft w:val="0"/>
      <w:marRight w:val="0"/>
      <w:marTop w:val="0"/>
      <w:marBottom w:val="0"/>
      <w:divBdr>
        <w:top w:val="none" w:sz="0" w:space="0" w:color="auto"/>
        <w:left w:val="none" w:sz="0" w:space="0" w:color="auto"/>
        <w:bottom w:val="none" w:sz="0" w:space="0" w:color="auto"/>
        <w:right w:val="none" w:sz="0" w:space="0" w:color="auto"/>
      </w:divBdr>
    </w:div>
    <w:div w:id="228418077">
      <w:bodyDiv w:val="1"/>
      <w:marLeft w:val="0"/>
      <w:marRight w:val="0"/>
      <w:marTop w:val="0"/>
      <w:marBottom w:val="0"/>
      <w:divBdr>
        <w:top w:val="none" w:sz="0" w:space="0" w:color="auto"/>
        <w:left w:val="none" w:sz="0" w:space="0" w:color="auto"/>
        <w:bottom w:val="none" w:sz="0" w:space="0" w:color="auto"/>
        <w:right w:val="none" w:sz="0" w:space="0" w:color="auto"/>
      </w:divBdr>
    </w:div>
    <w:div w:id="235437742">
      <w:bodyDiv w:val="1"/>
      <w:marLeft w:val="0"/>
      <w:marRight w:val="0"/>
      <w:marTop w:val="0"/>
      <w:marBottom w:val="0"/>
      <w:divBdr>
        <w:top w:val="none" w:sz="0" w:space="0" w:color="auto"/>
        <w:left w:val="none" w:sz="0" w:space="0" w:color="auto"/>
        <w:bottom w:val="none" w:sz="0" w:space="0" w:color="auto"/>
        <w:right w:val="none" w:sz="0" w:space="0" w:color="auto"/>
      </w:divBdr>
    </w:div>
    <w:div w:id="236522316">
      <w:bodyDiv w:val="1"/>
      <w:marLeft w:val="0"/>
      <w:marRight w:val="0"/>
      <w:marTop w:val="0"/>
      <w:marBottom w:val="0"/>
      <w:divBdr>
        <w:top w:val="none" w:sz="0" w:space="0" w:color="auto"/>
        <w:left w:val="none" w:sz="0" w:space="0" w:color="auto"/>
        <w:bottom w:val="none" w:sz="0" w:space="0" w:color="auto"/>
        <w:right w:val="none" w:sz="0" w:space="0" w:color="auto"/>
      </w:divBdr>
    </w:div>
    <w:div w:id="241913713">
      <w:bodyDiv w:val="1"/>
      <w:marLeft w:val="0"/>
      <w:marRight w:val="0"/>
      <w:marTop w:val="0"/>
      <w:marBottom w:val="0"/>
      <w:divBdr>
        <w:top w:val="none" w:sz="0" w:space="0" w:color="auto"/>
        <w:left w:val="none" w:sz="0" w:space="0" w:color="auto"/>
        <w:bottom w:val="none" w:sz="0" w:space="0" w:color="auto"/>
        <w:right w:val="none" w:sz="0" w:space="0" w:color="auto"/>
      </w:divBdr>
    </w:div>
    <w:div w:id="249513691">
      <w:bodyDiv w:val="1"/>
      <w:marLeft w:val="0"/>
      <w:marRight w:val="0"/>
      <w:marTop w:val="0"/>
      <w:marBottom w:val="0"/>
      <w:divBdr>
        <w:top w:val="none" w:sz="0" w:space="0" w:color="auto"/>
        <w:left w:val="none" w:sz="0" w:space="0" w:color="auto"/>
        <w:bottom w:val="none" w:sz="0" w:space="0" w:color="auto"/>
        <w:right w:val="none" w:sz="0" w:space="0" w:color="auto"/>
      </w:divBdr>
    </w:div>
    <w:div w:id="267157371">
      <w:bodyDiv w:val="1"/>
      <w:marLeft w:val="0"/>
      <w:marRight w:val="0"/>
      <w:marTop w:val="0"/>
      <w:marBottom w:val="0"/>
      <w:divBdr>
        <w:top w:val="none" w:sz="0" w:space="0" w:color="auto"/>
        <w:left w:val="none" w:sz="0" w:space="0" w:color="auto"/>
        <w:bottom w:val="none" w:sz="0" w:space="0" w:color="auto"/>
        <w:right w:val="none" w:sz="0" w:space="0" w:color="auto"/>
      </w:divBdr>
    </w:div>
    <w:div w:id="274488812">
      <w:bodyDiv w:val="1"/>
      <w:marLeft w:val="0"/>
      <w:marRight w:val="0"/>
      <w:marTop w:val="0"/>
      <w:marBottom w:val="0"/>
      <w:divBdr>
        <w:top w:val="none" w:sz="0" w:space="0" w:color="auto"/>
        <w:left w:val="none" w:sz="0" w:space="0" w:color="auto"/>
        <w:bottom w:val="none" w:sz="0" w:space="0" w:color="auto"/>
        <w:right w:val="none" w:sz="0" w:space="0" w:color="auto"/>
      </w:divBdr>
    </w:div>
    <w:div w:id="283272677">
      <w:bodyDiv w:val="1"/>
      <w:marLeft w:val="0"/>
      <w:marRight w:val="0"/>
      <w:marTop w:val="0"/>
      <w:marBottom w:val="0"/>
      <w:divBdr>
        <w:top w:val="none" w:sz="0" w:space="0" w:color="auto"/>
        <w:left w:val="none" w:sz="0" w:space="0" w:color="auto"/>
        <w:bottom w:val="none" w:sz="0" w:space="0" w:color="auto"/>
        <w:right w:val="none" w:sz="0" w:space="0" w:color="auto"/>
      </w:divBdr>
    </w:div>
    <w:div w:id="288559242">
      <w:bodyDiv w:val="1"/>
      <w:marLeft w:val="0"/>
      <w:marRight w:val="0"/>
      <w:marTop w:val="0"/>
      <w:marBottom w:val="0"/>
      <w:divBdr>
        <w:top w:val="none" w:sz="0" w:space="0" w:color="auto"/>
        <w:left w:val="none" w:sz="0" w:space="0" w:color="auto"/>
        <w:bottom w:val="none" w:sz="0" w:space="0" w:color="auto"/>
        <w:right w:val="none" w:sz="0" w:space="0" w:color="auto"/>
      </w:divBdr>
    </w:div>
    <w:div w:id="291909783">
      <w:bodyDiv w:val="1"/>
      <w:marLeft w:val="0"/>
      <w:marRight w:val="0"/>
      <w:marTop w:val="0"/>
      <w:marBottom w:val="0"/>
      <w:divBdr>
        <w:top w:val="none" w:sz="0" w:space="0" w:color="auto"/>
        <w:left w:val="none" w:sz="0" w:space="0" w:color="auto"/>
        <w:bottom w:val="none" w:sz="0" w:space="0" w:color="auto"/>
        <w:right w:val="none" w:sz="0" w:space="0" w:color="auto"/>
      </w:divBdr>
    </w:div>
    <w:div w:id="292684732">
      <w:bodyDiv w:val="1"/>
      <w:marLeft w:val="0"/>
      <w:marRight w:val="0"/>
      <w:marTop w:val="0"/>
      <w:marBottom w:val="0"/>
      <w:divBdr>
        <w:top w:val="none" w:sz="0" w:space="0" w:color="auto"/>
        <w:left w:val="none" w:sz="0" w:space="0" w:color="auto"/>
        <w:bottom w:val="none" w:sz="0" w:space="0" w:color="auto"/>
        <w:right w:val="none" w:sz="0" w:space="0" w:color="auto"/>
      </w:divBdr>
    </w:div>
    <w:div w:id="293565184">
      <w:bodyDiv w:val="1"/>
      <w:marLeft w:val="0"/>
      <w:marRight w:val="0"/>
      <w:marTop w:val="0"/>
      <w:marBottom w:val="0"/>
      <w:divBdr>
        <w:top w:val="none" w:sz="0" w:space="0" w:color="auto"/>
        <w:left w:val="none" w:sz="0" w:space="0" w:color="auto"/>
        <w:bottom w:val="none" w:sz="0" w:space="0" w:color="auto"/>
        <w:right w:val="none" w:sz="0" w:space="0" w:color="auto"/>
      </w:divBdr>
    </w:div>
    <w:div w:id="312101356">
      <w:bodyDiv w:val="1"/>
      <w:marLeft w:val="0"/>
      <w:marRight w:val="0"/>
      <w:marTop w:val="0"/>
      <w:marBottom w:val="0"/>
      <w:divBdr>
        <w:top w:val="none" w:sz="0" w:space="0" w:color="auto"/>
        <w:left w:val="none" w:sz="0" w:space="0" w:color="auto"/>
        <w:bottom w:val="none" w:sz="0" w:space="0" w:color="auto"/>
        <w:right w:val="none" w:sz="0" w:space="0" w:color="auto"/>
      </w:divBdr>
    </w:div>
    <w:div w:id="317081394">
      <w:bodyDiv w:val="1"/>
      <w:marLeft w:val="0"/>
      <w:marRight w:val="0"/>
      <w:marTop w:val="0"/>
      <w:marBottom w:val="0"/>
      <w:divBdr>
        <w:top w:val="none" w:sz="0" w:space="0" w:color="auto"/>
        <w:left w:val="none" w:sz="0" w:space="0" w:color="auto"/>
        <w:bottom w:val="none" w:sz="0" w:space="0" w:color="auto"/>
        <w:right w:val="none" w:sz="0" w:space="0" w:color="auto"/>
      </w:divBdr>
    </w:div>
    <w:div w:id="345064436">
      <w:bodyDiv w:val="1"/>
      <w:marLeft w:val="0"/>
      <w:marRight w:val="0"/>
      <w:marTop w:val="0"/>
      <w:marBottom w:val="0"/>
      <w:divBdr>
        <w:top w:val="none" w:sz="0" w:space="0" w:color="auto"/>
        <w:left w:val="none" w:sz="0" w:space="0" w:color="auto"/>
        <w:bottom w:val="none" w:sz="0" w:space="0" w:color="auto"/>
        <w:right w:val="none" w:sz="0" w:space="0" w:color="auto"/>
      </w:divBdr>
    </w:div>
    <w:div w:id="354232408">
      <w:bodyDiv w:val="1"/>
      <w:marLeft w:val="0"/>
      <w:marRight w:val="0"/>
      <w:marTop w:val="0"/>
      <w:marBottom w:val="0"/>
      <w:divBdr>
        <w:top w:val="none" w:sz="0" w:space="0" w:color="auto"/>
        <w:left w:val="none" w:sz="0" w:space="0" w:color="auto"/>
        <w:bottom w:val="none" w:sz="0" w:space="0" w:color="auto"/>
        <w:right w:val="none" w:sz="0" w:space="0" w:color="auto"/>
      </w:divBdr>
    </w:div>
    <w:div w:id="392195965">
      <w:bodyDiv w:val="1"/>
      <w:marLeft w:val="0"/>
      <w:marRight w:val="0"/>
      <w:marTop w:val="0"/>
      <w:marBottom w:val="0"/>
      <w:divBdr>
        <w:top w:val="none" w:sz="0" w:space="0" w:color="auto"/>
        <w:left w:val="none" w:sz="0" w:space="0" w:color="auto"/>
        <w:bottom w:val="none" w:sz="0" w:space="0" w:color="auto"/>
        <w:right w:val="none" w:sz="0" w:space="0" w:color="auto"/>
      </w:divBdr>
    </w:div>
    <w:div w:id="407311203">
      <w:bodyDiv w:val="1"/>
      <w:marLeft w:val="0"/>
      <w:marRight w:val="0"/>
      <w:marTop w:val="0"/>
      <w:marBottom w:val="0"/>
      <w:divBdr>
        <w:top w:val="none" w:sz="0" w:space="0" w:color="auto"/>
        <w:left w:val="none" w:sz="0" w:space="0" w:color="auto"/>
        <w:bottom w:val="none" w:sz="0" w:space="0" w:color="auto"/>
        <w:right w:val="none" w:sz="0" w:space="0" w:color="auto"/>
      </w:divBdr>
    </w:div>
    <w:div w:id="416025263">
      <w:bodyDiv w:val="1"/>
      <w:marLeft w:val="0"/>
      <w:marRight w:val="0"/>
      <w:marTop w:val="0"/>
      <w:marBottom w:val="0"/>
      <w:divBdr>
        <w:top w:val="none" w:sz="0" w:space="0" w:color="auto"/>
        <w:left w:val="none" w:sz="0" w:space="0" w:color="auto"/>
        <w:bottom w:val="none" w:sz="0" w:space="0" w:color="auto"/>
        <w:right w:val="none" w:sz="0" w:space="0" w:color="auto"/>
      </w:divBdr>
    </w:div>
    <w:div w:id="426270760">
      <w:bodyDiv w:val="1"/>
      <w:marLeft w:val="0"/>
      <w:marRight w:val="0"/>
      <w:marTop w:val="0"/>
      <w:marBottom w:val="0"/>
      <w:divBdr>
        <w:top w:val="none" w:sz="0" w:space="0" w:color="auto"/>
        <w:left w:val="none" w:sz="0" w:space="0" w:color="auto"/>
        <w:bottom w:val="none" w:sz="0" w:space="0" w:color="auto"/>
        <w:right w:val="none" w:sz="0" w:space="0" w:color="auto"/>
      </w:divBdr>
    </w:div>
    <w:div w:id="427506983">
      <w:bodyDiv w:val="1"/>
      <w:marLeft w:val="0"/>
      <w:marRight w:val="0"/>
      <w:marTop w:val="0"/>
      <w:marBottom w:val="0"/>
      <w:divBdr>
        <w:top w:val="none" w:sz="0" w:space="0" w:color="auto"/>
        <w:left w:val="none" w:sz="0" w:space="0" w:color="auto"/>
        <w:bottom w:val="none" w:sz="0" w:space="0" w:color="auto"/>
        <w:right w:val="none" w:sz="0" w:space="0" w:color="auto"/>
      </w:divBdr>
    </w:div>
    <w:div w:id="444422134">
      <w:bodyDiv w:val="1"/>
      <w:marLeft w:val="0"/>
      <w:marRight w:val="0"/>
      <w:marTop w:val="0"/>
      <w:marBottom w:val="0"/>
      <w:divBdr>
        <w:top w:val="none" w:sz="0" w:space="0" w:color="auto"/>
        <w:left w:val="none" w:sz="0" w:space="0" w:color="auto"/>
        <w:bottom w:val="none" w:sz="0" w:space="0" w:color="auto"/>
        <w:right w:val="none" w:sz="0" w:space="0" w:color="auto"/>
      </w:divBdr>
    </w:div>
    <w:div w:id="446778106">
      <w:bodyDiv w:val="1"/>
      <w:marLeft w:val="0"/>
      <w:marRight w:val="0"/>
      <w:marTop w:val="0"/>
      <w:marBottom w:val="0"/>
      <w:divBdr>
        <w:top w:val="none" w:sz="0" w:space="0" w:color="auto"/>
        <w:left w:val="none" w:sz="0" w:space="0" w:color="auto"/>
        <w:bottom w:val="none" w:sz="0" w:space="0" w:color="auto"/>
        <w:right w:val="none" w:sz="0" w:space="0" w:color="auto"/>
      </w:divBdr>
    </w:div>
    <w:div w:id="465046634">
      <w:bodyDiv w:val="1"/>
      <w:marLeft w:val="0"/>
      <w:marRight w:val="0"/>
      <w:marTop w:val="0"/>
      <w:marBottom w:val="0"/>
      <w:divBdr>
        <w:top w:val="none" w:sz="0" w:space="0" w:color="auto"/>
        <w:left w:val="none" w:sz="0" w:space="0" w:color="auto"/>
        <w:bottom w:val="none" w:sz="0" w:space="0" w:color="auto"/>
        <w:right w:val="none" w:sz="0" w:space="0" w:color="auto"/>
      </w:divBdr>
    </w:div>
    <w:div w:id="465971441">
      <w:bodyDiv w:val="1"/>
      <w:marLeft w:val="0"/>
      <w:marRight w:val="0"/>
      <w:marTop w:val="0"/>
      <w:marBottom w:val="0"/>
      <w:divBdr>
        <w:top w:val="none" w:sz="0" w:space="0" w:color="auto"/>
        <w:left w:val="none" w:sz="0" w:space="0" w:color="auto"/>
        <w:bottom w:val="none" w:sz="0" w:space="0" w:color="auto"/>
        <w:right w:val="none" w:sz="0" w:space="0" w:color="auto"/>
      </w:divBdr>
    </w:div>
    <w:div w:id="479033734">
      <w:bodyDiv w:val="1"/>
      <w:marLeft w:val="0"/>
      <w:marRight w:val="0"/>
      <w:marTop w:val="0"/>
      <w:marBottom w:val="0"/>
      <w:divBdr>
        <w:top w:val="none" w:sz="0" w:space="0" w:color="auto"/>
        <w:left w:val="none" w:sz="0" w:space="0" w:color="auto"/>
        <w:bottom w:val="none" w:sz="0" w:space="0" w:color="auto"/>
        <w:right w:val="none" w:sz="0" w:space="0" w:color="auto"/>
      </w:divBdr>
    </w:div>
    <w:div w:id="486213008">
      <w:bodyDiv w:val="1"/>
      <w:marLeft w:val="0"/>
      <w:marRight w:val="0"/>
      <w:marTop w:val="0"/>
      <w:marBottom w:val="0"/>
      <w:divBdr>
        <w:top w:val="none" w:sz="0" w:space="0" w:color="auto"/>
        <w:left w:val="none" w:sz="0" w:space="0" w:color="auto"/>
        <w:bottom w:val="none" w:sz="0" w:space="0" w:color="auto"/>
        <w:right w:val="none" w:sz="0" w:space="0" w:color="auto"/>
      </w:divBdr>
    </w:div>
    <w:div w:id="495875682">
      <w:bodyDiv w:val="1"/>
      <w:marLeft w:val="0"/>
      <w:marRight w:val="0"/>
      <w:marTop w:val="0"/>
      <w:marBottom w:val="0"/>
      <w:divBdr>
        <w:top w:val="none" w:sz="0" w:space="0" w:color="auto"/>
        <w:left w:val="none" w:sz="0" w:space="0" w:color="auto"/>
        <w:bottom w:val="none" w:sz="0" w:space="0" w:color="auto"/>
        <w:right w:val="none" w:sz="0" w:space="0" w:color="auto"/>
      </w:divBdr>
    </w:div>
    <w:div w:id="504394488">
      <w:bodyDiv w:val="1"/>
      <w:marLeft w:val="0"/>
      <w:marRight w:val="0"/>
      <w:marTop w:val="0"/>
      <w:marBottom w:val="0"/>
      <w:divBdr>
        <w:top w:val="none" w:sz="0" w:space="0" w:color="auto"/>
        <w:left w:val="none" w:sz="0" w:space="0" w:color="auto"/>
        <w:bottom w:val="none" w:sz="0" w:space="0" w:color="auto"/>
        <w:right w:val="none" w:sz="0" w:space="0" w:color="auto"/>
      </w:divBdr>
    </w:div>
    <w:div w:id="509412270">
      <w:bodyDiv w:val="1"/>
      <w:marLeft w:val="0"/>
      <w:marRight w:val="0"/>
      <w:marTop w:val="0"/>
      <w:marBottom w:val="0"/>
      <w:divBdr>
        <w:top w:val="none" w:sz="0" w:space="0" w:color="auto"/>
        <w:left w:val="none" w:sz="0" w:space="0" w:color="auto"/>
        <w:bottom w:val="none" w:sz="0" w:space="0" w:color="auto"/>
        <w:right w:val="none" w:sz="0" w:space="0" w:color="auto"/>
      </w:divBdr>
    </w:div>
    <w:div w:id="519389674">
      <w:bodyDiv w:val="1"/>
      <w:marLeft w:val="0"/>
      <w:marRight w:val="0"/>
      <w:marTop w:val="0"/>
      <w:marBottom w:val="0"/>
      <w:divBdr>
        <w:top w:val="none" w:sz="0" w:space="0" w:color="auto"/>
        <w:left w:val="none" w:sz="0" w:space="0" w:color="auto"/>
        <w:bottom w:val="none" w:sz="0" w:space="0" w:color="auto"/>
        <w:right w:val="none" w:sz="0" w:space="0" w:color="auto"/>
      </w:divBdr>
    </w:div>
    <w:div w:id="530458210">
      <w:bodyDiv w:val="1"/>
      <w:marLeft w:val="0"/>
      <w:marRight w:val="0"/>
      <w:marTop w:val="0"/>
      <w:marBottom w:val="0"/>
      <w:divBdr>
        <w:top w:val="none" w:sz="0" w:space="0" w:color="auto"/>
        <w:left w:val="none" w:sz="0" w:space="0" w:color="auto"/>
        <w:bottom w:val="none" w:sz="0" w:space="0" w:color="auto"/>
        <w:right w:val="none" w:sz="0" w:space="0" w:color="auto"/>
      </w:divBdr>
    </w:div>
    <w:div w:id="534463317">
      <w:bodyDiv w:val="1"/>
      <w:marLeft w:val="0"/>
      <w:marRight w:val="0"/>
      <w:marTop w:val="0"/>
      <w:marBottom w:val="0"/>
      <w:divBdr>
        <w:top w:val="none" w:sz="0" w:space="0" w:color="auto"/>
        <w:left w:val="none" w:sz="0" w:space="0" w:color="auto"/>
        <w:bottom w:val="none" w:sz="0" w:space="0" w:color="auto"/>
        <w:right w:val="none" w:sz="0" w:space="0" w:color="auto"/>
      </w:divBdr>
    </w:div>
    <w:div w:id="536046902">
      <w:bodyDiv w:val="1"/>
      <w:marLeft w:val="0"/>
      <w:marRight w:val="0"/>
      <w:marTop w:val="0"/>
      <w:marBottom w:val="0"/>
      <w:divBdr>
        <w:top w:val="none" w:sz="0" w:space="0" w:color="auto"/>
        <w:left w:val="none" w:sz="0" w:space="0" w:color="auto"/>
        <w:bottom w:val="none" w:sz="0" w:space="0" w:color="auto"/>
        <w:right w:val="none" w:sz="0" w:space="0" w:color="auto"/>
      </w:divBdr>
    </w:div>
    <w:div w:id="538975103">
      <w:bodyDiv w:val="1"/>
      <w:marLeft w:val="0"/>
      <w:marRight w:val="0"/>
      <w:marTop w:val="0"/>
      <w:marBottom w:val="0"/>
      <w:divBdr>
        <w:top w:val="none" w:sz="0" w:space="0" w:color="auto"/>
        <w:left w:val="none" w:sz="0" w:space="0" w:color="auto"/>
        <w:bottom w:val="none" w:sz="0" w:space="0" w:color="auto"/>
        <w:right w:val="none" w:sz="0" w:space="0" w:color="auto"/>
      </w:divBdr>
    </w:div>
    <w:div w:id="546797341">
      <w:bodyDiv w:val="1"/>
      <w:marLeft w:val="0"/>
      <w:marRight w:val="0"/>
      <w:marTop w:val="0"/>
      <w:marBottom w:val="0"/>
      <w:divBdr>
        <w:top w:val="none" w:sz="0" w:space="0" w:color="auto"/>
        <w:left w:val="none" w:sz="0" w:space="0" w:color="auto"/>
        <w:bottom w:val="none" w:sz="0" w:space="0" w:color="auto"/>
        <w:right w:val="none" w:sz="0" w:space="0" w:color="auto"/>
      </w:divBdr>
    </w:div>
    <w:div w:id="553470813">
      <w:bodyDiv w:val="1"/>
      <w:marLeft w:val="0"/>
      <w:marRight w:val="0"/>
      <w:marTop w:val="0"/>
      <w:marBottom w:val="0"/>
      <w:divBdr>
        <w:top w:val="none" w:sz="0" w:space="0" w:color="auto"/>
        <w:left w:val="none" w:sz="0" w:space="0" w:color="auto"/>
        <w:bottom w:val="none" w:sz="0" w:space="0" w:color="auto"/>
        <w:right w:val="none" w:sz="0" w:space="0" w:color="auto"/>
      </w:divBdr>
    </w:div>
    <w:div w:id="559678721">
      <w:bodyDiv w:val="1"/>
      <w:marLeft w:val="0"/>
      <w:marRight w:val="0"/>
      <w:marTop w:val="0"/>
      <w:marBottom w:val="0"/>
      <w:divBdr>
        <w:top w:val="none" w:sz="0" w:space="0" w:color="auto"/>
        <w:left w:val="none" w:sz="0" w:space="0" w:color="auto"/>
        <w:bottom w:val="none" w:sz="0" w:space="0" w:color="auto"/>
        <w:right w:val="none" w:sz="0" w:space="0" w:color="auto"/>
      </w:divBdr>
    </w:div>
    <w:div w:id="575482449">
      <w:bodyDiv w:val="1"/>
      <w:marLeft w:val="0"/>
      <w:marRight w:val="0"/>
      <w:marTop w:val="0"/>
      <w:marBottom w:val="0"/>
      <w:divBdr>
        <w:top w:val="none" w:sz="0" w:space="0" w:color="auto"/>
        <w:left w:val="none" w:sz="0" w:space="0" w:color="auto"/>
        <w:bottom w:val="none" w:sz="0" w:space="0" w:color="auto"/>
        <w:right w:val="none" w:sz="0" w:space="0" w:color="auto"/>
      </w:divBdr>
    </w:div>
    <w:div w:id="580454611">
      <w:bodyDiv w:val="1"/>
      <w:marLeft w:val="0"/>
      <w:marRight w:val="0"/>
      <w:marTop w:val="0"/>
      <w:marBottom w:val="0"/>
      <w:divBdr>
        <w:top w:val="none" w:sz="0" w:space="0" w:color="auto"/>
        <w:left w:val="none" w:sz="0" w:space="0" w:color="auto"/>
        <w:bottom w:val="none" w:sz="0" w:space="0" w:color="auto"/>
        <w:right w:val="none" w:sz="0" w:space="0" w:color="auto"/>
      </w:divBdr>
    </w:div>
    <w:div w:id="582376695">
      <w:bodyDiv w:val="1"/>
      <w:marLeft w:val="0"/>
      <w:marRight w:val="0"/>
      <w:marTop w:val="0"/>
      <w:marBottom w:val="0"/>
      <w:divBdr>
        <w:top w:val="none" w:sz="0" w:space="0" w:color="auto"/>
        <w:left w:val="none" w:sz="0" w:space="0" w:color="auto"/>
        <w:bottom w:val="none" w:sz="0" w:space="0" w:color="auto"/>
        <w:right w:val="none" w:sz="0" w:space="0" w:color="auto"/>
      </w:divBdr>
    </w:div>
    <w:div w:id="582761349">
      <w:bodyDiv w:val="1"/>
      <w:marLeft w:val="0"/>
      <w:marRight w:val="0"/>
      <w:marTop w:val="0"/>
      <w:marBottom w:val="0"/>
      <w:divBdr>
        <w:top w:val="none" w:sz="0" w:space="0" w:color="auto"/>
        <w:left w:val="none" w:sz="0" w:space="0" w:color="auto"/>
        <w:bottom w:val="none" w:sz="0" w:space="0" w:color="auto"/>
        <w:right w:val="none" w:sz="0" w:space="0" w:color="auto"/>
      </w:divBdr>
    </w:div>
    <w:div w:id="597367529">
      <w:bodyDiv w:val="1"/>
      <w:marLeft w:val="0"/>
      <w:marRight w:val="0"/>
      <w:marTop w:val="0"/>
      <w:marBottom w:val="0"/>
      <w:divBdr>
        <w:top w:val="none" w:sz="0" w:space="0" w:color="auto"/>
        <w:left w:val="none" w:sz="0" w:space="0" w:color="auto"/>
        <w:bottom w:val="none" w:sz="0" w:space="0" w:color="auto"/>
        <w:right w:val="none" w:sz="0" w:space="0" w:color="auto"/>
      </w:divBdr>
    </w:div>
    <w:div w:id="613176676">
      <w:bodyDiv w:val="1"/>
      <w:marLeft w:val="0"/>
      <w:marRight w:val="0"/>
      <w:marTop w:val="0"/>
      <w:marBottom w:val="0"/>
      <w:divBdr>
        <w:top w:val="none" w:sz="0" w:space="0" w:color="auto"/>
        <w:left w:val="none" w:sz="0" w:space="0" w:color="auto"/>
        <w:bottom w:val="none" w:sz="0" w:space="0" w:color="auto"/>
        <w:right w:val="none" w:sz="0" w:space="0" w:color="auto"/>
      </w:divBdr>
    </w:div>
    <w:div w:id="623194212">
      <w:bodyDiv w:val="1"/>
      <w:marLeft w:val="0"/>
      <w:marRight w:val="0"/>
      <w:marTop w:val="0"/>
      <w:marBottom w:val="0"/>
      <w:divBdr>
        <w:top w:val="none" w:sz="0" w:space="0" w:color="auto"/>
        <w:left w:val="none" w:sz="0" w:space="0" w:color="auto"/>
        <w:bottom w:val="none" w:sz="0" w:space="0" w:color="auto"/>
        <w:right w:val="none" w:sz="0" w:space="0" w:color="auto"/>
      </w:divBdr>
    </w:div>
    <w:div w:id="626205858">
      <w:bodyDiv w:val="1"/>
      <w:marLeft w:val="0"/>
      <w:marRight w:val="0"/>
      <w:marTop w:val="0"/>
      <w:marBottom w:val="0"/>
      <w:divBdr>
        <w:top w:val="none" w:sz="0" w:space="0" w:color="auto"/>
        <w:left w:val="none" w:sz="0" w:space="0" w:color="auto"/>
        <w:bottom w:val="none" w:sz="0" w:space="0" w:color="auto"/>
        <w:right w:val="none" w:sz="0" w:space="0" w:color="auto"/>
      </w:divBdr>
    </w:div>
    <w:div w:id="626664376">
      <w:bodyDiv w:val="1"/>
      <w:marLeft w:val="0"/>
      <w:marRight w:val="0"/>
      <w:marTop w:val="0"/>
      <w:marBottom w:val="0"/>
      <w:divBdr>
        <w:top w:val="none" w:sz="0" w:space="0" w:color="auto"/>
        <w:left w:val="none" w:sz="0" w:space="0" w:color="auto"/>
        <w:bottom w:val="none" w:sz="0" w:space="0" w:color="auto"/>
        <w:right w:val="none" w:sz="0" w:space="0" w:color="auto"/>
      </w:divBdr>
    </w:div>
    <w:div w:id="641883944">
      <w:bodyDiv w:val="1"/>
      <w:marLeft w:val="0"/>
      <w:marRight w:val="0"/>
      <w:marTop w:val="0"/>
      <w:marBottom w:val="0"/>
      <w:divBdr>
        <w:top w:val="none" w:sz="0" w:space="0" w:color="auto"/>
        <w:left w:val="none" w:sz="0" w:space="0" w:color="auto"/>
        <w:bottom w:val="none" w:sz="0" w:space="0" w:color="auto"/>
        <w:right w:val="none" w:sz="0" w:space="0" w:color="auto"/>
      </w:divBdr>
    </w:div>
    <w:div w:id="649288053">
      <w:bodyDiv w:val="1"/>
      <w:marLeft w:val="0"/>
      <w:marRight w:val="0"/>
      <w:marTop w:val="0"/>
      <w:marBottom w:val="0"/>
      <w:divBdr>
        <w:top w:val="none" w:sz="0" w:space="0" w:color="auto"/>
        <w:left w:val="none" w:sz="0" w:space="0" w:color="auto"/>
        <w:bottom w:val="none" w:sz="0" w:space="0" w:color="auto"/>
        <w:right w:val="none" w:sz="0" w:space="0" w:color="auto"/>
      </w:divBdr>
    </w:div>
    <w:div w:id="661277485">
      <w:bodyDiv w:val="1"/>
      <w:marLeft w:val="0"/>
      <w:marRight w:val="0"/>
      <w:marTop w:val="0"/>
      <w:marBottom w:val="0"/>
      <w:divBdr>
        <w:top w:val="none" w:sz="0" w:space="0" w:color="auto"/>
        <w:left w:val="none" w:sz="0" w:space="0" w:color="auto"/>
        <w:bottom w:val="none" w:sz="0" w:space="0" w:color="auto"/>
        <w:right w:val="none" w:sz="0" w:space="0" w:color="auto"/>
      </w:divBdr>
    </w:div>
    <w:div w:id="663170300">
      <w:bodyDiv w:val="1"/>
      <w:marLeft w:val="0"/>
      <w:marRight w:val="0"/>
      <w:marTop w:val="0"/>
      <w:marBottom w:val="0"/>
      <w:divBdr>
        <w:top w:val="none" w:sz="0" w:space="0" w:color="auto"/>
        <w:left w:val="none" w:sz="0" w:space="0" w:color="auto"/>
        <w:bottom w:val="none" w:sz="0" w:space="0" w:color="auto"/>
        <w:right w:val="none" w:sz="0" w:space="0" w:color="auto"/>
      </w:divBdr>
    </w:div>
    <w:div w:id="674262380">
      <w:bodyDiv w:val="1"/>
      <w:marLeft w:val="0"/>
      <w:marRight w:val="0"/>
      <w:marTop w:val="0"/>
      <w:marBottom w:val="0"/>
      <w:divBdr>
        <w:top w:val="none" w:sz="0" w:space="0" w:color="auto"/>
        <w:left w:val="none" w:sz="0" w:space="0" w:color="auto"/>
        <w:bottom w:val="none" w:sz="0" w:space="0" w:color="auto"/>
        <w:right w:val="none" w:sz="0" w:space="0" w:color="auto"/>
      </w:divBdr>
    </w:div>
    <w:div w:id="683243211">
      <w:bodyDiv w:val="1"/>
      <w:marLeft w:val="0"/>
      <w:marRight w:val="0"/>
      <w:marTop w:val="0"/>
      <w:marBottom w:val="0"/>
      <w:divBdr>
        <w:top w:val="none" w:sz="0" w:space="0" w:color="auto"/>
        <w:left w:val="none" w:sz="0" w:space="0" w:color="auto"/>
        <w:bottom w:val="none" w:sz="0" w:space="0" w:color="auto"/>
        <w:right w:val="none" w:sz="0" w:space="0" w:color="auto"/>
      </w:divBdr>
      <w:divsChild>
        <w:div w:id="645747932">
          <w:marLeft w:val="0"/>
          <w:marRight w:val="0"/>
          <w:marTop w:val="0"/>
          <w:marBottom w:val="0"/>
          <w:divBdr>
            <w:top w:val="none" w:sz="0" w:space="0" w:color="auto"/>
            <w:left w:val="none" w:sz="0" w:space="0" w:color="auto"/>
            <w:bottom w:val="none" w:sz="0" w:space="0" w:color="auto"/>
            <w:right w:val="none" w:sz="0" w:space="0" w:color="auto"/>
          </w:divBdr>
          <w:divsChild>
            <w:div w:id="1098405752">
              <w:marLeft w:val="0"/>
              <w:marRight w:val="0"/>
              <w:marTop w:val="0"/>
              <w:marBottom w:val="0"/>
              <w:divBdr>
                <w:top w:val="none" w:sz="0" w:space="0" w:color="auto"/>
                <w:left w:val="none" w:sz="0" w:space="0" w:color="auto"/>
                <w:bottom w:val="none" w:sz="0" w:space="0" w:color="auto"/>
                <w:right w:val="none" w:sz="0" w:space="0" w:color="auto"/>
              </w:divBdr>
            </w:div>
          </w:divsChild>
        </w:div>
        <w:div w:id="1981767314">
          <w:marLeft w:val="0"/>
          <w:marRight w:val="0"/>
          <w:marTop w:val="0"/>
          <w:marBottom w:val="0"/>
          <w:divBdr>
            <w:top w:val="none" w:sz="0" w:space="0" w:color="auto"/>
            <w:left w:val="none" w:sz="0" w:space="0" w:color="auto"/>
            <w:bottom w:val="none" w:sz="0" w:space="0" w:color="auto"/>
            <w:right w:val="none" w:sz="0" w:space="0" w:color="auto"/>
          </w:divBdr>
          <w:divsChild>
            <w:div w:id="1246649777">
              <w:marLeft w:val="0"/>
              <w:marRight w:val="0"/>
              <w:marTop w:val="0"/>
              <w:marBottom w:val="0"/>
              <w:divBdr>
                <w:top w:val="none" w:sz="0" w:space="0" w:color="auto"/>
                <w:left w:val="none" w:sz="0" w:space="0" w:color="auto"/>
                <w:bottom w:val="none" w:sz="0" w:space="0" w:color="auto"/>
                <w:right w:val="none" w:sz="0" w:space="0" w:color="auto"/>
              </w:divBdr>
              <w:divsChild>
                <w:div w:id="1004161411">
                  <w:marLeft w:val="0"/>
                  <w:marRight w:val="0"/>
                  <w:marTop w:val="0"/>
                  <w:marBottom w:val="0"/>
                  <w:divBdr>
                    <w:top w:val="none" w:sz="0" w:space="0" w:color="auto"/>
                    <w:left w:val="none" w:sz="0" w:space="0" w:color="auto"/>
                    <w:bottom w:val="none" w:sz="0" w:space="0" w:color="auto"/>
                    <w:right w:val="none" w:sz="0" w:space="0" w:color="auto"/>
                  </w:divBdr>
                  <w:divsChild>
                    <w:div w:id="402027587">
                      <w:marLeft w:val="0"/>
                      <w:marRight w:val="0"/>
                      <w:marTop w:val="0"/>
                      <w:marBottom w:val="0"/>
                      <w:divBdr>
                        <w:top w:val="none" w:sz="0" w:space="0" w:color="auto"/>
                        <w:left w:val="none" w:sz="0" w:space="0" w:color="auto"/>
                        <w:bottom w:val="none" w:sz="0" w:space="0" w:color="auto"/>
                        <w:right w:val="none" w:sz="0" w:space="0" w:color="auto"/>
                      </w:divBdr>
                      <w:divsChild>
                        <w:div w:id="2096972895">
                          <w:marLeft w:val="0"/>
                          <w:marRight w:val="0"/>
                          <w:marTop w:val="0"/>
                          <w:marBottom w:val="0"/>
                          <w:divBdr>
                            <w:top w:val="none" w:sz="0" w:space="0" w:color="auto"/>
                            <w:left w:val="none" w:sz="0" w:space="0" w:color="auto"/>
                            <w:bottom w:val="none" w:sz="0" w:space="0" w:color="auto"/>
                            <w:right w:val="none" w:sz="0" w:space="0" w:color="auto"/>
                          </w:divBdr>
                          <w:divsChild>
                            <w:div w:id="1503160267">
                              <w:marLeft w:val="0"/>
                              <w:marRight w:val="0"/>
                              <w:marTop w:val="0"/>
                              <w:marBottom w:val="0"/>
                              <w:divBdr>
                                <w:top w:val="none" w:sz="0" w:space="0" w:color="auto"/>
                                <w:left w:val="none" w:sz="0" w:space="0" w:color="auto"/>
                                <w:bottom w:val="none" w:sz="0" w:space="0" w:color="auto"/>
                                <w:right w:val="none" w:sz="0" w:space="0" w:color="auto"/>
                              </w:divBdr>
                              <w:divsChild>
                                <w:div w:id="2264271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41100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87952977">
      <w:bodyDiv w:val="1"/>
      <w:marLeft w:val="0"/>
      <w:marRight w:val="0"/>
      <w:marTop w:val="0"/>
      <w:marBottom w:val="0"/>
      <w:divBdr>
        <w:top w:val="none" w:sz="0" w:space="0" w:color="auto"/>
        <w:left w:val="none" w:sz="0" w:space="0" w:color="auto"/>
        <w:bottom w:val="none" w:sz="0" w:space="0" w:color="auto"/>
        <w:right w:val="none" w:sz="0" w:space="0" w:color="auto"/>
      </w:divBdr>
    </w:div>
    <w:div w:id="697007274">
      <w:bodyDiv w:val="1"/>
      <w:marLeft w:val="0"/>
      <w:marRight w:val="0"/>
      <w:marTop w:val="0"/>
      <w:marBottom w:val="0"/>
      <w:divBdr>
        <w:top w:val="none" w:sz="0" w:space="0" w:color="auto"/>
        <w:left w:val="none" w:sz="0" w:space="0" w:color="auto"/>
        <w:bottom w:val="none" w:sz="0" w:space="0" w:color="auto"/>
        <w:right w:val="none" w:sz="0" w:space="0" w:color="auto"/>
      </w:divBdr>
    </w:div>
    <w:div w:id="711615053">
      <w:bodyDiv w:val="1"/>
      <w:marLeft w:val="0"/>
      <w:marRight w:val="0"/>
      <w:marTop w:val="0"/>
      <w:marBottom w:val="0"/>
      <w:divBdr>
        <w:top w:val="none" w:sz="0" w:space="0" w:color="auto"/>
        <w:left w:val="none" w:sz="0" w:space="0" w:color="auto"/>
        <w:bottom w:val="none" w:sz="0" w:space="0" w:color="auto"/>
        <w:right w:val="none" w:sz="0" w:space="0" w:color="auto"/>
      </w:divBdr>
    </w:div>
    <w:div w:id="714354929">
      <w:bodyDiv w:val="1"/>
      <w:marLeft w:val="0"/>
      <w:marRight w:val="0"/>
      <w:marTop w:val="0"/>
      <w:marBottom w:val="0"/>
      <w:divBdr>
        <w:top w:val="none" w:sz="0" w:space="0" w:color="auto"/>
        <w:left w:val="none" w:sz="0" w:space="0" w:color="auto"/>
        <w:bottom w:val="none" w:sz="0" w:space="0" w:color="auto"/>
        <w:right w:val="none" w:sz="0" w:space="0" w:color="auto"/>
      </w:divBdr>
    </w:div>
    <w:div w:id="726732693">
      <w:bodyDiv w:val="1"/>
      <w:marLeft w:val="0"/>
      <w:marRight w:val="0"/>
      <w:marTop w:val="0"/>
      <w:marBottom w:val="0"/>
      <w:divBdr>
        <w:top w:val="none" w:sz="0" w:space="0" w:color="auto"/>
        <w:left w:val="none" w:sz="0" w:space="0" w:color="auto"/>
        <w:bottom w:val="none" w:sz="0" w:space="0" w:color="auto"/>
        <w:right w:val="none" w:sz="0" w:space="0" w:color="auto"/>
      </w:divBdr>
    </w:div>
    <w:div w:id="750010838">
      <w:bodyDiv w:val="1"/>
      <w:marLeft w:val="0"/>
      <w:marRight w:val="0"/>
      <w:marTop w:val="0"/>
      <w:marBottom w:val="0"/>
      <w:divBdr>
        <w:top w:val="none" w:sz="0" w:space="0" w:color="auto"/>
        <w:left w:val="none" w:sz="0" w:space="0" w:color="auto"/>
        <w:bottom w:val="none" w:sz="0" w:space="0" w:color="auto"/>
        <w:right w:val="none" w:sz="0" w:space="0" w:color="auto"/>
      </w:divBdr>
    </w:div>
    <w:div w:id="761755982">
      <w:bodyDiv w:val="1"/>
      <w:marLeft w:val="0"/>
      <w:marRight w:val="0"/>
      <w:marTop w:val="0"/>
      <w:marBottom w:val="0"/>
      <w:divBdr>
        <w:top w:val="none" w:sz="0" w:space="0" w:color="auto"/>
        <w:left w:val="none" w:sz="0" w:space="0" w:color="auto"/>
        <w:bottom w:val="none" w:sz="0" w:space="0" w:color="auto"/>
        <w:right w:val="none" w:sz="0" w:space="0" w:color="auto"/>
      </w:divBdr>
    </w:div>
    <w:div w:id="764378799">
      <w:bodyDiv w:val="1"/>
      <w:marLeft w:val="0"/>
      <w:marRight w:val="0"/>
      <w:marTop w:val="0"/>
      <w:marBottom w:val="0"/>
      <w:divBdr>
        <w:top w:val="none" w:sz="0" w:space="0" w:color="auto"/>
        <w:left w:val="none" w:sz="0" w:space="0" w:color="auto"/>
        <w:bottom w:val="none" w:sz="0" w:space="0" w:color="auto"/>
        <w:right w:val="none" w:sz="0" w:space="0" w:color="auto"/>
      </w:divBdr>
    </w:div>
    <w:div w:id="765734975">
      <w:bodyDiv w:val="1"/>
      <w:marLeft w:val="0"/>
      <w:marRight w:val="0"/>
      <w:marTop w:val="0"/>
      <w:marBottom w:val="0"/>
      <w:divBdr>
        <w:top w:val="none" w:sz="0" w:space="0" w:color="auto"/>
        <w:left w:val="none" w:sz="0" w:space="0" w:color="auto"/>
        <w:bottom w:val="none" w:sz="0" w:space="0" w:color="auto"/>
        <w:right w:val="none" w:sz="0" w:space="0" w:color="auto"/>
      </w:divBdr>
    </w:div>
    <w:div w:id="799303694">
      <w:bodyDiv w:val="1"/>
      <w:marLeft w:val="0"/>
      <w:marRight w:val="0"/>
      <w:marTop w:val="0"/>
      <w:marBottom w:val="0"/>
      <w:divBdr>
        <w:top w:val="none" w:sz="0" w:space="0" w:color="auto"/>
        <w:left w:val="none" w:sz="0" w:space="0" w:color="auto"/>
        <w:bottom w:val="none" w:sz="0" w:space="0" w:color="auto"/>
        <w:right w:val="none" w:sz="0" w:space="0" w:color="auto"/>
      </w:divBdr>
    </w:div>
    <w:div w:id="807551487">
      <w:bodyDiv w:val="1"/>
      <w:marLeft w:val="0"/>
      <w:marRight w:val="0"/>
      <w:marTop w:val="0"/>
      <w:marBottom w:val="0"/>
      <w:divBdr>
        <w:top w:val="none" w:sz="0" w:space="0" w:color="auto"/>
        <w:left w:val="none" w:sz="0" w:space="0" w:color="auto"/>
        <w:bottom w:val="none" w:sz="0" w:space="0" w:color="auto"/>
        <w:right w:val="none" w:sz="0" w:space="0" w:color="auto"/>
      </w:divBdr>
    </w:div>
    <w:div w:id="825247948">
      <w:bodyDiv w:val="1"/>
      <w:marLeft w:val="0"/>
      <w:marRight w:val="0"/>
      <w:marTop w:val="0"/>
      <w:marBottom w:val="0"/>
      <w:divBdr>
        <w:top w:val="none" w:sz="0" w:space="0" w:color="auto"/>
        <w:left w:val="none" w:sz="0" w:space="0" w:color="auto"/>
        <w:bottom w:val="none" w:sz="0" w:space="0" w:color="auto"/>
        <w:right w:val="none" w:sz="0" w:space="0" w:color="auto"/>
      </w:divBdr>
    </w:div>
    <w:div w:id="831145717">
      <w:bodyDiv w:val="1"/>
      <w:marLeft w:val="0"/>
      <w:marRight w:val="0"/>
      <w:marTop w:val="0"/>
      <w:marBottom w:val="0"/>
      <w:divBdr>
        <w:top w:val="none" w:sz="0" w:space="0" w:color="auto"/>
        <w:left w:val="none" w:sz="0" w:space="0" w:color="auto"/>
        <w:bottom w:val="none" w:sz="0" w:space="0" w:color="auto"/>
        <w:right w:val="none" w:sz="0" w:space="0" w:color="auto"/>
      </w:divBdr>
    </w:div>
    <w:div w:id="836845470">
      <w:bodyDiv w:val="1"/>
      <w:marLeft w:val="0"/>
      <w:marRight w:val="0"/>
      <w:marTop w:val="0"/>
      <w:marBottom w:val="0"/>
      <w:divBdr>
        <w:top w:val="none" w:sz="0" w:space="0" w:color="auto"/>
        <w:left w:val="none" w:sz="0" w:space="0" w:color="auto"/>
        <w:bottom w:val="none" w:sz="0" w:space="0" w:color="auto"/>
        <w:right w:val="none" w:sz="0" w:space="0" w:color="auto"/>
      </w:divBdr>
    </w:div>
    <w:div w:id="847985232">
      <w:bodyDiv w:val="1"/>
      <w:marLeft w:val="0"/>
      <w:marRight w:val="0"/>
      <w:marTop w:val="0"/>
      <w:marBottom w:val="0"/>
      <w:divBdr>
        <w:top w:val="none" w:sz="0" w:space="0" w:color="auto"/>
        <w:left w:val="none" w:sz="0" w:space="0" w:color="auto"/>
        <w:bottom w:val="none" w:sz="0" w:space="0" w:color="auto"/>
        <w:right w:val="none" w:sz="0" w:space="0" w:color="auto"/>
      </w:divBdr>
    </w:div>
    <w:div w:id="861166505">
      <w:bodyDiv w:val="1"/>
      <w:marLeft w:val="0"/>
      <w:marRight w:val="0"/>
      <w:marTop w:val="0"/>
      <w:marBottom w:val="0"/>
      <w:divBdr>
        <w:top w:val="none" w:sz="0" w:space="0" w:color="auto"/>
        <w:left w:val="none" w:sz="0" w:space="0" w:color="auto"/>
        <w:bottom w:val="none" w:sz="0" w:space="0" w:color="auto"/>
        <w:right w:val="none" w:sz="0" w:space="0" w:color="auto"/>
      </w:divBdr>
    </w:div>
    <w:div w:id="886257146">
      <w:bodyDiv w:val="1"/>
      <w:marLeft w:val="0"/>
      <w:marRight w:val="0"/>
      <w:marTop w:val="0"/>
      <w:marBottom w:val="0"/>
      <w:divBdr>
        <w:top w:val="none" w:sz="0" w:space="0" w:color="auto"/>
        <w:left w:val="none" w:sz="0" w:space="0" w:color="auto"/>
        <w:bottom w:val="none" w:sz="0" w:space="0" w:color="auto"/>
        <w:right w:val="none" w:sz="0" w:space="0" w:color="auto"/>
      </w:divBdr>
    </w:div>
    <w:div w:id="889732434">
      <w:bodyDiv w:val="1"/>
      <w:marLeft w:val="0"/>
      <w:marRight w:val="0"/>
      <w:marTop w:val="0"/>
      <w:marBottom w:val="0"/>
      <w:divBdr>
        <w:top w:val="none" w:sz="0" w:space="0" w:color="auto"/>
        <w:left w:val="none" w:sz="0" w:space="0" w:color="auto"/>
        <w:bottom w:val="none" w:sz="0" w:space="0" w:color="auto"/>
        <w:right w:val="none" w:sz="0" w:space="0" w:color="auto"/>
      </w:divBdr>
    </w:div>
    <w:div w:id="891503027">
      <w:bodyDiv w:val="1"/>
      <w:marLeft w:val="0"/>
      <w:marRight w:val="0"/>
      <w:marTop w:val="0"/>
      <w:marBottom w:val="0"/>
      <w:divBdr>
        <w:top w:val="none" w:sz="0" w:space="0" w:color="auto"/>
        <w:left w:val="none" w:sz="0" w:space="0" w:color="auto"/>
        <w:bottom w:val="none" w:sz="0" w:space="0" w:color="auto"/>
        <w:right w:val="none" w:sz="0" w:space="0" w:color="auto"/>
      </w:divBdr>
    </w:div>
    <w:div w:id="897935040">
      <w:bodyDiv w:val="1"/>
      <w:marLeft w:val="0"/>
      <w:marRight w:val="0"/>
      <w:marTop w:val="0"/>
      <w:marBottom w:val="0"/>
      <w:divBdr>
        <w:top w:val="none" w:sz="0" w:space="0" w:color="auto"/>
        <w:left w:val="none" w:sz="0" w:space="0" w:color="auto"/>
        <w:bottom w:val="none" w:sz="0" w:space="0" w:color="auto"/>
        <w:right w:val="none" w:sz="0" w:space="0" w:color="auto"/>
      </w:divBdr>
    </w:div>
    <w:div w:id="901140136">
      <w:bodyDiv w:val="1"/>
      <w:marLeft w:val="0"/>
      <w:marRight w:val="0"/>
      <w:marTop w:val="0"/>
      <w:marBottom w:val="0"/>
      <w:divBdr>
        <w:top w:val="none" w:sz="0" w:space="0" w:color="auto"/>
        <w:left w:val="none" w:sz="0" w:space="0" w:color="auto"/>
        <w:bottom w:val="none" w:sz="0" w:space="0" w:color="auto"/>
        <w:right w:val="none" w:sz="0" w:space="0" w:color="auto"/>
      </w:divBdr>
    </w:div>
    <w:div w:id="907686335">
      <w:bodyDiv w:val="1"/>
      <w:marLeft w:val="0"/>
      <w:marRight w:val="0"/>
      <w:marTop w:val="0"/>
      <w:marBottom w:val="0"/>
      <w:divBdr>
        <w:top w:val="none" w:sz="0" w:space="0" w:color="auto"/>
        <w:left w:val="none" w:sz="0" w:space="0" w:color="auto"/>
        <w:bottom w:val="none" w:sz="0" w:space="0" w:color="auto"/>
        <w:right w:val="none" w:sz="0" w:space="0" w:color="auto"/>
      </w:divBdr>
    </w:div>
    <w:div w:id="917717220">
      <w:bodyDiv w:val="1"/>
      <w:marLeft w:val="0"/>
      <w:marRight w:val="0"/>
      <w:marTop w:val="0"/>
      <w:marBottom w:val="0"/>
      <w:divBdr>
        <w:top w:val="none" w:sz="0" w:space="0" w:color="auto"/>
        <w:left w:val="none" w:sz="0" w:space="0" w:color="auto"/>
        <w:bottom w:val="none" w:sz="0" w:space="0" w:color="auto"/>
        <w:right w:val="none" w:sz="0" w:space="0" w:color="auto"/>
      </w:divBdr>
    </w:div>
    <w:div w:id="924260613">
      <w:bodyDiv w:val="1"/>
      <w:marLeft w:val="0"/>
      <w:marRight w:val="0"/>
      <w:marTop w:val="0"/>
      <w:marBottom w:val="0"/>
      <w:divBdr>
        <w:top w:val="none" w:sz="0" w:space="0" w:color="auto"/>
        <w:left w:val="none" w:sz="0" w:space="0" w:color="auto"/>
        <w:bottom w:val="none" w:sz="0" w:space="0" w:color="auto"/>
        <w:right w:val="none" w:sz="0" w:space="0" w:color="auto"/>
      </w:divBdr>
    </w:div>
    <w:div w:id="924336960">
      <w:bodyDiv w:val="1"/>
      <w:marLeft w:val="0"/>
      <w:marRight w:val="0"/>
      <w:marTop w:val="0"/>
      <w:marBottom w:val="0"/>
      <w:divBdr>
        <w:top w:val="none" w:sz="0" w:space="0" w:color="auto"/>
        <w:left w:val="none" w:sz="0" w:space="0" w:color="auto"/>
        <w:bottom w:val="none" w:sz="0" w:space="0" w:color="auto"/>
        <w:right w:val="none" w:sz="0" w:space="0" w:color="auto"/>
      </w:divBdr>
    </w:div>
    <w:div w:id="927420796">
      <w:bodyDiv w:val="1"/>
      <w:marLeft w:val="0"/>
      <w:marRight w:val="0"/>
      <w:marTop w:val="0"/>
      <w:marBottom w:val="0"/>
      <w:divBdr>
        <w:top w:val="none" w:sz="0" w:space="0" w:color="auto"/>
        <w:left w:val="none" w:sz="0" w:space="0" w:color="auto"/>
        <w:bottom w:val="none" w:sz="0" w:space="0" w:color="auto"/>
        <w:right w:val="none" w:sz="0" w:space="0" w:color="auto"/>
      </w:divBdr>
    </w:div>
    <w:div w:id="929199832">
      <w:bodyDiv w:val="1"/>
      <w:marLeft w:val="0"/>
      <w:marRight w:val="0"/>
      <w:marTop w:val="0"/>
      <w:marBottom w:val="0"/>
      <w:divBdr>
        <w:top w:val="none" w:sz="0" w:space="0" w:color="auto"/>
        <w:left w:val="none" w:sz="0" w:space="0" w:color="auto"/>
        <w:bottom w:val="none" w:sz="0" w:space="0" w:color="auto"/>
        <w:right w:val="none" w:sz="0" w:space="0" w:color="auto"/>
      </w:divBdr>
    </w:div>
    <w:div w:id="951863943">
      <w:bodyDiv w:val="1"/>
      <w:marLeft w:val="0"/>
      <w:marRight w:val="0"/>
      <w:marTop w:val="0"/>
      <w:marBottom w:val="0"/>
      <w:divBdr>
        <w:top w:val="none" w:sz="0" w:space="0" w:color="auto"/>
        <w:left w:val="none" w:sz="0" w:space="0" w:color="auto"/>
        <w:bottom w:val="none" w:sz="0" w:space="0" w:color="auto"/>
        <w:right w:val="none" w:sz="0" w:space="0" w:color="auto"/>
      </w:divBdr>
    </w:div>
    <w:div w:id="972519145">
      <w:bodyDiv w:val="1"/>
      <w:marLeft w:val="0"/>
      <w:marRight w:val="0"/>
      <w:marTop w:val="0"/>
      <w:marBottom w:val="0"/>
      <w:divBdr>
        <w:top w:val="none" w:sz="0" w:space="0" w:color="auto"/>
        <w:left w:val="none" w:sz="0" w:space="0" w:color="auto"/>
        <w:bottom w:val="none" w:sz="0" w:space="0" w:color="auto"/>
        <w:right w:val="none" w:sz="0" w:space="0" w:color="auto"/>
      </w:divBdr>
    </w:div>
    <w:div w:id="981882934">
      <w:bodyDiv w:val="1"/>
      <w:marLeft w:val="0"/>
      <w:marRight w:val="0"/>
      <w:marTop w:val="0"/>
      <w:marBottom w:val="0"/>
      <w:divBdr>
        <w:top w:val="none" w:sz="0" w:space="0" w:color="auto"/>
        <w:left w:val="none" w:sz="0" w:space="0" w:color="auto"/>
        <w:bottom w:val="none" w:sz="0" w:space="0" w:color="auto"/>
        <w:right w:val="none" w:sz="0" w:space="0" w:color="auto"/>
      </w:divBdr>
    </w:div>
    <w:div w:id="991758215">
      <w:bodyDiv w:val="1"/>
      <w:marLeft w:val="0"/>
      <w:marRight w:val="0"/>
      <w:marTop w:val="0"/>
      <w:marBottom w:val="0"/>
      <w:divBdr>
        <w:top w:val="none" w:sz="0" w:space="0" w:color="auto"/>
        <w:left w:val="none" w:sz="0" w:space="0" w:color="auto"/>
        <w:bottom w:val="none" w:sz="0" w:space="0" w:color="auto"/>
        <w:right w:val="none" w:sz="0" w:space="0" w:color="auto"/>
      </w:divBdr>
    </w:div>
    <w:div w:id="991955232">
      <w:bodyDiv w:val="1"/>
      <w:marLeft w:val="0"/>
      <w:marRight w:val="0"/>
      <w:marTop w:val="0"/>
      <w:marBottom w:val="0"/>
      <w:divBdr>
        <w:top w:val="none" w:sz="0" w:space="0" w:color="auto"/>
        <w:left w:val="none" w:sz="0" w:space="0" w:color="auto"/>
        <w:bottom w:val="none" w:sz="0" w:space="0" w:color="auto"/>
        <w:right w:val="none" w:sz="0" w:space="0" w:color="auto"/>
      </w:divBdr>
    </w:div>
    <w:div w:id="1009598451">
      <w:bodyDiv w:val="1"/>
      <w:marLeft w:val="0"/>
      <w:marRight w:val="0"/>
      <w:marTop w:val="0"/>
      <w:marBottom w:val="0"/>
      <w:divBdr>
        <w:top w:val="none" w:sz="0" w:space="0" w:color="auto"/>
        <w:left w:val="none" w:sz="0" w:space="0" w:color="auto"/>
        <w:bottom w:val="none" w:sz="0" w:space="0" w:color="auto"/>
        <w:right w:val="none" w:sz="0" w:space="0" w:color="auto"/>
      </w:divBdr>
    </w:div>
    <w:div w:id="1015840633">
      <w:bodyDiv w:val="1"/>
      <w:marLeft w:val="0"/>
      <w:marRight w:val="0"/>
      <w:marTop w:val="0"/>
      <w:marBottom w:val="0"/>
      <w:divBdr>
        <w:top w:val="none" w:sz="0" w:space="0" w:color="auto"/>
        <w:left w:val="none" w:sz="0" w:space="0" w:color="auto"/>
        <w:bottom w:val="none" w:sz="0" w:space="0" w:color="auto"/>
        <w:right w:val="none" w:sz="0" w:space="0" w:color="auto"/>
      </w:divBdr>
    </w:div>
    <w:div w:id="1020856562">
      <w:bodyDiv w:val="1"/>
      <w:marLeft w:val="0"/>
      <w:marRight w:val="0"/>
      <w:marTop w:val="0"/>
      <w:marBottom w:val="0"/>
      <w:divBdr>
        <w:top w:val="none" w:sz="0" w:space="0" w:color="auto"/>
        <w:left w:val="none" w:sz="0" w:space="0" w:color="auto"/>
        <w:bottom w:val="none" w:sz="0" w:space="0" w:color="auto"/>
        <w:right w:val="none" w:sz="0" w:space="0" w:color="auto"/>
      </w:divBdr>
    </w:div>
    <w:div w:id="1029528495">
      <w:bodyDiv w:val="1"/>
      <w:marLeft w:val="0"/>
      <w:marRight w:val="0"/>
      <w:marTop w:val="0"/>
      <w:marBottom w:val="0"/>
      <w:divBdr>
        <w:top w:val="none" w:sz="0" w:space="0" w:color="auto"/>
        <w:left w:val="none" w:sz="0" w:space="0" w:color="auto"/>
        <w:bottom w:val="none" w:sz="0" w:space="0" w:color="auto"/>
        <w:right w:val="none" w:sz="0" w:space="0" w:color="auto"/>
      </w:divBdr>
    </w:div>
    <w:div w:id="1044063629">
      <w:bodyDiv w:val="1"/>
      <w:marLeft w:val="0"/>
      <w:marRight w:val="0"/>
      <w:marTop w:val="0"/>
      <w:marBottom w:val="0"/>
      <w:divBdr>
        <w:top w:val="none" w:sz="0" w:space="0" w:color="auto"/>
        <w:left w:val="none" w:sz="0" w:space="0" w:color="auto"/>
        <w:bottom w:val="none" w:sz="0" w:space="0" w:color="auto"/>
        <w:right w:val="none" w:sz="0" w:space="0" w:color="auto"/>
      </w:divBdr>
    </w:div>
    <w:div w:id="1063866717">
      <w:bodyDiv w:val="1"/>
      <w:marLeft w:val="0"/>
      <w:marRight w:val="0"/>
      <w:marTop w:val="0"/>
      <w:marBottom w:val="0"/>
      <w:divBdr>
        <w:top w:val="none" w:sz="0" w:space="0" w:color="auto"/>
        <w:left w:val="none" w:sz="0" w:space="0" w:color="auto"/>
        <w:bottom w:val="none" w:sz="0" w:space="0" w:color="auto"/>
        <w:right w:val="none" w:sz="0" w:space="0" w:color="auto"/>
      </w:divBdr>
    </w:div>
    <w:div w:id="1072196327">
      <w:bodyDiv w:val="1"/>
      <w:marLeft w:val="0"/>
      <w:marRight w:val="0"/>
      <w:marTop w:val="0"/>
      <w:marBottom w:val="0"/>
      <w:divBdr>
        <w:top w:val="none" w:sz="0" w:space="0" w:color="auto"/>
        <w:left w:val="none" w:sz="0" w:space="0" w:color="auto"/>
        <w:bottom w:val="none" w:sz="0" w:space="0" w:color="auto"/>
        <w:right w:val="none" w:sz="0" w:space="0" w:color="auto"/>
      </w:divBdr>
    </w:div>
    <w:div w:id="1084298016">
      <w:bodyDiv w:val="1"/>
      <w:marLeft w:val="0"/>
      <w:marRight w:val="0"/>
      <w:marTop w:val="0"/>
      <w:marBottom w:val="0"/>
      <w:divBdr>
        <w:top w:val="none" w:sz="0" w:space="0" w:color="auto"/>
        <w:left w:val="none" w:sz="0" w:space="0" w:color="auto"/>
        <w:bottom w:val="none" w:sz="0" w:space="0" w:color="auto"/>
        <w:right w:val="none" w:sz="0" w:space="0" w:color="auto"/>
      </w:divBdr>
    </w:div>
    <w:div w:id="1100224055">
      <w:bodyDiv w:val="1"/>
      <w:marLeft w:val="0"/>
      <w:marRight w:val="0"/>
      <w:marTop w:val="0"/>
      <w:marBottom w:val="0"/>
      <w:divBdr>
        <w:top w:val="none" w:sz="0" w:space="0" w:color="auto"/>
        <w:left w:val="none" w:sz="0" w:space="0" w:color="auto"/>
        <w:bottom w:val="none" w:sz="0" w:space="0" w:color="auto"/>
        <w:right w:val="none" w:sz="0" w:space="0" w:color="auto"/>
      </w:divBdr>
    </w:div>
    <w:div w:id="1102991791">
      <w:bodyDiv w:val="1"/>
      <w:marLeft w:val="0"/>
      <w:marRight w:val="0"/>
      <w:marTop w:val="0"/>
      <w:marBottom w:val="0"/>
      <w:divBdr>
        <w:top w:val="none" w:sz="0" w:space="0" w:color="auto"/>
        <w:left w:val="none" w:sz="0" w:space="0" w:color="auto"/>
        <w:bottom w:val="none" w:sz="0" w:space="0" w:color="auto"/>
        <w:right w:val="none" w:sz="0" w:space="0" w:color="auto"/>
      </w:divBdr>
    </w:div>
    <w:div w:id="1115833770">
      <w:bodyDiv w:val="1"/>
      <w:marLeft w:val="0"/>
      <w:marRight w:val="0"/>
      <w:marTop w:val="0"/>
      <w:marBottom w:val="0"/>
      <w:divBdr>
        <w:top w:val="none" w:sz="0" w:space="0" w:color="auto"/>
        <w:left w:val="none" w:sz="0" w:space="0" w:color="auto"/>
        <w:bottom w:val="none" w:sz="0" w:space="0" w:color="auto"/>
        <w:right w:val="none" w:sz="0" w:space="0" w:color="auto"/>
      </w:divBdr>
    </w:div>
    <w:div w:id="1125195492">
      <w:bodyDiv w:val="1"/>
      <w:marLeft w:val="0"/>
      <w:marRight w:val="0"/>
      <w:marTop w:val="0"/>
      <w:marBottom w:val="0"/>
      <w:divBdr>
        <w:top w:val="none" w:sz="0" w:space="0" w:color="auto"/>
        <w:left w:val="none" w:sz="0" w:space="0" w:color="auto"/>
        <w:bottom w:val="none" w:sz="0" w:space="0" w:color="auto"/>
        <w:right w:val="none" w:sz="0" w:space="0" w:color="auto"/>
      </w:divBdr>
    </w:div>
    <w:div w:id="1126006200">
      <w:bodyDiv w:val="1"/>
      <w:marLeft w:val="0"/>
      <w:marRight w:val="0"/>
      <w:marTop w:val="0"/>
      <w:marBottom w:val="0"/>
      <w:divBdr>
        <w:top w:val="none" w:sz="0" w:space="0" w:color="auto"/>
        <w:left w:val="none" w:sz="0" w:space="0" w:color="auto"/>
        <w:bottom w:val="none" w:sz="0" w:space="0" w:color="auto"/>
        <w:right w:val="none" w:sz="0" w:space="0" w:color="auto"/>
      </w:divBdr>
    </w:div>
    <w:div w:id="1142817022">
      <w:bodyDiv w:val="1"/>
      <w:marLeft w:val="0"/>
      <w:marRight w:val="0"/>
      <w:marTop w:val="0"/>
      <w:marBottom w:val="0"/>
      <w:divBdr>
        <w:top w:val="none" w:sz="0" w:space="0" w:color="auto"/>
        <w:left w:val="none" w:sz="0" w:space="0" w:color="auto"/>
        <w:bottom w:val="none" w:sz="0" w:space="0" w:color="auto"/>
        <w:right w:val="none" w:sz="0" w:space="0" w:color="auto"/>
      </w:divBdr>
    </w:div>
    <w:div w:id="1152797530">
      <w:bodyDiv w:val="1"/>
      <w:marLeft w:val="0"/>
      <w:marRight w:val="0"/>
      <w:marTop w:val="0"/>
      <w:marBottom w:val="0"/>
      <w:divBdr>
        <w:top w:val="none" w:sz="0" w:space="0" w:color="auto"/>
        <w:left w:val="none" w:sz="0" w:space="0" w:color="auto"/>
        <w:bottom w:val="none" w:sz="0" w:space="0" w:color="auto"/>
        <w:right w:val="none" w:sz="0" w:space="0" w:color="auto"/>
      </w:divBdr>
    </w:div>
    <w:div w:id="1153594924">
      <w:bodyDiv w:val="1"/>
      <w:marLeft w:val="0"/>
      <w:marRight w:val="0"/>
      <w:marTop w:val="0"/>
      <w:marBottom w:val="0"/>
      <w:divBdr>
        <w:top w:val="none" w:sz="0" w:space="0" w:color="auto"/>
        <w:left w:val="none" w:sz="0" w:space="0" w:color="auto"/>
        <w:bottom w:val="none" w:sz="0" w:space="0" w:color="auto"/>
        <w:right w:val="none" w:sz="0" w:space="0" w:color="auto"/>
      </w:divBdr>
    </w:div>
    <w:div w:id="1186797309">
      <w:bodyDiv w:val="1"/>
      <w:marLeft w:val="0"/>
      <w:marRight w:val="0"/>
      <w:marTop w:val="0"/>
      <w:marBottom w:val="0"/>
      <w:divBdr>
        <w:top w:val="none" w:sz="0" w:space="0" w:color="auto"/>
        <w:left w:val="none" w:sz="0" w:space="0" w:color="auto"/>
        <w:bottom w:val="none" w:sz="0" w:space="0" w:color="auto"/>
        <w:right w:val="none" w:sz="0" w:space="0" w:color="auto"/>
      </w:divBdr>
    </w:div>
    <w:div w:id="1203204241">
      <w:bodyDiv w:val="1"/>
      <w:marLeft w:val="0"/>
      <w:marRight w:val="0"/>
      <w:marTop w:val="0"/>
      <w:marBottom w:val="0"/>
      <w:divBdr>
        <w:top w:val="none" w:sz="0" w:space="0" w:color="auto"/>
        <w:left w:val="none" w:sz="0" w:space="0" w:color="auto"/>
        <w:bottom w:val="none" w:sz="0" w:space="0" w:color="auto"/>
        <w:right w:val="none" w:sz="0" w:space="0" w:color="auto"/>
      </w:divBdr>
    </w:div>
    <w:div w:id="1204631324">
      <w:bodyDiv w:val="1"/>
      <w:marLeft w:val="0"/>
      <w:marRight w:val="0"/>
      <w:marTop w:val="0"/>
      <w:marBottom w:val="0"/>
      <w:divBdr>
        <w:top w:val="none" w:sz="0" w:space="0" w:color="auto"/>
        <w:left w:val="none" w:sz="0" w:space="0" w:color="auto"/>
        <w:bottom w:val="none" w:sz="0" w:space="0" w:color="auto"/>
        <w:right w:val="none" w:sz="0" w:space="0" w:color="auto"/>
      </w:divBdr>
    </w:div>
    <w:div w:id="1205170320">
      <w:bodyDiv w:val="1"/>
      <w:marLeft w:val="0"/>
      <w:marRight w:val="0"/>
      <w:marTop w:val="0"/>
      <w:marBottom w:val="0"/>
      <w:divBdr>
        <w:top w:val="none" w:sz="0" w:space="0" w:color="auto"/>
        <w:left w:val="none" w:sz="0" w:space="0" w:color="auto"/>
        <w:bottom w:val="none" w:sz="0" w:space="0" w:color="auto"/>
        <w:right w:val="none" w:sz="0" w:space="0" w:color="auto"/>
      </w:divBdr>
    </w:div>
    <w:div w:id="1247886139">
      <w:bodyDiv w:val="1"/>
      <w:marLeft w:val="0"/>
      <w:marRight w:val="0"/>
      <w:marTop w:val="0"/>
      <w:marBottom w:val="0"/>
      <w:divBdr>
        <w:top w:val="none" w:sz="0" w:space="0" w:color="auto"/>
        <w:left w:val="none" w:sz="0" w:space="0" w:color="auto"/>
        <w:bottom w:val="none" w:sz="0" w:space="0" w:color="auto"/>
        <w:right w:val="none" w:sz="0" w:space="0" w:color="auto"/>
      </w:divBdr>
    </w:div>
    <w:div w:id="1249075207">
      <w:bodyDiv w:val="1"/>
      <w:marLeft w:val="0"/>
      <w:marRight w:val="0"/>
      <w:marTop w:val="0"/>
      <w:marBottom w:val="0"/>
      <w:divBdr>
        <w:top w:val="none" w:sz="0" w:space="0" w:color="auto"/>
        <w:left w:val="none" w:sz="0" w:space="0" w:color="auto"/>
        <w:bottom w:val="none" w:sz="0" w:space="0" w:color="auto"/>
        <w:right w:val="none" w:sz="0" w:space="0" w:color="auto"/>
      </w:divBdr>
    </w:div>
    <w:div w:id="1257254404">
      <w:bodyDiv w:val="1"/>
      <w:marLeft w:val="0"/>
      <w:marRight w:val="0"/>
      <w:marTop w:val="0"/>
      <w:marBottom w:val="0"/>
      <w:divBdr>
        <w:top w:val="none" w:sz="0" w:space="0" w:color="auto"/>
        <w:left w:val="none" w:sz="0" w:space="0" w:color="auto"/>
        <w:bottom w:val="none" w:sz="0" w:space="0" w:color="auto"/>
        <w:right w:val="none" w:sz="0" w:space="0" w:color="auto"/>
      </w:divBdr>
    </w:div>
    <w:div w:id="1258755208">
      <w:bodyDiv w:val="1"/>
      <w:marLeft w:val="0"/>
      <w:marRight w:val="0"/>
      <w:marTop w:val="0"/>
      <w:marBottom w:val="0"/>
      <w:divBdr>
        <w:top w:val="none" w:sz="0" w:space="0" w:color="auto"/>
        <w:left w:val="none" w:sz="0" w:space="0" w:color="auto"/>
        <w:bottom w:val="none" w:sz="0" w:space="0" w:color="auto"/>
        <w:right w:val="none" w:sz="0" w:space="0" w:color="auto"/>
      </w:divBdr>
    </w:div>
    <w:div w:id="1273707445">
      <w:bodyDiv w:val="1"/>
      <w:marLeft w:val="0"/>
      <w:marRight w:val="0"/>
      <w:marTop w:val="0"/>
      <w:marBottom w:val="0"/>
      <w:divBdr>
        <w:top w:val="none" w:sz="0" w:space="0" w:color="auto"/>
        <w:left w:val="none" w:sz="0" w:space="0" w:color="auto"/>
        <w:bottom w:val="none" w:sz="0" w:space="0" w:color="auto"/>
        <w:right w:val="none" w:sz="0" w:space="0" w:color="auto"/>
      </w:divBdr>
    </w:div>
    <w:div w:id="1276017441">
      <w:bodyDiv w:val="1"/>
      <w:marLeft w:val="0"/>
      <w:marRight w:val="0"/>
      <w:marTop w:val="0"/>
      <w:marBottom w:val="0"/>
      <w:divBdr>
        <w:top w:val="none" w:sz="0" w:space="0" w:color="auto"/>
        <w:left w:val="none" w:sz="0" w:space="0" w:color="auto"/>
        <w:bottom w:val="none" w:sz="0" w:space="0" w:color="auto"/>
        <w:right w:val="none" w:sz="0" w:space="0" w:color="auto"/>
      </w:divBdr>
    </w:div>
    <w:div w:id="1283417986">
      <w:bodyDiv w:val="1"/>
      <w:marLeft w:val="0"/>
      <w:marRight w:val="0"/>
      <w:marTop w:val="0"/>
      <w:marBottom w:val="0"/>
      <w:divBdr>
        <w:top w:val="none" w:sz="0" w:space="0" w:color="auto"/>
        <w:left w:val="none" w:sz="0" w:space="0" w:color="auto"/>
        <w:bottom w:val="none" w:sz="0" w:space="0" w:color="auto"/>
        <w:right w:val="none" w:sz="0" w:space="0" w:color="auto"/>
      </w:divBdr>
    </w:div>
    <w:div w:id="1299258247">
      <w:bodyDiv w:val="1"/>
      <w:marLeft w:val="0"/>
      <w:marRight w:val="0"/>
      <w:marTop w:val="0"/>
      <w:marBottom w:val="0"/>
      <w:divBdr>
        <w:top w:val="none" w:sz="0" w:space="0" w:color="auto"/>
        <w:left w:val="none" w:sz="0" w:space="0" w:color="auto"/>
        <w:bottom w:val="none" w:sz="0" w:space="0" w:color="auto"/>
        <w:right w:val="none" w:sz="0" w:space="0" w:color="auto"/>
      </w:divBdr>
    </w:div>
    <w:div w:id="1313635392">
      <w:bodyDiv w:val="1"/>
      <w:marLeft w:val="0"/>
      <w:marRight w:val="0"/>
      <w:marTop w:val="0"/>
      <w:marBottom w:val="0"/>
      <w:divBdr>
        <w:top w:val="none" w:sz="0" w:space="0" w:color="auto"/>
        <w:left w:val="none" w:sz="0" w:space="0" w:color="auto"/>
        <w:bottom w:val="none" w:sz="0" w:space="0" w:color="auto"/>
        <w:right w:val="none" w:sz="0" w:space="0" w:color="auto"/>
      </w:divBdr>
    </w:div>
    <w:div w:id="1315336498">
      <w:bodyDiv w:val="1"/>
      <w:marLeft w:val="0"/>
      <w:marRight w:val="0"/>
      <w:marTop w:val="0"/>
      <w:marBottom w:val="0"/>
      <w:divBdr>
        <w:top w:val="none" w:sz="0" w:space="0" w:color="auto"/>
        <w:left w:val="none" w:sz="0" w:space="0" w:color="auto"/>
        <w:bottom w:val="none" w:sz="0" w:space="0" w:color="auto"/>
        <w:right w:val="none" w:sz="0" w:space="0" w:color="auto"/>
      </w:divBdr>
    </w:div>
    <w:div w:id="1321471428">
      <w:bodyDiv w:val="1"/>
      <w:marLeft w:val="0"/>
      <w:marRight w:val="0"/>
      <w:marTop w:val="0"/>
      <w:marBottom w:val="0"/>
      <w:divBdr>
        <w:top w:val="none" w:sz="0" w:space="0" w:color="auto"/>
        <w:left w:val="none" w:sz="0" w:space="0" w:color="auto"/>
        <w:bottom w:val="none" w:sz="0" w:space="0" w:color="auto"/>
        <w:right w:val="none" w:sz="0" w:space="0" w:color="auto"/>
      </w:divBdr>
    </w:div>
    <w:div w:id="1321805924">
      <w:bodyDiv w:val="1"/>
      <w:marLeft w:val="0"/>
      <w:marRight w:val="0"/>
      <w:marTop w:val="0"/>
      <w:marBottom w:val="0"/>
      <w:divBdr>
        <w:top w:val="none" w:sz="0" w:space="0" w:color="auto"/>
        <w:left w:val="none" w:sz="0" w:space="0" w:color="auto"/>
        <w:bottom w:val="none" w:sz="0" w:space="0" w:color="auto"/>
        <w:right w:val="none" w:sz="0" w:space="0" w:color="auto"/>
      </w:divBdr>
    </w:div>
    <w:div w:id="1332609759">
      <w:bodyDiv w:val="1"/>
      <w:marLeft w:val="0"/>
      <w:marRight w:val="0"/>
      <w:marTop w:val="0"/>
      <w:marBottom w:val="0"/>
      <w:divBdr>
        <w:top w:val="none" w:sz="0" w:space="0" w:color="auto"/>
        <w:left w:val="none" w:sz="0" w:space="0" w:color="auto"/>
        <w:bottom w:val="none" w:sz="0" w:space="0" w:color="auto"/>
        <w:right w:val="none" w:sz="0" w:space="0" w:color="auto"/>
      </w:divBdr>
    </w:div>
    <w:div w:id="1340620993">
      <w:bodyDiv w:val="1"/>
      <w:marLeft w:val="0"/>
      <w:marRight w:val="0"/>
      <w:marTop w:val="0"/>
      <w:marBottom w:val="0"/>
      <w:divBdr>
        <w:top w:val="none" w:sz="0" w:space="0" w:color="auto"/>
        <w:left w:val="none" w:sz="0" w:space="0" w:color="auto"/>
        <w:bottom w:val="none" w:sz="0" w:space="0" w:color="auto"/>
        <w:right w:val="none" w:sz="0" w:space="0" w:color="auto"/>
      </w:divBdr>
    </w:div>
    <w:div w:id="1340691096">
      <w:bodyDiv w:val="1"/>
      <w:marLeft w:val="0"/>
      <w:marRight w:val="0"/>
      <w:marTop w:val="0"/>
      <w:marBottom w:val="0"/>
      <w:divBdr>
        <w:top w:val="none" w:sz="0" w:space="0" w:color="auto"/>
        <w:left w:val="none" w:sz="0" w:space="0" w:color="auto"/>
        <w:bottom w:val="none" w:sz="0" w:space="0" w:color="auto"/>
        <w:right w:val="none" w:sz="0" w:space="0" w:color="auto"/>
      </w:divBdr>
    </w:div>
    <w:div w:id="1346053854">
      <w:bodyDiv w:val="1"/>
      <w:marLeft w:val="0"/>
      <w:marRight w:val="0"/>
      <w:marTop w:val="0"/>
      <w:marBottom w:val="0"/>
      <w:divBdr>
        <w:top w:val="none" w:sz="0" w:space="0" w:color="auto"/>
        <w:left w:val="none" w:sz="0" w:space="0" w:color="auto"/>
        <w:bottom w:val="none" w:sz="0" w:space="0" w:color="auto"/>
        <w:right w:val="none" w:sz="0" w:space="0" w:color="auto"/>
      </w:divBdr>
    </w:div>
    <w:div w:id="1351101990">
      <w:bodyDiv w:val="1"/>
      <w:marLeft w:val="0"/>
      <w:marRight w:val="0"/>
      <w:marTop w:val="0"/>
      <w:marBottom w:val="0"/>
      <w:divBdr>
        <w:top w:val="none" w:sz="0" w:space="0" w:color="auto"/>
        <w:left w:val="none" w:sz="0" w:space="0" w:color="auto"/>
        <w:bottom w:val="none" w:sz="0" w:space="0" w:color="auto"/>
        <w:right w:val="none" w:sz="0" w:space="0" w:color="auto"/>
      </w:divBdr>
    </w:div>
    <w:div w:id="1352415669">
      <w:bodyDiv w:val="1"/>
      <w:marLeft w:val="0"/>
      <w:marRight w:val="0"/>
      <w:marTop w:val="0"/>
      <w:marBottom w:val="0"/>
      <w:divBdr>
        <w:top w:val="none" w:sz="0" w:space="0" w:color="auto"/>
        <w:left w:val="none" w:sz="0" w:space="0" w:color="auto"/>
        <w:bottom w:val="none" w:sz="0" w:space="0" w:color="auto"/>
        <w:right w:val="none" w:sz="0" w:space="0" w:color="auto"/>
      </w:divBdr>
    </w:div>
    <w:div w:id="1366714712">
      <w:bodyDiv w:val="1"/>
      <w:marLeft w:val="0"/>
      <w:marRight w:val="0"/>
      <w:marTop w:val="0"/>
      <w:marBottom w:val="0"/>
      <w:divBdr>
        <w:top w:val="none" w:sz="0" w:space="0" w:color="auto"/>
        <w:left w:val="none" w:sz="0" w:space="0" w:color="auto"/>
        <w:bottom w:val="none" w:sz="0" w:space="0" w:color="auto"/>
        <w:right w:val="none" w:sz="0" w:space="0" w:color="auto"/>
      </w:divBdr>
    </w:div>
    <w:div w:id="1381242293">
      <w:bodyDiv w:val="1"/>
      <w:marLeft w:val="0"/>
      <w:marRight w:val="0"/>
      <w:marTop w:val="0"/>
      <w:marBottom w:val="0"/>
      <w:divBdr>
        <w:top w:val="none" w:sz="0" w:space="0" w:color="auto"/>
        <w:left w:val="none" w:sz="0" w:space="0" w:color="auto"/>
        <w:bottom w:val="none" w:sz="0" w:space="0" w:color="auto"/>
        <w:right w:val="none" w:sz="0" w:space="0" w:color="auto"/>
      </w:divBdr>
    </w:div>
    <w:div w:id="1387725440">
      <w:bodyDiv w:val="1"/>
      <w:marLeft w:val="0"/>
      <w:marRight w:val="0"/>
      <w:marTop w:val="0"/>
      <w:marBottom w:val="0"/>
      <w:divBdr>
        <w:top w:val="none" w:sz="0" w:space="0" w:color="auto"/>
        <w:left w:val="none" w:sz="0" w:space="0" w:color="auto"/>
        <w:bottom w:val="none" w:sz="0" w:space="0" w:color="auto"/>
        <w:right w:val="none" w:sz="0" w:space="0" w:color="auto"/>
      </w:divBdr>
    </w:div>
    <w:div w:id="1394618277">
      <w:bodyDiv w:val="1"/>
      <w:marLeft w:val="0"/>
      <w:marRight w:val="0"/>
      <w:marTop w:val="0"/>
      <w:marBottom w:val="0"/>
      <w:divBdr>
        <w:top w:val="none" w:sz="0" w:space="0" w:color="auto"/>
        <w:left w:val="none" w:sz="0" w:space="0" w:color="auto"/>
        <w:bottom w:val="none" w:sz="0" w:space="0" w:color="auto"/>
        <w:right w:val="none" w:sz="0" w:space="0" w:color="auto"/>
      </w:divBdr>
    </w:div>
    <w:div w:id="1396708591">
      <w:bodyDiv w:val="1"/>
      <w:marLeft w:val="0"/>
      <w:marRight w:val="0"/>
      <w:marTop w:val="0"/>
      <w:marBottom w:val="0"/>
      <w:divBdr>
        <w:top w:val="none" w:sz="0" w:space="0" w:color="auto"/>
        <w:left w:val="none" w:sz="0" w:space="0" w:color="auto"/>
        <w:bottom w:val="none" w:sz="0" w:space="0" w:color="auto"/>
        <w:right w:val="none" w:sz="0" w:space="0" w:color="auto"/>
      </w:divBdr>
    </w:div>
    <w:div w:id="1401446899">
      <w:bodyDiv w:val="1"/>
      <w:marLeft w:val="0"/>
      <w:marRight w:val="0"/>
      <w:marTop w:val="0"/>
      <w:marBottom w:val="0"/>
      <w:divBdr>
        <w:top w:val="none" w:sz="0" w:space="0" w:color="auto"/>
        <w:left w:val="none" w:sz="0" w:space="0" w:color="auto"/>
        <w:bottom w:val="none" w:sz="0" w:space="0" w:color="auto"/>
        <w:right w:val="none" w:sz="0" w:space="0" w:color="auto"/>
      </w:divBdr>
    </w:div>
    <w:div w:id="1405223093">
      <w:bodyDiv w:val="1"/>
      <w:marLeft w:val="0"/>
      <w:marRight w:val="0"/>
      <w:marTop w:val="0"/>
      <w:marBottom w:val="0"/>
      <w:divBdr>
        <w:top w:val="none" w:sz="0" w:space="0" w:color="auto"/>
        <w:left w:val="none" w:sz="0" w:space="0" w:color="auto"/>
        <w:bottom w:val="none" w:sz="0" w:space="0" w:color="auto"/>
        <w:right w:val="none" w:sz="0" w:space="0" w:color="auto"/>
      </w:divBdr>
    </w:div>
    <w:div w:id="1412582315">
      <w:bodyDiv w:val="1"/>
      <w:marLeft w:val="0"/>
      <w:marRight w:val="0"/>
      <w:marTop w:val="0"/>
      <w:marBottom w:val="0"/>
      <w:divBdr>
        <w:top w:val="none" w:sz="0" w:space="0" w:color="auto"/>
        <w:left w:val="none" w:sz="0" w:space="0" w:color="auto"/>
        <w:bottom w:val="none" w:sz="0" w:space="0" w:color="auto"/>
        <w:right w:val="none" w:sz="0" w:space="0" w:color="auto"/>
      </w:divBdr>
    </w:div>
    <w:div w:id="1419211957">
      <w:bodyDiv w:val="1"/>
      <w:marLeft w:val="0"/>
      <w:marRight w:val="0"/>
      <w:marTop w:val="0"/>
      <w:marBottom w:val="0"/>
      <w:divBdr>
        <w:top w:val="none" w:sz="0" w:space="0" w:color="auto"/>
        <w:left w:val="none" w:sz="0" w:space="0" w:color="auto"/>
        <w:bottom w:val="none" w:sz="0" w:space="0" w:color="auto"/>
        <w:right w:val="none" w:sz="0" w:space="0" w:color="auto"/>
      </w:divBdr>
    </w:div>
    <w:div w:id="1423333109">
      <w:bodyDiv w:val="1"/>
      <w:marLeft w:val="0"/>
      <w:marRight w:val="0"/>
      <w:marTop w:val="0"/>
      <w:marBottom w:val="0"/>
      <w:divBdr>
        <w:top w:val="none" w:sz="0" w:space="0" w:color="auto"/>
        <w:left w:val="none" w:sz="0" w:space="0" w:color="auto"/>
        <w:bottom w:val="none" w:sz="0" w:space="0" w:color="auto"/>
        <w:right w:val="none" w:sz="0" w:space="0" w:color="auto"/>
      </w:divBdr>
    </w:div>
    <w:div w:id="1426919411">
      <w:bodyDiv w:val="1"/>
      <w:marLeft w:val="0"/>
      <w:marRight w:val="0"/>
      <w:marTop w:val="0"/>
      <w:marBottom w:val="0"/>
      <w:divBdr>
        <w:top w:val="none" w:sz="0" w:space="0" w:color="auto"/>
        <w:left w:val="none" w:sz="0" w:space="0" w:color="auto"/>
        <w:bottom w:val="none" w:sz="0" w:space="0" w:color="auto"/>
        <w:right w:val="none" w:sz="0" w:space="0" w:color="auto"/>
      </w:divBdr>
    </w:div>
    <w:div w:id="1427848040">
      <w:bodyDiv w:val="1"/>
      <w:marLeft w:val="0"/>
      <w:marRight w:val="0"/>
      <w:marTop w:val="0"/>
      <w:marBottom w:val="0"/>
      <w:divBdr>
        <w:top w:val="none" w:sz="0" w:space="0" w:color="auto"/>
        <w:left w:val="none" w:sz="0" w:space="0" w:color="auto"/>
        <w:bottom w:val="none" w:sz="0" w:space="0" w:color="auto"/>
        <w:right w:val="none" w:sz="0" w:space="0" w:color="auto"/>
      </w:divBdr>
    </w:div>
    <w:div w:id="1443916916">
      <w:bodyDiv w:val="1"/>
      <w:marLeft w:val="0"/>
      <w:marRight w:val="0"/>
      <w:marTop w:val="0"/>
      <w:marBottom w:val="0"/>
      <w:divBdr>
        <w:top w:val="none" w:sz="0" w:space="0" w:color="auto"/>
        <w:left w:val="none" w:sz="0" w:space="0" w:color="auto"/>
        <w:bottom w:val="none" w:sz="0" w:space="0" w:color="auto"/>
        <w:right w:val="none" w:sz="0" w:space="0" w:color="auto"/>
      </w:divBdr>
    </w:div>
    <w:div w:id="1453136480">
      <w:bodyDiv w:val="1"/>
      <w:marLeft w:val="0"/>
      <w:marRight w:val="0"/>
      <w:marTop w:val="0"/>
      <w:marBottom w:val="0"/>
      <w:divBdr>
        <w:top w:val="none" w:sz="0" w:space="0" w:color="auto"/>
        <w:left w:val="none" w:sz="0" w:space="0" w:color="auto"/>
        <w:bottom w:val="none" w:sz="0" w:space="0" w:color="auto"/>
        <w:right w:val="none" w:sz="0" w:space="0" w:color="auto"/>
      </w:divBdr>
    </w:div>
    <w:div w:id="1467628446">
      <w:bodyDiv w:val="1"/>
      <w:marLeft w:val="0"/>
      <w:marRight w:val="0"/>
      <w:marTop w:val="0"/>
      <w:marBottom w:val="0"/>
      <w:divBdr>
        <w:top w:val="none" w:sz="0" w:space="0" w:color="auto"/>
        <w:left w:val="none" w:sz="0" w:space="0" w:color="auto"/>
        <w:bottom w:val="none" w:sz="0" w:space="0" w:color="auto"/>
        <w:right w:val="none" w:sz="0" w:space="0" w:color="auto"/>
      </w:divBdr>
    </w:div>
    <w:div w:id="1470783876">
      <w:bodyDiv w:val="1"/>
      <w:marLeft w:val="0"/>
      <w:marRight w:val="0"/>
      <w:marTop w:val="0"/>
      <w:marBottom w:val="0"/>
      <w:divBdr>
        <w:top w:val="none" w:sz="0" w:space="0" w:color="auto"/>
        <w:left w:val="none" w:sz="0" w:space="0" w:color="auto"/>
        <w:bottom w:val="none" w:sz="0" w:space="0" w:color="auto"/>
        <w:right w:val="none" w:sz="0" w:space="0" w:color="auto"/>
      </w:divBdr>
    </w:div>
    <w:div w:id="1479684212">
      <w:bodyDiv w:val="1"/>
      <w:marLeft w:val="0"/>
      <w:marRight w:val="0"/>
      <w:marTop w:val="0"/>
      <w:marBottom w:val="0"/>
      <w:divBdr>
        <w:top w:val="none" w:sz="0" w:space="0" w:color="auto"/>
        <w:left w:val="none" w:sz="0" w:space="0" w:color="auto"/>
        <w:bottom w:val="none" w:sz="0" w:space="0" w:color="auto"/>
        <w:right w:val="none" w:sz="0" w:space="0" w:color="auto"/>
      </w:divBdr>
    </w:div>
    <w:div w:id="1483817547">
      <w:bodyDiv w:val="1"/>
      <w:marLeft w:val="0"/>
      <w:marRight w:val="0"/>
      <w:marTop w:val="0"/>
      <w:marBottom w:val="0"/>
      <w:divBdr>
        <w:top w:val="none" w:sz="0" w:space="0" w:color="auto"/>
        <w:left w:val="none" w:sz="0" w:space="0" w:color="auto"/>
        <w:bottom w:val="none" w:sz="0" w:space="0" w:color="auto"/>
        <w:right w:val="none" w:sz="0" w:space="0" w:color="auto"/>
      </w:divBdr>
    </w:div>
    <w:div w:id="1484395586">
      <w:bodyDiv w:val="1"/>
      <w:marLeft w:val="0"/>
      <w:marRight w:val="0"/>
      <w:marTop w:val="0"/>
      <w:marBottom w:val="0"/>
      <w:divBdr>
        <w:top w:val="none" w:sz="0" w:space="0" w:color="auto"/>
        <w:left w:val="none" w:sz="0" w:space="0" w:color="auto"/>
        <w:bottom w:val="none" w:sz="0" w:space="0" w:color="auto"/>
        <w:right w:val="none" w:sz="0" w:space="0" w:color="auto"/>
      </w:divBdr>
    </w:div>
    <w:div w:id="1503618079">
      <w:bodyDiv w:val="1"/>
      <w:marLeft w:val="0"/>
      <w:marRight w:val="0"/>
      <w:marTop w:val="0"/>
      <w:marBottom w:val="0"/>
      <w:divBdr>
        <w:top w:val="none" w:sz="0" w:space="0" w:color="auto"/>
        <w:left w:val="none" w:sz="0" w:space="0" w:color="auto"/>
        <w:bottom w:val="none" w:sz="0" w:space="0" w:color="auto"/>
        <w:right w:val="none" w:sz="0" w:space="0" w:color="auto"/>
      </w:divBdr>
    </w:div>
    <w:div w:id="1510170229">
      <w:bodyDiv w:val="1"/>
      <w:marLeft w:val="0"/>
      <w:marRight w:val="0"/>
      <w:marTop w:val="0"/>
      <w:marBottom w:val="0"/>
      <w:divBdr>
        <w:top w:val="none" w:sz="0" w:space="0" w:color="auto"/>
        <w:left w:val="none" w:sz="0" w:space="0" w:color="auto"/>
        <w:bottom w:val="none" w:sz="0" w:space="0" w:color="auto"/>
        <w:right w:val="none" w:sz="0" w:space="0" w:color="auto"/>
      </w:divBdr>
    </w:div>
    <w:div w:id="1512837780">
      <w:bodyDiv w:val="1"/>
      <w:marLeft w:val="0"/>
      <w:marRight w:val="0"/>
      <w:marTop w:val="0"/>
      <w:marBottom w:val="0"/>
      <w:divBdr>
        <w:top w:val="none" w:sz="0" w:space="0" w:color="auto"/>
        <w:left w:val="none" w:sz="0" w:space="0" w:color="auto"/>
        <w:bottom w:val="none" w:sz="0" w:space="0" w:color="auto"/>
        <w:right w:val="none" w:sz="0" w:space="0" w:color="auto"/>
      </w:divBdr>
    </w:div>
    <w:div w:id="1513181875">
      <w:bodyDiv w:val="1"/>
      <w:marLeft w:val="0"/>
      <w:marRight w:val="0"/>
      <w:marTop w:val="0"/>
      <w:marBottom w:val="0"/>
      <w:divBdr>
        <w:top w:val="none" w:sz="0" w:space="0" w:color="auto"/>
        <w:left w:val="none" w:sz="0" w:space="0" w:color="auto"/>
        <w:bottom w:val="none" w:sz="0" w:space="0" w:color="auto"/>
        <w:right w:val="none" w:sz="0" w:space="0" w:color="auto"/>
      </w:divBdr>
    </w:div>
    <w:div w:id="1518882843">
      <w:bodyDiv w:val="1"/>
      <w:marLeft w:val="0"/>
      <w:marRight w:val="0"/>
      <w:marTop w:val="0"/>
      <w:marBottom w:val="0"/>
      <w:divBdr>
        <w:top w:val="none" w:sz="0" w:space="0" w:color="auto"/>
        <w:left w:val="none" w:sz="0" w:space="0" w:color="auto"/>
        <w:bottom w:val="none" w:sz="0" w:space="0" w:color="auto"/>
        <w:right w:val="none" w:sz="0" w:space="0" w:color="auto"/>
      </w:divBdr>
    </w:div>
    <w:div w:id="1527058314">
      <w:bodyDiv w:val="1"/>
      <w:marLeft w:val="0"/>
      <w:marRight w:val="0"/>
      <w:marTop w:val="0"/>
      <w:marBottom w:val="0"/>
      <w:divBdr>
        <w:top w:val="none" w:sz="0" w:space="0" w:color="auto"/>
        <w:left w:val="none" w:sz="0" w:space="0" w:color="auto"/>
        <w:bottom w:val="none" w:sz="0" w:space="0" w:color="auto"/>
        <w:right w:val="none" w:sz="0" w:space="0" w:color="auto"/>
      </w:divBdr>
    </w:div>
    <w:div w:id="1529295198">
      <w:bodyDiv w:val="1"/>
      <w:marLeft w:val="0"/>
      <w:marRight w:val="0"/>
      <w:marTop w:val="0"/>
      <w:marBottom w:val="0"/>
      <w:divBdr>
        <w:top w:val="none" w:sz="0" w:space="0" w:color="auto"/>
        <w:left w:val="none" w:sz="0" w:space="0" w:color="auto"/>
        <w:bottom w:val="none" w:sz="0" w:space="0" w:color="auto"/>
        <w:right w:val="none" w:sz="0" w:space="0" w:color="auto"/>
      </w:divBdr>
    </w:div>
    <w:div w:id="1541210498">
      <w:bodyDiv w:val="1"/>
      <w:marLeft w:val="0"/>
      <w:marRight w:val="0"/>
      <w:marTop w:val="0"/>
      <w:marBottom w:val="0"/>
      <w:divBdr>
        <w:top w:val="none" w:sz="0" w:space="0" w:color="auto"/>
        <w:left w:val="none" w:sz="0" w:space="0" w:color="auto"/>
        <w:bottom w:val="none" w:sz="0" w:space="0" w:color="auto"/>
        <w:right w:val="none" w:sz="0" w:space="0" w:color="auto"/>
      </w:divBdr>
    </w:div>
    <w:div w:id="1541283769">
      <w:bodyDiv w:val="1"/>
      <w:marLeft w:val="0"/>
      <w:marRight w:val="0"/>
      <w:marTop w:val="0"/>
      <w:marBottom w:val="0"/>
      <w:divBdr>
        <w:top w:val="none" w:sz="0" w:space="0" w:color="auto"/>
        <w:left w:val="none" w:sz="0" w:space="0" w:color="auto"/>
        <w:bottom w:val="none" w:sz="0" w:space="0" w:color="auto"/>
        <w:right w:val="none" w:sz="0" w:space="0" w:color="auto"/>
      </w:divBdr>
    </w:div>
    <w:div w:id="1546256431">
      <w:bodyDiv w:val="1"/>
      <w:marLeft w:val="0"/>
      <w:marRight w:val="0"/>
      <w:marTop w:val="0"/>
      <w:marBottom w:val="0"/>
      <w:divBdr>
        <w:top w:val="none" w:sz="0" w:space="0" w:color="auto"/>
        <w:left w:val="none" w:sz="0" w:space="0" w:color="auto"/>
        <w:bottom w:val="none" w:sz="0" w:space="0" w:color="auto"/>
        <w:right w:val="none" w:sz="0" w:space="0" w:color="auto"/>
      </w:divBdr>
    </w:div>
    <w:div w:id="1552495495">
      <w:bodyDiv w:val="1"/>
      <w:marLeft w:val="0"/>
      <w:marRight w:val="0"/>
      <w:marTop w:val="0"/>
      <w:marBottom w:val="0"/>
      <w:divBdr>
        <w:top w:val="none" w:sz="0" w:space="0" w:color="auto"/>
        <w:left w:val="none" w:sz="0" w:space="0" w:color="auto"/>
        <w:bottom w:val="none" w:sz="0" w:space="0" w:color="auto"/>
        <w:right w:val="none" w:sz="0" w:space="0" w:color="auto"/>
      </w:divBdr>
    </w:div>
    <w:div w:id="1554000401">
      <w:bodyDiv w:val="1"/>
      <w:marLeft w:val="0"/>
      <w:marRight w:val="0"/>
      <w:marTop w:val="0"/>
      <w:marBottom w:val="0"/>
      <w:divBdr>
        <w:top w:val="none" w:sz="0" w:space="0" w:color="auto"/>
        <w:left w:val="none" w:sz="0" w:space="0" w:color="auto"/>
        <w:bottom w:val="none" w:sz="0" w:space="0" w:color="auto"/>
        <w:right w:val="none" w:sz="0" w:space="0" w:color="auto"/>
      </w:divBdr>
    </w:div>
    <w:div w:id="1563370775">
      <w:bodyDiv w:val="1"/>
      <w:marLeft w:val="0"/>
      <w:marRight w:val="0"/>
      <w:marTop w:val="0"/>
      <w:marBottom w:val="0"/>
      <w:divBdr>
        <w:top w:val="none" w:sz="0" w:space="0" w:color="auto"/>
        <w:left w:val="none" w:sz="0" w:space="0" w:color="auto"/>
        <w:bottom w:val="none" w:sz="0" w:space="0" w:color="auto"/>
        <w:right w:val="none" w:sz="0" w:space="0" w:color="auto"/>
      </w:divBdr>
    </w:div>
    <w:div w:id="1577127756">
      <w:bodyDiv w:val="1"/>
      <w:marLeft w:val="0"/>
      <w:marRight w:val="0"/>
      <w:marTop w:val="0"/>
      <w:marBottom w:val="0"/>
      <w:divBdr>
        <w:top w:val="none" w:sz="0" w:space="0" w:color="auto"/>
        <w:left w:val="none" w:sz="0" w:space="0" w:color="auto"/>
        <w:bottom w:val="none" w:sz="0" w:space="0" w:color="auto"/>
        <w:right w:val="none" w:sz="0" w:space="0" w:color="auto"/>
      </w:divBdr>
    </w:div>
    <w:div w:id="1579051950">
      <w:bodyDiv w:val="1"/>
      <w:marLeft w:val="0"/>
      <w:marRight w:val="0"/>
      <w:marTop w:val="0"/>
      <w:marBottom w:val="0"/>
      <w:divBdr>
        <w:top w:val="none" w:sz="0" w:space="0" w:color="auto"/>
        <w:left w:val="none" w:sz="0" w:space="0" w:color="auto"/>
        <w:bottom w:val="none" w:sz="0" w:space="0" w:color="auto"/>
        <w:right w:val="none" w:sz="0" w:space="0" w:color="auto"/>
      </w:divBdr>
    </w:div>
    <w:div w:id="1579054186">
      <w:bodyDiv w:val="1"/>
      <w:marLeft w:val="0"/>
      <w:marRight w:val="0"/>
      <w:marTop w:val="0"/>
      <w:marBottom w:val="0"/>
      <w:divBdr>
        <w:top w:val="none" w:sz="0" w:space="0" w:color="auto"/>
        <w:left w:val="none" w:sz="0" w:space="0" w:color="auto"/>
        <w:bottom w:val="none" w:sz="0" w:space="0" w:color="auto"/>
        <w:right w:val="none" w:sz="0" w:space="0" w:color="auto"/>
      </w:divBdr>
    </w:div>
    <w:div w:id="1580016950">
      <w:bodyDiv w:val="1"/>
      <w:marLeft w:val="0"/>
      <w:marRight w:val="0"/>
      <w:marTop w:val="0"/>
      <w:marBottom w:val="0"/>
      <w:divBdr>
        <w:top w:val="none" w:sz="0" w:space="0" w:color="auto"/>
        <w:left w:val="none" w:sz="0" w:space="0" w:color="auto"/>
        <w:bottom w:val="none" w:sz="0" w:space="0" w:color="auto"/>
        <w:right w:val="none" w:sz="0" w:space="0" w:color="auto"/>
      </w:divBdr>
    </w:div>
    <w:div w:id="1597715571">
      <w:bodyDiv w:val="1"/>
      <w:marLeft w:val="0"/>
      <w:marRight w:val="0"/>
      <w:marTop w:val="0"/>
      <w:marBottom w:val="0"/>
      <w:divBdr>
        <w:top w:val="none" w:sz="0" w:space="0" w:color="auto"/>
        <w:left w:val="none" w:sz="0" w:space="0" w:color="auto"/>
        <w:bottom w:val="none" w:sz="0" w:space="0" w:color="auto"/>
        <w:right w:val="none" w:sz="0" w:space="0" w:color="auto"/>
      </w:divBdr>
    </w:div>
    <w:div w:id="1597862531">
      <w:bodyDiv w:val="1"/>
      <w:marLeft w:val="0"/>
      <w:marRight w:val="0"/>
      <w:marTop w:val="0"/>
      <w:marBottom w:val="0"/>
      <w:divBdr>
        <w:top w:val="none" w:sz="0" w:space="0" w:color="auto"/>
        <w:left w:val="none" w:sz="0" w:space="0" w:color="auto"/>
        <w:bottom w:val="none" w:sz="0" w:space="0" w:color="auto"/>
        <w:right w:val="none" w:sz="0" w:space="0" w:color="auto"/>
      </w:divBdr>
    </w:div>
    <w:div w:id="1604797705">
      <w:bodyDiv w:val="1"/>
      <w:marLeft w:val="0"/>
      <w:marRight w:val="0"/>
      <w:marTop w:val="0"/>
      <w:marBottom w:val="0"/>
      <w:divBdr>
        <w:top w:val="none" w:sz="0" w:space="0" w:color="auto"/>
        <w:left w:val="none" w:sz="0" w:space="0" w:color="auto"/>
        <w:bottom w:val="none" w:sz="0" w:space="0" w:color="auto"/>
        <w:right w:val="none" w:sz="0" w:space="0" w:color="auto"/>
      </w:divBdr>
    </w:div>
    <w:div w:id="1608270909">
      <w:bodyDiv w:val="1"/>
      <w:marLeft w:val="0"/>
      <w:marRight w:val="0"/>
      <w:marTop w:val="0"/>
      <w:marBottom w:val="0"/>
      <w:divBdr>
        <w:top w:val="none" w:sz="0" w:space="0" w:color="auto"/>
        <w:left w:val="none" w:sz="0" w:space="0" w:color="auto"/>
        <w:bottom w:val="none" w:sz="0" w:space="0" w:color="auto"/>
        <w:right w:val="none" w:sz="0" w:space="0" w:color="auto"/>
      </w:divBdr>
    </w:div>
    <w:div w:id="1609966152">
      <w:bodyDiv w:val="1"/>
      <w:marLeft w:val="0"/>
      <w:marRight w:val="0"/>
      <w:marTop w:val="0"/>
      <w:marBottom w:val="0"/>
      <w:divBdr>
        <w:top w:val="none" w:sz="0" w:space="0" w:color="auto"/>
        <w:left w:val="none" w:sz="0" w:space="0" w:color="auto"/>
        <w:bottom w:val="none" w:sz="0" w:space="0" w:color="auto"/>
        <w:right w:val="none" w:sz="0" w:space="0" w:color="auto"/>
      </w:divBdr>
    </w:div>
    <w:div w:id="1616520067">
      <w:bodyDiv w:val="1"/>
      <w:marLeft w:val="0"/>
      <w:marRight w:val="0"/>
      <w:marTop w:val="0"/>
      <w:marBottom w:val="0"/>
      <w:divBdr>
        <w:top w:val="none" w:sz="0" w:space="0" w:color="auto"/>
        <w:left w:val="none" w:sz="0" w:space="0" w:color="auto"/>
        <w:bottom w:val="none" w:sz="0" w:space="0" w:color="auto"/>
        <w:right w:val="none" w:sz="0" w:space="0" w:color="auto"/>
      </w:divBdr>
    </w:div>
    <w:div w:id="1617634027">
      <w:bodyDiv w:val="1"/>
      <w:marLeft w:val="0"/>
      <w:marRight w:val="0"/>
      <w:marTop w:val="0"/>
      <w:marBottom w:val="0"/>
      <w:divBdr>
        <w:top w:val="none" w:sz="0" w:space="0" w:color="auto"/>
        <w:left w:val="none" w:sz="0" w:space="0" w:color="auto"/>
        <w:bottom w:val="none" w:sz="0" w:space="0" w:color="auto"/>
        <w:right w:val="none" w:sz="0" w:space="0" w:color="auto"/>
      </w:divBdr>
    </w:div>
    <w:div w:id="1625191305">
      <w:bodyDiv w:val="1"/>
      <w:marLeft w:val="0"/>
      <w:marRight w:val="0"/>
      <w:marTop w:val="0"/>
      <w:marBottom w:val="0"/>
      <w:divBdr>
        <w:top w:val="none" w:sz="0" w:space="0" w:color="auto"/>
        <w:left w:val="none" w:sz="0" w:space="0" w:color="auto"/>
        <w:bottom w:val="none" w:sz="0" w:space="0" w:color="auto"/>
        <w:right w:val="none" w:sz="0" w:space="0" w:color="auto"/>
      </w:divBdr>
    </w:div>
    <w:div w:id="1641153372">
      <w:bodyDiv w:val="1"/>
      <w:marLeft w:val="0"/>
      <w:marRight w:val="0"/>
      <w:marTop w:val="0"/>
      <w:marBottom w:val="0"/>
      <w:divBdr>
        <w:top w:val="none" w:sz="0" w:space="0" w:color="auto"/>
        <w:left w:val="none" w:sz="0" w:space="0" w:color="auto"/>
        <w:bottom w:val="none" w:sz="0" w:space="0" w:color="auto"/>
        <w:right w:val="none" w:sz="0" w:space="0" w:color="auto"/>
      </w:divBdr>
    </w:div>
    <w:div w:id="1669476027">
      <w:bodyDiv w:val="1"/>
      <w:marLeft w:val="0"/>
      <w:marRight w:val="0"/>
      <w:marTop w:val="0"/>
      <w:marBottom w:val="0"/>
      <w:divBdr>
        <w:top w:val="none" w:sz="0" w:space="0" w:color="auto"/>
        <w:left w:val="none" w:sz="0" w:space="0" w:color="auto"/>
        <w:bottom w:val="none" w:sz="0" w:space="0" w:color="auto"/>
        <w:right w:val="none" w:sz="0" w:space="0" w:color="auto"/>
      </w:divBdr>
    </w:div>
    <w:div w:id="1676687451">
      <w:bodyDiv w:val="1"/>
      <w:marLeft w:val="0"/>
      <w:marRight w:val="0"/>
      <w:marTop w:val="0"/>
      <w:marBottom w:val="0"/>
      <w:divBdr>
        <w:top w:val="none" w:sz="0" w:space="0" w:color="auto"/>
        <w:left w:val="none" w:sz="0" w:space="0" w:color="auto"/>
        <w:bottom w:val="none" w:sz="0" w:space="0" w:color="auto"/>
        <w:right w:val="none" w:sz="0" w:space="0" w:color="auto"/>
      </w:divBdr>
    </w:div>
    <w:div w:id="1686861432">
      <w:bodyDiv w:val="1"/>
      <w:marLeft w:val="0"/>
      <w:marRight w:val="0"/>
      <w:marTop w:val="0"/>
      <w:marBottom w:val="0"/>
      <w:divBdr>
        <w:top w:val="none" w:sz="0" w:space="0" w:color="auto"/>
        <w:left w:val="none" w:sz="0" w:space="0" w:color="auto"/>
        <w:bottom w:val="none" w:sz="0" w:space="0" w:color="auto"/>
        <w:right w:val="none" w:sz="0" w:space="0" w:color="auto"/>
      </w:divBdr>
    </w:div>
    <w:div w:id="1698695874">
      <w:bodyDiv w:val="1"/>
      <w:marLeft w:val="0"/>
      <w:marRight w:val="0"/>
      <w:marTop w:val="0"/>
      <w:marBottom w:val="0"/>
      <w:divBdr>
        <w:top w:val="none" w:sz="0" w:space="0" w:color="auto"/>
        <w:left w:val="none" w:sz="0" w:space="0" w:color="auto"/>
        <w:bottom w:val="none" w:sz="0" w:space="0" w:color="auto"/>
        <w:right w:val="none" w:sz="0" w:space="0" w:color="auto"/>
      </w:divBdr>
    </w:div>
    <w:div w:id="1721438398">
      <w:bodyDiv w:val="1"/>
      <w:marLeft w:val="0"/>
      <w:marRight w:val="0"/>
      <w:marTop w:val="0"/>
      <w:marBottom w:val="0"/>
      <w:divBdr>
        <w:top w:val="none" w:sz="0" w:space="0" w:color="auto"/>
        <w:left w:val="none" w:sz="0" w:space="0" w:color="auto"/>
        <w:bottom w:val="none" w:sz="0" w:space="0" w:color="auto"/>
        <w:right w:val="none" w:sz="0" w:space="0" w:color="auto"/>
      </w:divBdr>
    </w:div>
    <w:div w:id="1728645133">
      <w:bodyDiv w:val="1"/>
      <w:marLeft w:val="0"/>
      <w:marRight w:val="0"/>
      <w:marTop w:val="0"/>
      <w:marBottom w:val="0"/>
      <w:divBdr>
        <w:top w:val="none" w:sz="0" w:space="0" w:color="auto"/>
        <w:left w:val="none" w:sz="0" w:space="0" w:color="auto"/>
        <w:bottom w:val="none" w:sz="0" w:space="0" w:color="auto"/>
        <w:right w:val="none" w:sz="0" w:space="0" w:color="auto"/>
      </w:divBdr>
    </w:div>
    <w:div w:id="1736006508">
      <w:bodyDiv w:val="1"/>
      <w:marLeft w:val="0"/>
      <w:marRight w:val="0"/>
      <w:marTop w:val="0"/>
      <w:marBottom w:val="0"/>
      <w:divBdr>
        <w:top w:val="none" w:sz="0" w:space="0" w:color="auto"/>
        <w:left w:val="none" w:sz="0" w:space="0" w:color="auto"/>
        <w:bottom w:val="none" w:sz="0" w:space="0" w:color="auto"/>
        <w:right w:val="none" w:sz="0" w:space="0" w:color="auto"/>
      </w:divBdr>
    </w:div>
    <w:div w:id="1738238153">
      <w:bodyDiv w:val="1"/>
      <w:marLeft w:val="0"/>
      <w:marRight w:val="0"/>
      <w:marTop w:val="0"/>
      <w:marBottom w:val="0"/>
      <w:divBdr>
        <w:top w:val="none" w:sz="0" w:space="0" w:color="auto"/>
        <w:left w:val="none" w:sz="0" w:space="0" w:color="auto"/>
        <w:bottom w:val="none" w:sz="0" w:space="0" w:color="auto"/>
        <w:right w:val="none" w:sz="0" w:space="0" w:color="auto"/>
      </w:divBdr>
    </w:div>
    <w:div w:id="1774326499">
      <w:bodyDiv w:val="1"/>
      <w:marLeft w:val="0"/>
      <w:marRight w:val="0"/>
      <w:marTop w:val="0"/>
      <w:marBottom w:val="0"/>
      <w:divBdr>
        <w:top w:val="none" w:sz="0" w:space="0" w:color="auto"/>
        <w:left w:val="none" w:sz="0" w:space="0" w:color="auto"/>
        <w:bottom w:val="none" w:sz="0" w:space="0" w:color="auto"/>
        <w:right w:val="none" w:sz="0" w:space="0" w:color="auto"/>
      </w:divBdr>
    </w:div>
    <w:div w:id="1777824093">
      <w:bodyDiv w:val="1"/>
      <w:marLeft w:val="0"/>
      <w:marRight w:val="0"/>
      <w:marTop w:val="0"/>
      <w:marBottom w:val="0"/>
      <w:divBdr>
        <w:top w:val="none" w:sz="0" w:space="0" w:color="auto"/>
        <w:left w:val="none" w:sz="0" w:space="0" w:color="auto"/>
        <w:bottom w:val="none" w:sz="0" w:space="0" w:color="auto"/>
        <w:right w:val="none" w:sz="0" w:space="0" w:color="auto"/>
      </w:divBdr>
    </w:div>
    <w:div w:id="1778334549">
      <w:bodyDiv w:val="1"/>
      <w:marLeft w:val="0"/>
      <w:marRight w:val="0"/>
      <w:marTop w:val="0"/>
      <w:marBottom w:val="0"/>
      <w:divBdr>
        <w:top w:val="none" w:sz="0" w:space="0" w:color="auto"/>
        <w:left w:val="none" w:sz="0" w:space="0" w:color="auto"/>
        <w:bottom w:val="none" w:sz="0" w:space="0" w:color="auto"/>
        <w:right w:val="none" w:sz="0" w:space="0" w:color="auto"/>
      </w:divBdr>
    </w:div>
    <w:div w:id="1781413146">
      <w:bodyDiv w:val="1"/>
      <w:marLeft w:val="0"/>
      <w:marRight w:val="0"/>
      <w:marTop w:val="0"/>
      <w:marBottom w:val="0"/>
      <w:divBdr>
        <w:top w:val="none" w:sz="0" w:space="0" w:color="auto"/>
        <w:left w:val="none" w:sz="0" w:space="0" w:color="auto"/>
        <w:bottom w:val="none" w:sz="0" w:space="0" w:color="auto"/>
        <w:right w:val="none" w:sz="0" w:space="0" w:color="auto"/>
      </w:divBdr>
    </w:div>
    <w:div w:id="1782266324">
      <w:bodyDiv w:val="1"/>
      <w:marLeft w:val="0"/>
      <w:marRight w:val="0"/>
      <w:marTop w:val="0"/>
      <w:marBottom w:val="0"/>
      <w:divBdr>
        <w:top w:val="none" w:sz="0" w:space="0" w:color="auto"/>
        <w:left w:val="none" w:sz="0" w:space="0" w:color="auto"/>
        <w:bottom w:val="none" w:sz="0" w:space="0" w:color="auto"/>
        <w:right w:val="none" w:sz="0" w:space="0" w:color="auto"/>
      </w:divBdr>
    </w:div>
    <w:div w:id="1786072087">
      <w:bodyDiv w:val="1"/>
      <w:marLeft w:val="0"/>
      <w:marRight w:val="0"/>
      <w:marTop w:val="0"/>
      <w:marBottom w:val="0"/>
      <w:divBdr>
        <w:top w:val="none" w:sz="0" w:space="0" w:color="auto"/>
        <w:left w:val="none" w:sz="0" w:space="0" w:color="auto"/>
        <w:bottom w:val="none" w:sz="0" w:space="0" w:color="auto"/>
        <w:right w:val="none" w:sz="0" w:space="0" w:color="auto"/>
      </w:divBdr>
    </w:div>
    <w:div w:id="1794443078">
      <w:bodyDiv w:val="1"/>
      <w:marLeft w:val="0"/>
      <w:marRight w:val="0"/>
      <w:marTop w:val="0"/>
      <w:marBottom w:val="0"/>
      <w:divBdr>
        <w:top w:val="none" w:sz="0" w:space="0" w:color="auto"/>
        <w:left w:val="none" w:sz="0" w:space="0" w:color="auto"/>
        <w:bottom w:val="none" w:sz="0" w:space="0" w:color="auto"/>
        <w:right w:val="none" w:sz="0" w:space="0" w:color="auto"/>
      </w:divBdr>
    </w:div>
    <w:div w:id="1821535322">
      <w:bodyDiv w:val="1"/>
      <w:marLeft w:val="0"/>
      <w:marRight w:val="0"/>
      <w:marTop w:val="0"/>
      <w:marBottom w:val="0"/>
      <w:divBdr>
        <w:top w:val="none" w:sz="0" w:space="0" w:color="auto"/>
        <w:left w:val="none" w:sz="0" w:space="0" w:color="auto"/>
        <w:bottom w:val="none" w:sz="0" w:space="0" w:color="auto"/>
        <w:right w:val="none" w:sz="0" w:space="0" w:color="auto"/>
      </w:divBdr>
    </w:div>
    <w:div w:id="1823346152">
      <w:bodyDiv w:val="1"/>
      <w:marLeft w:val="0"/>
      <w:marRight w:val="0"/>
      <w:marTop w:val="0"/>
      <w:marBottom w:val="0"/>
      <w:divBdr>
        <w:top w:val="none" w:sz="0" w:space="0" w:color="auto"/>
        <w:left w:val="none" w:sz="0" w:space="0" w:color="auto"/>
        <w:bottom w:val="none" w:sz="0" w:space="0" w:color="auto"/>
        <w:right w:val="none" w:sz="0" w:space="0" w:color="auto"/>
      </w:divBdr>
    </w:div>
    <w:div w:id="1838035582">
      <w:bodyDiv w:val="1"/>
      <w:marLeft w:val="0"/>
      <w:marRight w:val="0"/>
      <w:marTop w:val="0"/>
      <w:marBottom w:val="0"/>
      <w:divBdr>
        <w:top w:val="none" w:sz="0" w:space="0" w:color="auto"/>
        <w:left w:val="none" w:sz="0" w:space="0" w:color="auto"/>
        <w:bottom w:val="none" w:sz="0" w:space="0" w:color="auto"/>
        <w:right w:val="none" w:sz="0" w:space="0" w:color="auto"/>
      </w:divBdr>
    </w:div>
    <w:div w:id="1845826994">
      <w:bodyDiv w:val="1"/>
      <w:marLeft w:val="0"/>
      <w:marRight w:val="0"/>
      <w:marTop w:val="0"/>
      <w:marBottom w:val="0"/>
      <w:divBdr>
        <w:top w:val="none" w:sz="0" w:space="0" w:color="auto"/>
        <w:left w:val="none" w:sz="0" w:space="0" w:color="auto"/>
        <w:bottom w:val="none" w:sz="0" w:space="0" w:color="auto"/>
        <w:right w:val="none" w:sz="0" w:space="0" w:color="auto"/>
      </w:divBdr>
    </w:div>
    <w:div w:id="1851721940">
      <w:bodyDiv w:val="1"/>
      <w:marLeft w:val="0"/>
      <w:marRight w:val="0"/>
      <w:marTop w:val="0"/>
      <w:marBottom w:val="0"/>
      <w:divBdr>
        <w:top w:val="none" w:sz="0" w:space="0" w:color="auto"/>
        <w:left w:val="none" w:sz="0" w:space="0" w:color="auto"/>
        <w:bottom w:val="none" w:sz="0" w:space="0" w:color="auto"/>
        <w:right w:val="none" w:sz="0" w:space="0" w:color="auto"/>
      </w:divBdr>
    </w:div>
    <w:div w:id="1857648290">
      <w:bodyDiv w:val="1"/>
      <w:marLeft w:val="0"/>
      <w:marRight w:val="0"/>
      <w:marTop w:val="0"/>
      <w:marBottom w:val="0"/>
      <w:divBdr>
        <w:top w:val="none" w:sz="0" w:space="0" w:color="auto"/>
        <w:left w:val="none" w:sz="0" w:space="0" w:color="auto"/>
        <w:bottom w:val="none" w:sz="0" w:space="0" w:color="auto"/>
        <w:right w:val="none" w:sz="0" w:space="0" w:color="auto"/>
      </w:divBdr>
    </w:div>
    <w:div w:id="1862861136">
      <w:bodyDiv w:val="1"/>
      <w:marLeft w:val="0"/>
      <w:marRight w:val="0"/>
      <w:marTop w:val="0"/>
      <w:marBottom w:val="0"/>
      <w:divBdr>
        <w:top w:val="none" w:sz="0" w:space="0" w:color="auto"/>
        <w:left w:val="none" w:sz="0" w:space="0" w:color="auto"/>
        <w:bottom w:val="none" w:sz="0" w:space="0" w:color="auto"/>
        <w:right w:val="none" w:sz="0" w:space="0" w:color="auto"/>
      </w:divBdr>
    </w:div>
    <w:div w:id="1872763316">
      <w:bodyDiv w:val="1"/>
      <w:marLeft w:val="0"/>
      <w:marRight w:val="0"/>
      <w:marTop w:val="0"/>
      <w:marBottom w:val="0"/>
      <w:divBdr>
        <w:top w:val="none" w:sz="0" w:space="0" w:color="auto"/>
        <w:left w:val="none" w:sz="0" w:space="0" w:color="auto"/>
        <w:bottom w:val="none" w:sz="0" w:space="0" w:color="auto"/>
        <w:right w:val="none" w:sz="0" w:space="0" w:color="auto"/>
      </w:divBdr>
    </w:div>
    <w:div w:id="1873223481">
      <w:bodyDiv w:val="1"/>
      <w:marLeft w:val="0"/>
      <w:marRight w:val="0"/>
      <w:marTop w:val="0"/>
      <w:marBottom w:val="0"/>
      <w:divBdr>
        <w:top w:val="none" w:sz="0" w:space="0" w:color="auto"/>
        <w:left w:val="none" w:sz="0" w:space="0" w:color="auto"/>
        <w:bottom w:val="none" w:sz="0" w:space="0" w:color="auto"/>
        <w:right w:val="none" w:sz="0" w:space="0" w:color="auto"/>
      </w:divBdr>
    </w:div>
    <w:div w:id="1889681126">
      <w:bodyDiv w:val="1"/>
      <w:marLeft w:val="0"/>
      <w:marRight w:val="0"/>
      <w:marTop w:val="0"/>
      <w:marBottom w:val="0"/>
      <w:divBdr>
        <w:top w:val="none" w:sz="0" w:space="0" w:color="auto"/>
        <w:left w:val="none" w:sz="0" w:space="0" w:color="auto"/>
        <w:bottom w:val="none" w:sz="0" w:space="0" w:color="auto"/>
        <w:right w:val="none" w:sz="0" w:space="0" w:color="auto"/>
      </w:divBdr>
    </w:div>
    <w:div w:id="1892383336">
      <w:bodyDiv w:val="1"/>
      <w:marLeft w:val="0"/>
      <w:marRight w:val="0"/>
      <w:marTop w:val="0"/>
      <w:marBottom w:val="0"/>
      <w:divBdr>
        <w:top w:val="none" w:sz="0" w:space="0" w:color="auto"/>
        <w:left w:val="none" w:sz="0" w:space="0" w:color="auto"/>
        <w:bottom w:val="none" w:sz="0" w:space="0" w:color="auto"/>
        <w:right w:val="none" w:sz="0" w:space="0" w:color="auto"/>
      </w:divBdr>
    </w:div>
    <w:div w:id="1906452060">
      <w:bodyDiv w:val="1"/>
      <w:marLeft w:val="0"/>
      <w:marRight w:val="0"/>
      <w:marTop w:val="0"/>
      <w:marBottom w:val="0"/>
      <w:divBdr>
        <w:top w:val="none" w:sz="0" w:space="0" w:color="auto"/>
        <w:left w:val="none" w:sz="0" w:space="0" w:color="auto"/>
        <w:bottom w:val="none" w:sz="0" w:space="0" w:color="auto"/>
        <w:right w:val="none" w:sz="0" w:space="0" w:color="auto"/>
      </w:divBdr>
    </w:div>
    <w:div w:id="1914772314">
      <w:bodyDiv w:val="1"/>
      <w:marLeft w:val="0"/>
      <w:marRight w:val="0"/>
      <w:marTop w:val="0"/>
      <w:marBottom w:val="0"/>
      <w:divBdr>
        <w:top w:val="none" w:sz="0" w:space="0" w:color="auto"/>
        <w:left w:val="none" w:sz="0" w:space="0" w:color="auto"/>
        <w:bottom w:val="none" w:sz="0" w:space="0" w:color="auto"/>
        <w:right w:val="none" w:sz="0" w:space="0" w:color="auto"/>
      </w:divBdr>
    </w:div>
    <w:div w:id="1921981450">
      <w:bodyDiv w:val="1"/>
      <w:marLeft w:val="0"/>
      <w:marRight w:val="0"/>
      <w:marTop w:val="0"/>
      <w:marBottom w:val="0"/>
      <w:divBdr>
        <w:top w:val="none" w:sz="0" w:space="0" w:color="auto"/>
        <w:left w:val="none" w:sz="0" w:space="0" w:color="auto"/>
        <w:bottom w:val="none" w:sz="0" w:space="0" w:color="auto"/>
        <w:right w:val="none" w:sz="0" w:space="0" w:color="auto"/>
      </w:divBdr>
    </w:div>
    <w:div w:id="1925185554">
      <w:bodyDiv w:val="1"/>
      <w:marLeft w:val="0"/>
      <w:marRight w:val="0"/>
      <w:marTop w:val="0"/>
      <w:marBottom w:val="0"/>
      <w:divBdr>
        <w:top w:val="none" w:sz="0" w:space="0" w:color="auto"/>
        <w:left w:val="none" w:sz="0" w:space="0" w:color="auto"/>
        <w:bottom w:val="none" w:sz="0" w:space="0" w:color="auto"/>
        <w:right w:val="none" w:sz="0" w:space="0" w:color="auto"/>
      </w:divBdr>
    </w:div>
    <w:div w:id="1938441986">
      <w:bodyDiv w:val="1"/>
      <w:marLeft w:val="0"/>
      <w:marRight w:val="0"/>
      <w:marTop w:val="0"/>
      <w:marBottom w:val="0"/>
      <w:divBdr>
        <w:top w:val="none" w:sz="0" w:space="0" w:color="auto"/>
        <w:left w:val="none" w:sz="0" w:space="0" w:color="auto"/>
        <w:bottom w:val="none" w:sz="0" w:space="0" w:color="auto"/>
        <w:right w:val="none" w:sz="0" w:space="0" w:color="auto"/>
      </w:divBdr>
    </w:div>
    <w:div w:id="1938712083">
      <w:bodyDiv w:val="1"/>
      <w:marLeft w:val="0"/>
      <w:marRight w:val="0"/>
      <w:marTop w:val="0"/>
      <w:marBottom w:val="0"/>
      <w:divBdr>
        <w:top w:val="none" w:sz="0" w:space="0" w:color="auto"/>
        <w:left w:val="none" w:sz="0" w:space="0" w:color="auto"/>
        <w:bottom w:val="none" w:sz="0" w:space="0" w:color="auto"/>
        <w:right w:val="none" w:sz="0" w:space="0" w:color="auto"/>
      </w:divBdr>
    </w:div>
    <w:div w:id="1938713562">
      <w:bodyDiv w:val="1"/>
      <w:marLeft w:val="0"/>
      <w:marRight w:val="0"/>
      <w:marTop w:val="0"/>
      <w:marBottom w:val="0"/>
      <w:divBdr>
        <w:top w:val="none" w:sz="0" w:space="0" w:color="auto"/>
        <w:left w:val="none" w:sz="0" w:space="0" w:color="auto"/>
        <w:bottom w:val="none" w:sz="0" w:space="0" w:color="auto"/>
        <w:right w:val="none" w:sz="0" w:space="0" w:color="auto"/>
      </w:divBdr>
    </w:div>
    <w:div w:id="1942567578">
      <w:bodyDiv w:val="1"/>
      <w:marLeft w:val="0"/>
      <w:marRight w:val="0"/>
      <w:marTop w:val="0"/>
      <w:marBottom w:val="0"/>
      <w:divBdr>
        <w:top w:val="none" w:sz="0" w:space="0" w:color="auto"/>
        <w:left w:val="none" w:sz="0" w:space="0" w:color="auto"/>
        <w:bottom w:val="none" w:sz="0" w:space="0" w:color="auto"/>
        <w:right w:val="none" w:sz="0" w:space="0" w:color="auto"/>
      </w:divBdr>
    </w:div>
    <w:div w:id="1944678369">
      <w:bodyDiv w:val="1"/>
      <w:marLeft w:val="0"/>
      <w:marRight w:val="0"/>
      <w:marTop w:val="0"/>
      <w:marBottom w:val="0"/>
      <w:divBdr>
        <w:top w:val="none" w:sz="0" w:space="0" w:color="auto"/>
        <w:left w:val="none" w:sz="0" w:space="0" w:color="auto"/>
        <w:bottom w:val="none" w:sz="0" w:space="0" w:color="auto"/>
        <w:right w:val="none" w:sz="0" w:space="0" w:color="auto"/>
      </w:divBdr>
    </w:div>
    <w:div w:id="1947468645">
      <w:bodyDiv w:val="1"/>
      <w:marLeft w:val="0"/>
      <w:marRight w:val="0"/>
      <w:marTop w:val="0"/>
      <w:marBottom w:val="0"/>
      <w:divBdr>
        <w:top w:val="none" w:sz="0" w:space="0" w:color="auto"/>
        <w:left w:val="none" w:sz="0" w:space="0" w:color="auto"/>
        <w:bottom w:val="none" w:sz="0" w:space="0" w:color="auto"/>
        <w:right w:val="none" w:sz="0" w:space="0" w:color="auto"/>
      </w:divBdr>
    </w:div>
    <w:div w:id="1947694898">
      <w:bodyDiv w:val="1"/>
      <w:marLeft w:val="0"/>
      <w:marRight w:val="0"/>
      <w:marTop w:val="0"/>
      <w:marBottom w:val="0"/>
      <w:divBdr>
        <w:top w:val="none" w:sz="0" w:space="0" w:color="auto"/>
        <w:left w:val="none" w:sz="0" w:space="0" w:color="auto"/>
        <w:bottom w:val="none" w:sz="0" w:space="0" w:color="auto"/>
        <w:right w:val="none" w:sz="0" w:space="0" w:color="auto"/>
      </w:divBdr>
    </w:div>
    <w:div w:id="1954745999">
      <w:bodyDiv w:val="1"/>
      <w:marLeft w:val="0"/>
      <w:marRight w:val="0"/>
      <w:marTop w:val="0"/>
      <w:marBottom w:val="0"/>
      <w:divBdr>
        <w:top w:val="none" w:sz="0" w:space="0" w:color="auto"/>
        <w:left w:val="none" w:sz="0" w:space="0" w:color="auto"/>
        <w:bottom w:val="none" w:sz="0" w:space="0" w:color="auto"/>
        <w:right w:val="none" w:sz="0" w:space="0" w:color="auto"/>
      </w:divBdr>
    </w:div>
    <w:div w:id="1977292591">
      <w:bodyDiv w:val="1"/>
      <w:marLeft w:val="0"/>
      <w:marRight w:val="0"/>
      <w:marTop w:val="0"/>
      <w:marBottom w:val="0"/>
      <w:divBdr>
        <w:top w:val="none" w:sz="0" w:space="0" w:color="auto"/>
        <w:left w:val="none" w:sz="0" w:space="0" w:color="auto"/>
        <w:bottom w:val="none" w:sz="0" w:space="0" w:color="auto"/>
        <w:right w:val="none" w:sz="0" w:space="0" w:color="auto"/>
      </w:divBdr>
    </w:div>
    <w:div w:id="1981423255">
      <w:bodyDiv w:val="1"/>
      <w:marLeft w:val="0"/>
      <w:marRight w:val="0"/>
      <w:marTop w:val="0"/>
      <w:marBottom w:val="0"/>
      <w:divBdr>
        <w:top w:val="none" w:sz="0" w:space="0" w:color="auto"/>
        <w:left w:val="none" w:sz="0" w:space="0" w:color="auto"/>
        <w:bottom w:val="none" w:sz="0" w:space="0" w:color="auto"/>
        <w:right w:val="none" w:sz="0" w:space="0" w:color="auto"/>
      </w:divBdr>
    </w:div>
    <w:div w:id="1983925397">
      <w:bodyDiv w:val="1"/>
      <w:marLeft w:val="0"/>
      <w:marRight w:val="0"/>
      <w:marTop w:val="0"/>
      <w:marBottom w:val="0"/>
      <w:divBdr>
        <w:top w:val="none" w:sz="0" w:space="0" w:color="auto"/>
        <w:left w:val="none" w:sz="0" w:space="0" w:color="auto"/>
        <w:bottom w:val="none" w:sz="0" w:space="0" w:color="auto"/>
        <w:right w:val="none" w:sz="0" w:space="0" w:color="auto"/>
      </w:divBdr>
    </w:div>
    <w:div w:id="2001108613">
      <w:bodyDiv w:val="1"/>
      <w:marLeft w:val="0"/>
      <w:marRight w:val="0"/>
      <w:marTop w:val="0"/>
      <w:marBottom w:val="0"/>
      <w:divBdr>
        <w:top w:val="none" w:sz="0" w:space="0" w:color="auto"/>
        <w:left w:val="none" w:sz="0" w:space="0" w:color="auto"/>
        <w:bottom w:val="none" w:sz="0" w:space="0" w:color="auto"/>
        <w:right w:val="none" w:sz="0" w:space="0" w:color="auto"/>
      </w:divBdr>
    </w:div>
    <w:div w:id="2001617581">
      <w:bodyDiv w:val="1"/>
      <w:marLeft w:val="0"/>
      <w:marRight w:val="0"/>
      <w:marTop w:val="0"/>
      <w:marBottom w:val="0"/>
      <w:divBdr>
        <w:top w:val="none" w:sz="0" w:space="0" w:color="auto"/>
        <w:left w:val="none" w:sz="0" w:space="0" w:color="auto"/>
        <w:bottom w:val="none" w:sz="0" w:space="0" w:color="auto"/>
        <w:right w:val="none" w:sz="0" w:space="0" w:color="auto"/>
      </w:divBdr>
    </w:div>
    <w:div w:id="2006009921">
      <w:bodyDiv w:val="1"/>
      <w:marLeft w:val="0"/>
      <w:marRight w:val="0"/>
      <w:marTop w:val="0"/>
      <w:marBottom w:val="0"/>
      <w:divBdr>
        <w:top w:val="none" w:sz="0" w:space="0" w:color="auto"/>
        <w:left w:val="none" w:sz="0" w:space="0" w:color="auto"/>
        <w:bottom w:val="none" w:sz="0" w:space="0" w:color="auto"/>
        <w:right w:val="none" w:sz="0" w:space="0" w:color="auto"/>
      </w:divBdr>
    </w:div>
    <w:div w:id="2006666260">
      <w:bodyDiv w:val="1"/>
      <w:marLeft w:val="0"/>
      <w:marRight w:val="0"/>
      <w:marTop w:val="0"/>
      <w:marBottom w:val="0"/>
      <w:divBdr>
        <w:top w:val="none" w:sz="0" w:space="0" w:color="auto"/>
        <w:left w:val="none" w:sz="0" w:space="0" w:color="auto"/>
        <w:bottom w:val="none" w:sz="0" w:space="0" w:color="auto"/>
        <w:right w:val="none" w:sz="0" w:space="0" w:color="auto"/>
      </w:divBdr>
    </w:div>
    <w:div w:id="2009365289">
      <w:bodyDiv w:val="1"/>
      <w:marLeft w:val="0"/>
      <w:marRight w:val="0"/>
      <w:marTop w:val="0"/>
      <w:marBottom w:val="0"/>
      <w:divBdr>
        <w:top w:val="none" w:sz="0" w:space="0" w:color="auto"/>
        <w:left w:val="none" w:sz="0" w:space="0" w:color="auto"/>
        <w:bottom w:val="none" w:sz="0" w:space="0" w:color="auto"/>
        <w:right w:val="none" w:sz="0" w:space="0" w:color="auto"/>
      </w:divBdr>
    </w:div>
    <w:div w:id="2030253128">
      <w:bodyDiv w:val="1"/>
      <w:marLeft w:val="0"/>
      <w:marRight w:val="0"/>
      <w:marTop w:val="0"/>
      <w:marBottom w:val="0"/>
      <w:divBdr>
        <w:top w:val="none" w:sz="0" w:space="0" w:color="auto"/>
        <w:left w:val="none" w:sz="0" w:space="0" w:color="auto"/>
        <w:bottom w:val="none" w:sz="0" w:space="0" w:color="auto"/>
        <w:right w:val="none" w:sz="0" w:space="0" w:color="auto"/>
      </w:divBdr>
    </w:div>
    <w:div w:id="2038502823">
      <w:bodyDiv w:val="1"/>
      <w:marLeft w:val="0"/>
      <w:marRight w:val="0"/>
      <w:marTop w:val="0"/>
      <w:marBottom w:val="0"/>
      <w:divBdr>
        <w:top w:val="none" w:sz="0" w:space="0" w:color="auto"/>
        <w:left w:val="none" w:sz="0" w:space="0" w:color="auto"/>
        <w:bottom w:val="none" w:sz="0" w:space="0" w:color="auto"/>
        <w:right w:val="none" w:sz="0" w:space="0" w:color="auto"/>
      </w:divBdr>
    </w:div>
    <w:div w:id="2045717436">
      <w:bodyDiv w:val="1"/>
      <w:marLeft w:val="0"/>
      <w:marRight w:val="0"/>
      <w:marTop w:val="0"/>
      <w:marBottom w:val="0"/>
      <w:divBdr>
        <w:top w:val="none" w:sz="0" w:space="0" w:color="auto"/>
        <w:left w:val="none" w:sz="0" w:space="0" w:color="auto"/>
        <w:bottom w:val="none" w:sz="0" w:space="0" w:color="auto"/>
        <w:right w:val="none" w:sz="0" w:space="0" w:color="auto"/>
      </w:divBdr>
    </w:div>
    <w:div w:id="2048796147">
      <w:bodyDiv w:val="1"/>
      <w:marLeft w:val="0"/>
      <w:marRight w:val="0"/>
      <w:marTop w:val="0"/>
      <w:marBottom w:val="0"/>
      <w:divBdr>
        <w:top w:val="none" w:sz="0" w:space="0" w:color="auto"/>
        <w:left w:val="none" w:sz="0" w:space="0" w:color="auto"/>
        <w:bottom w:val="none" w:sz="0" w:space="0" w:color="auto"/>
        <w:right w:val="none" w:sz="0" w:space="0" w:color="auto"/>
      </w:divBdr>
    </w:div>
    <w:div w:id="2051031455">
      <w:bodyDiv w:val="1"/>
      <w:marLeft w:val="0"/>
      <w:marRight w:val="0"/>
      <w:marTop w:val="0"/>
      <w:marBottom w:val="0"/>
      <w:divBdr>
        <w:top w:val="none" w:sz="0" w:space="0" w:color="auto"/>
        <w:left w:val="none" w:sz="0" w:space="0" w:color="auto"/>
        <w:bottom w:val="none" w:sz="0" w:space="0" w:color="auto"/>
        <w:right w:val="none" w:sz="0" w:space="0" w:color="auto"/>
      </w:divBdr>
    </w:div>
    <w:div w:id="2058161541">
      <w:bodyDiv w:val="1"/>
      <w:marLeft w:val="0"/>
      <w:marRight w:val="0"/>
      <w:marTop w:val="0"/>
      <w:marBottom w:val="0"/>
      <w:divBdr>
        <w:top w:val="none" w:sz="0" w:space="0" w:color="auto"/>
        <w:left w:val="none" w:sz="0" w:space="0" w:color="auto"/>
        <w:bottom w:val="none" w:sz="0" w:space="0" w:color="auto"/>
        <w:right w:val="none" w:sz="0" w:space="0" w:color="auto"/>
      </w:divBdr>
    </w:div>
    <w:div w:id="2064523552">
      <w:bodyDiv w:val="1"/>
      <w:marLeft w:val="0"/>
      <w:marRight w:val="0"/>
      <w:marTop w:val="0"/>
      <w:marBottom w:val="0"/>
      <w:divBdr>
        <w:top w:val="none" w:sz="0" w:space="0" w:color="auto"/>
        <w:left w:val="none" w:sz="0" w:space="0" w:color="auto"/>
        <w:bottom w:val="none" w:sz="0" w:space="0" w:color="auto"/>
        <w:right w:val="none" w:sz="0" w:space="0" w:color="auto"/>
      </w:divBdr>
    </w:div>
    <w:div w:id="2088526373">
      <w:bodyDiv w:val="1"/>
      <w:marLeft w:val="0"/>
      <w:marRight w:val="0"/>
      <w:marTop w:val="0"/>
      <w:marBottom w:val="0"/>
      <w:divBdr>
        <w:top w:val="none" w:sz="0" w:space="0" w:color="auto"/>
        <w:left w:val="none" w:sz="0" w:space="0" w:color="auto"/>
        <w:bottom w:val="none" w:sz="0" w:space="0" w:color="auto"/>
        <w:right w:val="none" w:sz="0" w:space="0" w:color="auto"/>
      </w:divBdr>
    </w:div>
    <w:div w:id="2090078410">
      <w:bodyDiv w:val="1"/>
      <w:marLeft w:val="0"/>
      <w:marRight w:val="0"/>
      <w:marTop w:val="0"/>
      <w:marBottom w:val="0"/>
      <w:divBdr>
        <w:top w:val="none" w:sz="0" w:space="0" w:color="auto"/>
        <w:left w:val="none" w:sz="0" w:space="0" w:color="auto"/>
        <w:bottom w:val="none" w:sz="0" w:space="0" w:color="auto"/>
        <w:right w:val="none" w:sz="0" w:space="0" w:color="auto"/>
      </w:divBdr>
    </w:div>
    <w:div w:id="2093702400">
      <w:bodyDiv w:val="1"/>
      <w:marLeft w:val="0"/>
      <w:marRight w:val="0"/>
      <w:marTop w:val="0"/>
      <w:marBottom w:val="0"/>
      <w:divBdr>
        <w:top w:val="none" w:sz="0" w:space="0" w:color="auto"/>
        <w:left w:val="none" w:sz="0" w:space="0" w:color="auto"/>
        <w:bottom w:val="none" w:sz="0" w:space="0" w:color="auto"/>
        <w:right w:val="none" w:sz="0" w:space="0" w:color="auto"/>
      </w:divBdr>
    </w:div>
    <w:div w:id="2109740201">
      <w:bodyDiv w:val="1"/>
      <w:marLeft w:val="0"/>
      <w:marRight w:val="0"/>
      <w:marTop w:val="0"/>
      <w:marBottom w:val="0"/>
      <w:divBdr>
        <w:top w:val="none" w:sz="0" w:space="0" w:color="auto"/>
        <w:left w:val="none" w:sz="0" w:space="0" w:color="auto"/>
        <w:bottom w:val="none" w:sz="0" w:space="0" w:color="auto"/>
        <w:right w:val="none" w:sz="0" w:space="0" w:color="auto"/>
      </w:divBdr>
    </w:div>
    <w:div w:id="2123529463">
      <w:bodyDiv w:val="1"/>
      <w:marLeft w:val="0"/>
      <w:marRight w:val="0"/>
      <w:marTop w:val="0"/>
      <w:marBottom w:val="0"/>
      <w:divBdr>
        <w:top w:val="none" w:sz="0" w:space="0" w:color="auto"/>
        <w:left w:val="none" w:sz="0" w:space="0" w:color="auto"/>
        <w:bottom w:val="none" w:sz="0" w:space="0" w:color="auto"/>
        <w:right w:val="none" w:sz="0" w:space="0" w:color="auto"/>
      </w:divBdr>
    </w:div>
    <w:div w:id="21425332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90.png"/><Relationship Id="rId21" Type="http://schemas.openxmlformats.org/officeDocument/2006/relationships/image" Target="cid:image001.png@01D9618C.6E3B0E20" TargetMode="External"/><Relationship Id="rId42" Type="http://schemas.openxmlformats.org/officeDocument/2006/relationships/image" Target="media/image108.png"/><Relationship Id="rId63" Type="http://schemas.openxmlformats.org/officeDocument/2006/relationships/customXml" Target="ink/ink14.xml"/><Relationship Id="rId84" Type="http://schemas.openxmlformats.org/officeDocument/2006/relationships/customXml" Target="ink/ink20.xml"/><Relationship Id="rId138" Type="http://schemas.openxmlformats.org/officeDocument/2006/relationships/fontTable" Target="fontTable.xml"/><Relationship Id="rId16" Type="http://schemas.openxmlformats.org/officeDocument/2006/relationships/package" Target="embeddings/Microsoft_Excel_Worksheet.xlsx"/><Relationship Id="rId107" Type="http://schemas.openxmlformats.org/officeDocument/2006/relationships/customXml" Target="ink/ink26.xml"/><Relationship Id="rId11" Type="http://schemas.openxmlformats.org/officeDocument/2006/relationships/endnotes" Target="endnotes.xml"/><Relationship Id="rId32" Type="http://schemas.openxmlformats.org/officeDocument/2006/relationships/customXml" Target="ink/ink4.xml"/><Relationship Id="rId37" Type="http://schemas.openxmlformats.org/officeDocument/2006/relationships/image" Target="media/image56.png"/><Relationship Id="rId53" Type="http://schemas.openxmlformats.org/officeDocument/2006/relationships/customXml" Target="ink/ink10.xml"/><Relationship Id="rId58" Type="http://schemas.openxmlformats.org/officeDocument/2006/relationships/image" Target="media/image118.png"/><Relationship Id="rId74" Type="http://schemas.openxmlformats.org/officeDocument/2006/relationships/image" Target="media/image71.png"/><Relationship Id="rId79" Type="http://schemas.openxmlformats.org/officeDocument/2006/relationships/image" Target="media/image131.png"/><Relationship Id="rId102" Type="http://schemas.openxmlformats.org/officeDocument/2006/relationships/image" Target="media/image83.png"/><Relationship Id="rId123" Type="http://schemas.openxmlformats.org/officeDocument/2006/relationships/image" Target="media/image92.png"/><Relationship Id="rId128" Type="http://schemas.openxmlformats.org/officeDocument/2006/relationships/image" Target="media/image166.png"/><Relationship Id="rId5" Type="http://schemas.openxmlformats.org/officeDocument/2006/relationships/customXml" Target="../customXml/item5.xml"/><Relationship Id="rId90" Type="http://schemas.openxmlformats.org/officeDocument/2006/relationships/image" Target="media/image77.png"/><Relationship Id="rId95" Type="http://schemas.openxmlformats.org/officeDocument/2006/relationships/customXml" Target="ink/ink23.xml"/><Relationship Id="rId22" Type="http://schemas.openxmlformats.org/officeDocument/2006/relationships/image" Target="media/image51.png"/><Relationship Id="rId27" Type="http://schemas.openxmlformats.org/officeDocument/2006/relationships/image" Target="media/image97.png"/><Relationship Id="rId43" Type="http://schemas.openxmlformats.org/officeDocument/2006/relationships/image" Target="media/image60.png"/><Relationship Id="rId48" Type="http://schemas.openxmlformats.org/officeDocument/2006/relationships/image" Target="media/image63.png"/><Relationship Id="rId64" Type="http://schemas.openxmlformats.org/officeDocument/2006/relationships/image" Target="media/image122.png"/><Relationship Id="rId69" Type="http://schemas.openxmlformats.org/officeDocument/2006/relationships/customXml" Target="ink/ink16.xml"/><Relationship Id="rId113" Type="http://schemas.openxmlformats.org/officeDocument/2006/relationships/image" Target="media/image156.png"/><Relationship Id="rId118" Type="http://schemas.openxmlformats.org/officeDocument/2006/relationships/customXml" Target="ink/ink29.xml"/><Relationship Id="rId134" Type="http://schemas.openxmlformats.org/officeDocument/2006/relationships/customXml" Target="ink/ink33.xml"/><Relationship Id="rId139" Type="http://schemas.openxmlformats.org/officeDocument/2006/relationships/theme" Target="theme/theme1.xml"/><Relationship Id="rId80" Type="http://schemas.openxmlformats.org/officeDocument/2006/relationships/image" Target="media/image73.png"/><Relationship Id="rId85" Type="http://schemas.openxmlformats.org/officeDocument/2006/relationships/image" Target="media/image135.png"/><Relationship Id="rId12" Type="http://schemas.openxmlformats.org/officeDocument/2006/relationships/header" Target="header1.xml"/><Relationship Id="rId17" Type="http://schemas.openxmlformats.org/officeDocument/2006/relationships/image" Target="media/image47.png"/><Relationship Id="rId33" Type="http://schemas.openxmlformats.org/officeDocument/2006/relationships/image" Target="media/image101.png"/><Relationship Id="rId38" Type="http://schemas.openxmlformats.org/officeDocument/2006/relationships/image" Target="media/image57.png"/><Relationship Id="rId59" Type="http://schemas.openxmlformats.org/officeDocument/2006/relationships/image" Target="media/image65.png"/><Relationship Id="rId103" Type="http://schemas.openxmlformats.org/officeDocument/2006/relationships/customXml" Target="ink/ink25.xml"/><Relationship Id="rId108" Type="http://schemas.openxmlformats.org/officeDocument/2006/relationships/image" Target="media/image152.png"/><Relationship Id="rId124" Type="http://schemas.openxmlformats.org/officeDocument/2006/relationships/customXml" Target="ink/ink31.xml"/><Relationship Id="rId129" Type="http://schemas.openxmlformats.org/officeDocument/2006/relationships/image" Target="media/image94.png"/><Relationship Id="rId54" Type="http://schemas.openxmlformats.org/officeDocument/2006/relationships/customXml" Target="ink/ink11.xml"/><Relationship Id="rId70" Type="http://schemas.openxmlformats.org/officeDocument/2006/relationships/image" Target="media/image126.png"/><Relationship Id="rId75" Type="http://schemas.openxmlformats.org/officeDocument/2006/relationships/hyperlink" Target="javascript:void(0)" TargetMode="External"/><Relationship Id="rId91" Type="http://schemas.openxmlformats.org/officeDocument/2006/relationships/image" Target="media/image78.png"/><Relationship Id="rId96" Type="http://schemas.openxmlformats.org/officeDocument/2006/relationships/image" Target="media/image143.png"/><Relationship Id="rId1" Type="http://schemas.openxmlformats.org/officeDocument/2006/relationships/customXml" Target="../customXml/item1.xml"/><Relationship Id="rId6" Type="http://schemas.openxmlformats.org/officeDocument/2006/relationships/numbering" Target="numbering.xml"/><Relationship Id="rId23" Type="http://schemas.openxmlformats.org/officeDocument/2006/relationships/customXml" Target="ink/ink1.xml"/><Relationship Id="rId28" Type="http://schemas.openxmlformats.org/officeDocument/2006/relationships/customXml" Target="ink/ink3.xml"/><Relationship Id="rId49" Type="http://schemas.openxmlformats.org/officeDocument/2006/relationships/customXml" Target="ink/ink8.xml"/><Relationship Id="rId114" Type="http://schemas.openxmlformats.org/officeDocument/2006/relationships/image" Target="media/image89.png"/><Relationship Id="rId119" Type="http://schemas.openxmlformats.org/officeDocument/2006/relationships/image" Target="media/image160.png"/><Relationship Id="rId44" Type="http://schemas.openxmlformats.org/officeDocument/2006/relationships/customXml" Target="ink/ink7.xml"/><Relationship Id="rId60" Type="http://schemas.openxmlformats.org/officeDocument/2006/relationships/customXml" Target="ink/ink13.xml"/><Relationship Id="rId65" Type="http://schemas.openxmlformats.org/officeDocument/2006/relationships/image" Target="media/image67.png"/><Relationship Id="rId81" Type="http://schemas.openxmlformats.org/officeDocument/2006/relationships/customXml" Target="ink/ink19.xml"/><Relationship Id="rId86" Type="http://schemas.openxmlformats.org/officeDocument/2006/relationships/image" Target="media/image75.png"/><Relationship Id="rId130" Type="http://schemas.openxmlformats.org/officeDocument/2006/relationships/image" Target="media/image96.png"/><Relationship Id="rId135" Type="http://schemas.openxmlformats.org/officeDocument/2006/relationships/image" Target="media/image172.png"/><Relationship Id="rId13" Type="http://schemas.openxmlformats.org/officeDocument/2006/relationships/footer" Target="footer1.xml"/><Relationship Id="rId18" Type="http://schemas.openxmlformats.org/officeDocument/2006/relationships/image" Target="media/image48.png"/><Relationship Id="rId39" Type="http://schemas.openxmlformats.org/officeDocument/2006/relationships/image" Target="media/image58.png"/><Relationship Id="rId109" Type="http://schemas.openxmlformats.org/officeDocument/2006/relationships/image" Target="media/image86.png"/><Relationship Id="rId34" Type="http://schemas.openxmlformats.org/officeDocument/2006/relationships/image" Target="media/image55.png"/><Relationship Id="rId50" Type="http://schemas.openxmlformats.org/officeDocument/2006/relationships/image" Target="media/image114.png"/><Relationship Id="rId55" Type="http://schemas.openxmlformats.org/officeDocument/2006/relationships/image" Target="media/image116.png"/><Relationship Id="rId76" Type="http://schemas.openxmlformats.org/officeDocument/2006/relationships/hyperlink" Target="javascript:void(0)" TargetMode="External"/><Relationship Id="rId97" Type="http://schemas.openxmlformats.org/officeDocument/2006/relationships/image" Target="media/image80.png"/><Relationship Id="rId104" Type="http://schemas.openxmlformats.org/officeDocument/2006/relationships/image" Target="media/image149.png"/><Relationship Id="rId120" Type="http://schemas.openxmlformats.org/officeDocument/2006/relationships/image" Target="media/image91.png"/><Relationship Id="rId125" Type="http://schemas.openxmlformats.org/officeDocument/2006/relationships/image" Target="media/image164.png"/><Relationship Id="rId7" Type="http://schemas.openxmlformats.org/officeDocument/2006/relationships/styles" Target="styles.xml"/><Relationship Id="rId71" Type="http://schemas.openxmlformats.org/officeDocument/2006/relationships/image" Target="media/image70.png"/><Relationship Id="rId92" Type="http://schemas.openxmlformats.org/officeDocument/2006/relationships/customXml" Target="ink/ink22.xml"/><Relationship Id="rId2" Type="http://schemas.openxmlformats.org/officeDocument/2006/relationships/customXml" Target="../customXml/item2.xml"/><Relationship Id="rId29" Type="http://schemas.openxmlformats.org/officeDocument/2006/relationships/image" Target="media/image98.png"/><Relationship Id="rId24" Type="http://schemas.openxmlformats.org/officeDocument/2006/relationships/image" Target="media/image95.png"/><Relationship Id="rId40" Type="http://schemas.openxmlformats.org/officeDocument/2006/relationships/image" Target="media/image59.png"/><Relationship Id="rId45" Type="http://schemas.openxmlformats.org/officeDocument/2006/relationships/image" Target="media/image110.png"/><Relationship Id="rId66" Type="http://schemas.openxmlformats.org/officeDocument/2006/relationships/image" Target="media/image68.png"/><Relationship Id="rId87" Type="http://schemas.openxmlformats.org/officeDocument/2006/relationships/image" Target="media/image76.png"/><Relationship Id="rId110" Type="http://schemas.openxmlformats.org/officeDocument/2006/relationships/image" Target="media/image87.png"/><Relationship Id="rId115" Type="http://schemas.openxmlformats.org/officeDocument/2006/relationships/customXml" Target="ink/ink28.xml"/><Relationship Id="rId131" Type="http://schemas.openxmlformats.org/officeDocument/2006/relationships/image" Target="media/image99.png"/><Relationship Id="rId136" Type="http://schemas.openxmlformats.org/officeDocument/2006/relationships/customXml" Target="ink/ink34.xml"/><Relationship Id="rId61" Type="http://schemas.openxmlformats.org/officeDocument/2006/relationships/image" Target="media/image120.png"/><Relationship Id="rId82" Type="http://schemas.openxmlformats.org/officeDocument/2006/relationships/image" Target="media/image133.png"/><Relationship Id="rId19" Type="http://schemas.openxmlformats.org/officeDocument/2006/relationships/image" Target="media/image49.png"/><Relationship Id="rId14" Type="http://schemas.openxmlformats.org/officeDocument/2006/relationships/header" Target="header2.xml"/><Relationship Id="rId30" Type="http://schemas.openxmlformats.org/officeDocument/2006/relationships/image" Target="media/image53.png"/><Relationship Id="rId35" Type="http://schemas.openxmlformats.org/officeDocument/2006/relationships/customXml" Target="ink/ink5.xml"/><Relationship Id="rId56" Type="http://schemas.openxmlformats.org/officeDocument/2006/relationships/image" Target="media/image64.png"/><Relationship Id="rId77" Type="http://schemas.openxmlformats.org/officeDocument/2006/relationships/image" Target="media/image72.png"/><Relationship Id="rId100" Type="http://schemas.openxmlformats.org/officeDocument/2006/relationships/customXml" Target="ink/ink24.xml"/><Relationship Id="rId105" Type="http://schemas.openxmlformats.org/officeDocument/2006/relationships/image" Target="media/image84.png"/><Relationship Id="rId126" Type="http://schemas.openxmlformats.org/officeDocument/2006/relationships/image" Target="media/image93.png"/><Relationship Id="rId8" Type="http://schemas.openxmlformats.org/officeDocument/2006/relationships/settings" Target="settings.xml"/><Relationship Id="rId51" Type="http://schemas.openxmlformats.org/officeDocument/2006/relationships/customXml" Target="ink/ink9.xml"/><Relationship Id="rId72" Type="http://schemas.openxmlformats.org/officeDocument/2006/relationships/customXml" Target="ink/ink17.xml"/><Relationship Id="rId93" Type="http://schemas.openxmlformats.org/officeDocument/2006/relationships/image" Target="media/image141.png"/><Relationship Id="rId98" Type="http://schemas.openxmlformats.org/officeDocument/2006/relationships/image" Target="media/image81.png"/><Relationship Id="rId121" Type="http://schemas.openxmlformats.org/officeDocument/2006/relationships/customXml" Target="ink/ink30.xml"/><Relationship Id="rId3" Type="http://schemas.openxmlformats.org/officeDocument/2006/relationships/customXml" Target="../customXml/item3.xml"/><Relationship Id="rId25" Type="http://schemas.openxmlformats.org/officeDocument/2006/relationships/image" Target="media/image52.png"/><Relationship Id="rId46" Type="http://schemas.openxmlformats.org/officeDocument/2006/relationships/image" Target="media/image61.png"/><Relationship Id="rId67" Type="http://schemas.openxmlformats.org/officeDocument/2006/relationships/image" Target="media/image69.png"/><Relationship Id="rId116" Type="http://schemas.openxmlformats.org/officeDocument/2006/relationships/image" Target="media/image158.png"/><Relationship Id="rId137" Type="http://schemas.openxmlformats.org/officeDocument/2006/relationships/header" Target="header3.xml"/><Relationship Id="rId20" Type="http://schemas.openxmlformats.org/officeDocument/2006/relationships/image" Target="media/image50.png"/><Relationship Id="rId41" Type="http://schemas.openxmlformats.org/officeDocument/2006/relationships/customXml" Target="ink/ink6.xml"/><Relationship Id="rId62" Type="http://schemas.openxmlformats.org/officeDocument/2006/relationships/image" Target="media/image66.png"/><Relationship Id="rId83" Type="http://schemas.openxmlformats.org/officeDocument/2006/relationships/image" Target="media/image74.png"/><Relationship Id="rId88" Type="http://schemas.openxmlformats.org/officeDocument/2006/relationships/customXml" Target="ink/ink21.xml"/><Relationship Id="rId111" Type="http://schemas.openxmlformats.org/officeDocument/2006/relationships/image" Target="media/image88.png"/><Relationship Id="rId132" Type="http://schemas.openxmlformats.org/officeDocument/2006/relationships/image" Target="media/image100.png"/><Relationship Id="rId15" Type="http://schemas.openxmlformats.org/officeDocument/2006/relationships/image" Target="media/image46.emf"/><Relationship Id="rId36" Type="http://schemas.openxmlformats.org/officeDocument/2006/relationships/image" Target="media/image103.png"/><Relationship Id="rId57" Type="http://schemas.openxmlformats.org/officeDocument/2006/relationships/customXml" Target="ink/ink12.xml"/><Relationship Id="rId106" Type="http://schemas.openxmlformats.org/officeDocument/2006/relationships/image" Target="media/image85.png"/><Relationship Id="rId127" Type="http://schemas.openxmlformats.org/officeDocument/2006/relationships/customXml" Target="ink/ink32.xml"/><Relationship Id="rId10" Type="http://schemas.openxmlformats.org/officeDocument/2006/relationships/footnotes" Target="footnotes.xml"/><Relationship Id="rId31" Type="http://schemas.openxmlformats.org/officeDocument/2006/relationships/image" Target="media/image54.png"/><Relationship Id="rId52" Type="http://schemas.openxmlformats.org/officeDocument/2006/relationships/image" Target="media/image115.png"/><Relationship Id="rId73" Type="http://schemas.openxmlformats.org/officeDocument/2006/relationships/image" Target="media/image128.png"/><Relationship Id="rId78" Type="http://schemas.openxmlformats.org/officeDocument/2006/relationships/customXml" Target="ink/ink18.xml"/><Relationship Id="rId94" Type="http://schemas.openxmlformats.org/officeDocument/2006/relationships/image" Target="media/image79.png"/><Relationship Id="rId99" Type="http://schemas.openxmlformats.org/officeDocument/2006/relationships/image" Target="media/image82.png"/><Relationship Id="rId101" Type="http://schemas.openxmlformats.org/officeDocument/2006/relationships/image" Target="media/image147.png"/><Relationship Id="rId122" Type="http://schemas.openxmlformats.org/officeDocument/2006/relationships/image" Target="media/image162.png"/><Relationship Id="rId4" Type="http://schemas.openxmlformats.org/officeDocument/2006/relationships/customXml" Target="../customXml/item4.xml"/><Relationship Id="rId9" Type="http://schemas.openxmlformats.org/officeDocument/2006/relationships/webSettings" Target="webSettings.xml"/><Relationship Id="rId26" Type="http://schemas.openxmlformats.org/officeDocument/2006/relationships/customXml" Target="ink/ink2.xml"/><Relationship Id="rId47" Type="http://schemas.openxmlformats.org/officeDocument/2006/relationships/image" Target="media/image62.png"/><Relationship Id="rId68" Type="http://schemas.openxmlformats.org/officeDocument/2006/relationships/customXml" Target="ink/ink15.xml"/><Relationship Id="rId89" Type="http://schemas.openxmlformats.org/officeDocument/2006/relationships/image" Target="media/image138.png"/><Relationship Id="rId112" Type="http://schemas.openxmlformats.org/officeDocument/2006/relationships/customXml" Target="ink/ink27.xml"/><Relationship Id="rId133" Type="http://schemas.openxmlformats.org/officeDocument/2006/relationships/image" Target="media/image102.png"/></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6" Type="http://schemas.openxmlformats.org/officeDocument/2006/relationships/image" Target="media/image27.jpeg"/><Relationship Id="rId21" Type="http://schemas.openxmlformats.org/officeDocument/2006/relationships/image" Target="media/image22.jpeg"/><Relationship Id="rId42" Type="http://schemas.openxmlformats.org/officeDocument/2006/relationships/image" Target="media/image43.jpeg"/><Relationship Id="rId47" Type="http://schemas.openxmlformats.org/officeDocument/2006/relationships/image" Target="media/image48.jpeg"/><Relationship Id="rId63" Type="http://schemas.openxmlformats.org/officeDocument/2006/relationships/image" Target="media/image64.jpeg"/><Relationship Id="rId68" Type="http://schemas.openxmlformats.org/officeDocument/2006/relationships/image" Target="media/image69.jpeg"/><Relationship Id="rId84" Type="http://schemas.openxmlformats.org/officeDocument/2006/relationships/image" Target="media/image85.jpeg"/><Relationship Id="rId16" Type="http://schemas.openxmlformats.org/officeDocument/2006/relationships/image" Target="media/image17.jpeg"/><Relationship Id="rId11" Type="http://schemas.openxmlformats.org/officeDocument/2006/relationships/image" Target="media/image12.jpeg"/><Relationship Id="rId32" Type="http://schemas.openxmlformats.org/officeDocument/2006/relationships/image" Target="media/image33.jpeg"/><Relationship Id="rId37" Type="http://schemas.openxmlformats.org/officeDocument/2006/relationships/image" Target="media/image38.jpeg"/><Relationship Id="rId53" Type="http://schemas.openxmlformats.org/officeDocument/2006/relationships/image" Target="media/image54.jpeg"/><Relationship Id="rId58" Type="http://schemas.openxmlformats.org/officeDocument/2006/relationships/image" Target="media/image59.jpeg"/><Relationship Id="rId74" Type="http://schemas.openxmlformats.org/officeDocument/2006/relationships/image" Target="media/image75.jpeg"/><Relationship Id="rId79" Type="http://schemas.openxmlformats.org/officeDocument/2006/relationships/image" Target="media/image80.jpeg"/><Relationship Id="rId5" Type="http://schemas.openxmlformats.org/officeDocument/2006/relationships/image" Target="media/image6.jpeg"/><Relationship Id="rId19" Type="http://schemas.openxmlformats.org/officeDocument/2006/relationships/image" Target="media/image20.jpeg"/><Relationship Id="rId14" Type="http://schemas.openxmlformats.org/officeDocument/2006/relationships/image" Target="media/image15.jpeg"/><Relationship Id="rId22" Type="http://schemas.openxmlformats.org/officeDocument/2006/relationships/image" Target="media/image23.jpeg"/><Relationship Id="rId27" Type="http://schemas.openxmlformats.org/officeDocument/2006/relationships/image" Target="media/image28.jpeg"/><Relationship Id="rId30" Type="http://schemas.openxmlformats.org/officeDocument/2006/relationships/image" Target="media/image31.jpeg"/><Relationship Id="rId35" Type="http://schemas.openxmlformats.org/officeDocument/2006/relationships/image" Target="media/image36.jpeg"/><Relationship Id="rId43" Type="http://schemas.openxmlformats.org/officeDocument/2006/relationships/image" Target="media/image44.jpeg"/><Relationship Id="rId48" Type="http://schemas.openxmlformats.org/officeDocument/2006/relationships/image" Target="media/image49.jpeg"/><Relationship Id="rId56" Type="http://schemas.openxmlformats.org/officeDocument/2006/relationships/image" Target="media/image57.jpeg"/><Relationship Id="rId64" Type="http://schemas.openxmlformats.org/officeDocument/2006/relationships/image" Target="media/image65.jpeg"/><Relationship Id="rId69" Type="http://schemas.openxmlformats.org/officeDocument/2006/relationships/image" Target="media/image70.jpeg"/><Relationship Id="rId77" Type="http://schemas.openxmlformats.org/officeDocument/2006/relationships/image" Target="media/image78.jpeg"/><Relationship Id="rId8" Type="http://schemas.openxmlformats.org/officeDocument/2006/relationships/image" Target="media/image9.jpeg"/><Relationship Id="rId51" Type="http://schemas.openxmlformats.org/officeDocument/2006/relationships/image" Target="media/image52.jpeg"/><Relationship Id="rId72" Type="http://schemas.openxmlformats.org/officeDocument/2006/relationships/image" Target="media/image73.jpeg"/><Relationship Id="rId80" Type="http://schemas.openxmlformats.org/officeDocument/2006/relationships/image" Target="media/image81.jpeg"/><Relationship Id="rId85" Type="http://schemas.openxmlformats.org/officeDocument/2006/relationships/image" Target="media/image86.jpeg"/><Relationship Id="rId3" Type="http://schemas.openxmlformats.org/officeDocument/2006/relationships/image" Target="media/image4.jpeg"/><Relationship Id="rId12" Type="http://schemas.openxmlformats.org/officeDocument/2006/relationships/image" Target="media/image13.jpeg"/><Relationship Id="rId17" Type="http://schemas.openxmlformats.org/officeDocument/2006/relationships/image" Target="media/image18.jpeg"/><Relationship Id="rId25" Type="http://schemas.openxmlformats.org/officeDocument/2006/relationships/image" Target="media/image26.jpeg"/><Relationship Id="rId33" Type="http://schemas.openxmlformats.org/officeDocument/2006/relationships/image" Target="media/image34.jpeg"/><Relationship Id="rId38" Type="http://schemas.openxmlformats.org/officeDocument/2006/relationships/image" Target="media/image39.jpeg"/><Relationship Id="rId46" Type="http://schemas.openxmlformats.org/officeDocument/2006/relationships/image" Target="media/image47.jpeg"/><Relationship Id="rId59" Type="http://schemas.openxmlformats.org/officeDocument/2006/relationships/image" Target="media/image60.jpeg"/><Relationship Id="rId67" Type="http://schemas.openxmlformats.org/officeDocument/2006/relationships/image" Target="media/image68.jpeg"/><Relationship Id="rId20" Type="http://schemas.openxmlformats.org/officeDocument/2006/relationships/image" Target="media/image21.jpeg"/><Relationship Id="rId41" Type="http://schemas.openxmlformats.org/officeDocument/2006/relationships/image" Target="media/image42.jpeg"/><Relationship Id="rId54" Type="http://schemas.openxmlformats.org/officeDocument/2006/relationships/image" Target="media/image55.jpeg"/><Relationship Id="rId62" Type="http://schemas.openxmlformats.org/officeDocument/2006/relationships/image" Target="media/image63.jpeg"/><Relationship Id="rId70" Type="http://schemas.openxmlformats.org/officeDocument/2006/relationships/image" Target="media/image71.jpeg"/><Relationship Id="rId75" Type="http://schemas.openxmlformats.org/officeDocument/2006/relationships/image" Target="media/image76.jpeg"/><Relationship Id="rId83" Type="http://schemas.openxmlformats.org/officeDocument/2006/relationships/image" Target="media/image84.jpeg"/><Relationship Id="rId1" Type="http://schemas.openxmlformats.org/officeDocument/2006/relationships/image" Target="media/image2.jpeg"/><Relationship Id="rId6" Type="http://schemas.openxmlformats.org/officeDocument/2006/relationships/image" Target="media/image7.jpeg"/><Relationship Id="rId15" Type="http://schemas.openxmlformats.org/officeDocument/2006/relationships/image" Target="media/image16.jpeg"/><Relationship Id="rId23" Type="http://schemas.openxmlformats.org/officeDocument/2006/relationships/image" Target="media/image24.jpeg"/><Relationship Id="rId28" Type="http://schemas.openxmlformats.org/officeDocument/2006/relationships/image" Target="media/image29.jpeg"/><Relationship Id="rId36" Type="http://schemas.openxmlformats.org/officeDocument/2006/relationships/image" Target="media/image37.jpeg"/><Relationship Id="rId49" Type="http://schemas.openxmlformats.org/officeDocument/2006/relationships/image" Target="media/image50.jpeg"/><Relationship Id="rId57" Type="http://schemas.openxmlformats.org/officeDocument/2006/relationships/image" Target="media/image58.jpeg"/><Relationship Id="rId10" Type="http://schemas.openxmlformats.org/officeDocument/2006/relationships/image" Target="media/image11.jpeg"/><Relationship Id="rId31" Type="http://schemas.openxmlformats.org/officeDocument/2006/relationships/image" Target="media/image32.jpeg"/><Relationship Id="rId44" Type="http://schemas.openxmlformats.org/officeDocument/2006/relationships/image" Target="media/image45.jpeg"/><Relationship Id="rId52" Type="http://schemas.openxmlformats.org/officeDocument/2006/relationships/image" Target="media/image53.jpeg"/><Relationship Id="rId60" Type="http://schemas.openxmlformats.org/officeDocument/2006/relationships/image" Target="media/image61.jpeg"/><Relationship Id="rId65" Type="http://schemas.openxmlformats.org/officeDocument/2006/relationships/image" Target="media/image66.jpeg"/><Relationship Id="rId73" Type="http://schemas.openxmlformats.org/officeDocument/2006/relationships/image" Target="media/image74.jpeg"/><Relationship Id="rId78" Type="http://schemas.openxmlformats.org/officeDocument/2006/relationships/image" Target="media/image79.jpeg"/><Relationship Id="rId81" Type="http://schemas.openxmlformats.org/officeDocument/2006/relationships/image" Target="media/image82.jpeg"/><Relationship Id="rId86" Type="http://schemas.openxmlformats.org/officeDocument/2006/relationships/image" Target="media/image87.jpeg"/><Relationship Id="rId4" Type="http://schemas.openxmlformats.org/officeDocument/2006/relationships/image" Target="media/image5.jpeg"/><Relationship Id="rId9" Type="http://schemas.openxmlformats.org/officeDocument/2006/relationships/image" Target="media/image10.jpeg"/><Relationship Id="rId13" Type="http://schemas.openxmlformats.org/officeDocument/2006/relationships/image" Target="media/image14.jpeg"/><Relationship Id="rId18" Type="http://schemas.openxmlformats.org/officeDocument/2006/relationships/image" Target="media/image19.jpeg"/><Relationship Id="rId39" Type="http://schemas.openxmlformats.org/officeDocument/2006/relationships/image" Target="media/image40.jpeg"/><Relationship Id="rId34" Type="http://schemas.openxmlformats.org/officeDocument/2006/relationships/image" Target="media/image35.jpeg"/><Relationship Id="rId50" Type="http://schemas.openxmlformats.org/officeDocument/2006/relationships/image" Target="media/image51.jpeg"/><Relationship Id="rId55" Type="http://schemas.openxmlformats.org/officeDocument/2006/relationships/image" Target="media/image56.jpeg"/><Relationship Id="rId76" Type="http://schemas.openxmlformats.org/officeDocument/2006/relationships/image" Target="media/image77.jpeg"/><Relationship Id="rId7" Type="http://schemas.openxmlformats.org/officeDocument/2006/relationships/image" Target="media/image8.jpeg"/><Relationship Id="rId71" Type="http://schemas.openxmlformats.org/officeDocument/2006/relationships/image" Target="media/image72.jpeg"/><Relationship Id="rId2" Type="http://schemas.openxmlformats.org/officeDocument/2006/relationships/image" Target="media/image3.jpeg"/><Relationship Id="rId29" Type="http://schemas.openxmlformats.org/officeDocument/2006/relationships/image" Target="media/image30.jpeg"/><Relationship Id="rId24" Type="http://schemas.openxmlformats.org/officeDocument/2006/relationships/image" Target="media/image25.jpeg"/><Relationship Id="rId40" Type="http://schemas.openxmlformats.org/officeDocument/2006/relationships/image" Target="media/image41.jpeg"/><Relationship Id="rId45" Type="http://schemas.openxmlformats.org/officeDocument/2006/relationships/image" Target="media/image46.jpeg"/><Relationship Id="rId66" Type="http://schemas.openxmlformats.org/officeDocument/2006/relationships/image" Target="media/image67.jpeg"/><Relationship Id="rId87" Type="http://schemas.openxmlformats.org/officeDocument/2006/relationships/image" Target="media/image45.png"/><Relationship Id="rId61" Type="http://schemas.openxmlformats.org/officeDocument/2006/relationships/image" Target="media/image62.jpeg"/><Relationship Id="rId82" Type="http://schemas.openxmlformats.org/officeDocument/2006/relationships/image" Target="media/image83.jpeg"/></Relationships>
</file>

<file path=word/_rels/settings.xml.rels><?xml version="1.0" encoding="UTF-8" standalone="yes"?>
<Relationships xmlns="http://schemas.openxmlformats.org/package/2006/relationships"><Relationship Id="rId1" Type="http://schemas.openxmlformats.org/officeDocument/2006/relationships/attachedTemplate" Target="file:///D:\tEMENOS\Temenos%20Document%20Template.dot" TargetMode="External"/></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03-28T10:29:01.395"/>
    </inkml:context>
    <inkml:brush xml:id="br0">
      <inkml:brushProperty name="width" value="0.2" units="cm"/>
      <inkml:brushProperty name="height" value="0.2" units="cm"/>
      <inkml:brushProperty name="color" value="#FFFFFF"/>
    </inkml:brush>
  </inkml:definitions>
  <inkml:trace contextRef="#ctx0" brushRef="#br0">1 0 24575,'2'0'0,"0"1"0,0-1 0,0 0 0,1 1 0,-1 0 0,0-1 0,0 1 0,0 0 0,0 0 0,0 0 0,-1 1 0,1-1 0,0 0 0,0 1 0,1 1 0,24 28 0,-15-15 0,-3-8 0,0 0 0,0 0 0,1 0 0,0-1 0,0-1 0,1 1 0,0-2 0,0 0 0,22 7 0,-4-3 0,0-1 0,58 7 0,28-8 0,139-7 0,-92-3 0,339-12 0,-435 13 0,0 3 0,75 10 0,-64-6 0,89-5 0,21 0 0,-84 10 0,41 1 0,300-12-1365</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03-28T10:50:38.453"/>
    </inkml:context>
    <inkml:brush xml:id="br0">
      <inkml:brushProperty name="width" value="0.2" units="cm"/>
      <inkml:brushProperty name="height" value="0.2" units="cm"/>
      <inkml:brushProperty name="color" value="#FFFFFF"/>
    </inkml:brush>
  </inkml:definitions>
  <inkml:trace contextRef="#ctx0" brushRef="#br0">186 61 24575,'768'0'0,"-630"-9"0,-20 0 0,187 8 0,-295 1 0,0-2 0,0 1 0,0-1 0,-1-1 0,18-6 0,-15 5 0,0 0 0,1 0 0,14-1 0,77-2 0,125 8 0,-79 1 0,-5-4 0,163 5 0,-227 6 0,27 1 0,-83-8 0,1 1 0,-1 2 0,0 0 0,24 10 0,-45-14 0,0 1 0,-1 0 0,1 0 0,0 1 0,-1-1 0,0 1 0,1-1 0,-1 1 0,0 0 0,0 1 0,-1-1 0,1 0 0,-1 1 0,1-1 0,-1 1 0,3 7 0,-1-4 0,-1-1 0,2 1 0,-1-1 0,8 9 0,19 12 0,-26-23 0,0 0 0,0 0 0,0 0 0,0 1 0,0 0 0,-1 0 0,0 0 0,0 1 0,0-1 0,-1 1 0,0 0 0,0 0 0,-1 0 0,1 0 0,-1 1 0,1 7 0,-2-5 0,0 0 0,-1 0 0,0 0 0,0 0 0,-1 0 0,0 0 0,-1 0 0,0 0 0,-1-1 0,1 1 0,-2-1 0,1 1 0,-1-1 0,0 0 0,-1 0 0,0-1 0,0 0 0,-12 13 0,8-10 0,-1-1 0,0 0 0,0-1 0,-1-1 0,0 1 0,0-2 0,-1 1 0,1-2 0,-1 1 0,-1-2 0,1 1 0,-20 3 0,-81 9 0,-215 7 0,-722-22-904,598-4-353,401 2-4773</inkml:trace>
  <inkml:trace contextRef="#ctx0" brushRef="#br0" timeOffset="2044.76">495 466 24575,'-382'0'0,"376"0"0,0 0 0,0 0 0,0-1 0,-1 0 0,1 0 0,0 0 0,0-1 0,0 0 0,-5-3 0,7 3 0,1 0 0,0 0 0,0-1 0,0 1 0,0-1 0,0 0 0,0 1 0,1-1 0,0-1 0,-1 1 0,1 0 0,0-1 0,0 1 0,1-1 0,-2-3 0,2 5 0,0 1 0,1-1 0,-1 1 0,1 0 0,0-1 0,-1 1 0,1-1 0,0 1 0,0-1 0,0 1 0,0-1 0,0 1 0,0-1 0,0 1 0,1-1 0,0-2 0,-1 3 0,1 0 0,-1 1 0,1-1 0,0 0 0,-1 0 0,1 1 0,0-1 0,0 1 0,-1-1 0,1 0 0,0 1 0,0-1 0,0 1 0,0 0 0,0-1 0,-1 1 0,1 0 0,0 0 0,2-1 0,4 1 0,1-1 0,-1 2 0,0-1 0,1 1 0,10 2 0,-13-2 0,207 33 0,359 11 0,191-47 0,-703-2-1365</inkml:trace>
  <inkml:trace contextRef="#ctx0" brushRef="#br0" timeOffset="2561.17">1379 408 24575,'0'0'-8191</inkml:trace>
  <inkml:trace contextRef="#ctx0" brushRef="#br0" timeOffset="2921.33">1456 332 24575,'3'0'0,"4"0"0,5 0 0,3 4 0,6 4 0,6 0 0,4 0 0,8-2 0,3-2 0</inkml:trace>
  <inkml:trace contextRef="#ctx0" brushRef="#br0" timeOffset="2922.33">2687 372 24575,'0'0'-8191</inkml:trace>
</inkml:ink>
</file>

<file path=word/ink/ink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03-28T10:29:10.991"/>
    </inkml:context>
    <inkml:brush xml:id="br0">
      <inkml:brushProperty name="width" value="0.2" units="cm"/>
      <inkml:brushProperty name="height" value="0.2" units="cm"/>
      <inkml:brushProperty name="color" value="#FFFFFF"/>
    </inkml:brush>
  </inkml:definitions>
  <inkml:trace contextRef="#ctx0" brushRef="#br0">1 1 24575,'1'3'0,"0"0"0,1 0 0,0 0 0,-1 0 0,1 0 0,0 0 0,1 0 0,-1 0 0,0-1 0,6 5 0,7 9 0,-2 4 0,-1-1 0,26 30 0,-33-43 0,1-1 0,0 1 0,0-1 0,0 0 0,1-1 0,-1 1 0,1-1 0,12 5 0,21 5 0,0-2 0,0-2 0,1-1 0,65 5 0,-18-9 0,98-8 0,-22-16 0,-110 10 0,90-3 0,2064 13-1365</inkml:trace>
</inkml:ink>
</file>

<file path=word/ink/ink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03-28T10:29:18.891"/>
    </inkml:context>
    <inkml:brush xml:id="br0">
      <inkml:brushProperty name="width" value="0.2" units="cm"/>
      <inkml:brushProperty name="height" value="0.2" units="cm"/>
      <inkml:brushProperty name="color" value="#FFFFFF"/>
    </inkml:brush>
  </inkml:definitions>
  <inkml:trace contextRef="#ctx0" brushRef="#br0">0 1 24575,'23'29'0,"-21"-25"0,1 0 0,0 1 0,0-2 0,0 1 0,0 0 0,1-1 0,-1 1 0,1-1 0,5 3 0,6 2 0,0-1 0,1 0 0,0-1 0,0-1 0,22 4 0,37 13 0,-58-17 0,0 0 0,0-1 0,1 0 0,-1-2 0,19 1 0,89-4 0,-82-1 0,72 6 0,77 10 0,206-11 0,-203-5 0,402 2 0,-590 1 0,0 0 0,1 0 0,-1 1 0,-1-1 0,1 2 0,12 4 0,26 8 0,16-7 0,1-3 0,-1-3 0,64-6 0,-9 2 0,191 2-1365</inkml:trace>
</inkml:ink>
</file>

<file path=word/ink/ink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03-28T10:29:26.726"/>
    </inkml:context>
    <inkml:brush xml:id="br0">
      <inkml:brushProperty name="width" value="0.2" units="cm"/>
      <inkml:brushProperty name="height" value="0.2" units="cm"/>
      <inkml:brushProperty name="color" value="#FFFFFF"/>
    </inkml:brush>
  </inkml:definitions>
  <inkml:trace contextRef="#ctx0" brushRef="#br0">1 0 24575,'0'1'0,"1"0"0,0 1 0,0-1 0,0 0 0,0 0 0,-1 0 0,1 0 0,1 0 0,-1 0 0,0 0 0,0 0 0,0-1 0,0 1 0,3 1 0,2 1 0,21 21 0,0 1 0,-1 2 0,-2 0 0,0 1 0,20 35 0,53 61 0,-82-111 0,0-1 0,1 0 0,0-1 0,1-1 0,35 17 0,-44-24 0,2 1 0,0 0 0,0 0 0,0-2 0,1 1 0,-1-1 0,22 1 0,69-4 0,-52-1 0,143 3 0,118-4 0,-168-6 0,64-1 0,829 11 0,-872-11 0,5 0 0,-63 11 0,115-2 0,-214 1 0,0-1 0,0 0 0,0 0 0,0-1 0,8-2 0,-14 4 0,1 0 0,0-1 0,-1 1 0,1 0 0,0 0 0,-1 0 0,1-1 0,0 1 0,-1 0 0,1-1 0,-1 1 0,1-1 0,-1 1 0,1-1 0,-1 1 0,1-1 0,-1 1 0,1-1 0,-1 1 0,1-1 0,-1 0 0,0 1 0,1-1 0,-1 0 0,0 1 0,0-1 0,0 0 0,1 1 0,-1-1 0,0 0 0,0 1 0,0-1 0,0 0 0,0 0 0,0 1 0,0-1 0,0 0 0,-1 1 0,1-1 0,0 0 0,0 1 0,-1-1 0,1 0 0,0 1 0,-1-1 0,1 0 0,0 1 0,-1-1 0,1 1 0,-1-1 0,1 1 0,-1-1 0,1 1 0,-1-1 0,0 1 0,-110-103 0,106 99 0,0 0 0,-1 0 0,1 1 0,-1 0 0,0 0 0,0 0 0,0 1 0,0 0 0,-1 0 0,1 0 0,0 1 0,-1 0 0,-7 0 0,-15-1 0,-50 4 0,37 1 0,-1158 0 0,639-5 0,533 0 0,-1 0 0,1-2 0,0-1 0,0-2 0,1 0 0,0-2 0,-51-24 0,62 27 0,0 0 0,0 1 0,0 1 0,-1 0 0,1 1 0,-25-1 0,-104 6 0,66 1 0,48-3 0,22-1 0,0 0 0,0 1 0,0 1 0,0-1 0,0 1 0,0 1 0,0 0 0,0 0 0,0 0 0,0 1 0,1 1 0,-11 5 0,13-5 0,-18 11 0,0 0 0,-34 14 0,56-28 0,-1 0 0,1 0 0,0 0 0,-1 0 0,1 0 0,0 1 0,0-1 0,0 1 0,0 0 0,0-1 0,1 1 0,-4 4 0,5-5 0,0 0 0,-1 0 0,1 0 0,0 0 0,0 0 0,0 0 0,0 0 0,0 0 0,0 0 0,0 0 0,0 0 0,0 0 0,0 0 0,1 0 0,-1 0 0,0-1 0,1 1 0,-1 0 0,1 0 0,-1 0 0,1 0 0,-1 0 0,1-1 0,0 1 0,-1 0 0,1 0 0,0-1 0,-1 1 0,1-1 0,0 1 0,0-1 0,0 1 0,0-1 0,-1 1 0,3 0 0,19 10 0,0 0 0,1-2 0,0 0 0,26 5 0,0 1 0,-9-4 0,-1-1 0,1-2 0,0-1 0,1-3 0,70 0 0,-68-5 0,8 1 0,-36-1 0,-13 1 0,-4 0 0,-416 0-1365</inkml:trace>
</inkml:ink>
</file>

<file path=word/ink/ink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03-28T10:29:33.591"/>
    </inkml:context>
    <inkml:brush xml:id="br0">
      <inkml:brushProperty name="width" value="0.2" units="cm"/>
      <inkml:brushProperty name="height" value="0.2" units="cm"/>
      <inkml:brushProperty name="color" value="#FFFFFF"/>
    </inkml:brush>
  </inkml:definitions>
  <inkml:trace contextRef="#ctx0" brushRef="#br0">1 1 24575,'26'11'0,"1"0"0,0-2 0,0-1 0,1-1 0,43 5 0,145 3 0,-197-14 0,1010 4 0,-542-8 0,225 3 0,-695 1 0,1 1 0,0 1 0,0 1 0,18 5 0,-16-3 0,1-1 0,33 3 0,88-5-1365</inkml:trace>
  <inkml:trace contextRef="#ctx0" brushRef="#br0" timeOffset="2038.64">154 213 24575,'157'-10'0,"-21"1"0,-104 8 0,24 1 0,102-15 0,-32-1 0,6-1 0,-55-3 0,-49 12 0,55-8 0,1 10 0,98 7 0,-102 2 0,123-12 0,-62-2 0,182 8 0,-156 5 0,-147-2 0,-1 0 0,0 2 0,0 0 0,36 10 0,-44-9-51,34 12-212,0-3 0,0-1 1,1-2-1,87 5 0,-98-15-6563</inkml:trace>
  <inkml:trace contextRef="#ctx0" brushRef="#br0" timeOffset="4408.06">3406 154 24575,'0'1'0,"0"0"0,0-1 0,-1 1 0,1 0 0,0-1 0,-1 1 0,1-1 0,-1 1 0,1-1 0,0 1 0,-1-1 0,1 1 0,-1-1 0,0 0 0,1 1 0,-1-1 0,1 0 0,-1 1 0,0-1 0,1 0 0,-1 0 0,1 1 0,-1-1 0,0 0 0,0 0 0,-21 4 0,19-4 0,-96 7 0,70-7 0,-1 2 0,-48 9 0,55-6 0,-23 7 0,0-2 0,-1-3 0,-74 3 0,-413-11 0,411-10 0,11 1 0,51 10 0,31 1 0,0-1 0,0-2 0,0-1 0,-32-7 0,14 1 0,1 2 0,-1 2 0,0 2 0,-74 5 0,-77-4 0,87-17 0,76 12 0,-66-6 0,-46 14-1365</inkml:trace>
</inkml:ink>
</file>

<file path=word/ink/ink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03-28T10:30:00.072"/>
    </inkml:context>
    <inkml:brush xml:id="br0">
      <inkml:brushProperty name="width" value="0.2" units="cm"/>
      <inkml:brushProperty name="height" value="0.2" units="cm"/>
      <inkml:brushProperty name="color" value="#FFFFFF"/>
    </inkml:brush>
  </inkml:definitions>
  <inkml:trace contextRef="#ctx0" brushRef="#br0">126 1 24575,'2'7'0,"0"0"0,1 1 0,-1-1 0,2 0 0,-1 0 0,1 0 0,0-1 0,0 1 0,0-1 0,9 9 0,-8-9 0,18 23 0,1-1 0,40 36 0,-49-51 0,0-1 0,1-1 0,0 0 0,1-1 0,0 0 0,28 10 0,-25-15 0,1-1 0,1 0 0,-1-2 0,0 0 0,1-2 0,38-3 0,-6 0 0,1427 0 0,-793 5 0,-433-2 0,-253 0 0,1 0 0,-1 0 0,0 0 0,1 0 0,-1 0 0,1-1 0,-1 1 0,1-1 0,-1 0 0,0 1 0,1-1 0,-1 0 0,0 0 0,0-1 0,0 1 0,0 0 0,0-1 0,0 1 0,0-1 0,2-2 0,-2 0 0,0 1 0,-1-1 0,1 1 0,-1-1 0,0 0 0,0 0 0,0 1 0,-1-1 0,1 0 0,-1 0 0,0 0 0,-1-6 0,1-4 0,0 0 0,-1 0 0,-1 1 0,-1-1 0,0 0 0,-4-13 0,5 23 0,0-1 0,0 1 0,-1 0 0,1 0 0,-1 1 0,0-1 0,0 0 0,0 1 0,0 0 0,0-1 0,-1 2 0,0-1 0,0 0 0,1 1 0,-1-1 0,-1 1 0,1 0 0,0 0 0,0 1 0,-1-1 0,-8 0 0,-103-18 0,54 10 0,-1 3 0,1 2 0,-112 7 0,66 0 0,68-1 0,0 3 0,-40 9 0,76-12 0,1 0 0,-1 0 0,0 0 0,0 1 0,0-1 0,1 1 0,-8 5 0,11-7 0,0 0 0,-1 0 0,1 1 0,0-1 0,0 0 0,-1 0 0,1 1 0,0-1 0,-1 0 0,1 0 0,0 1 0,0-1 0,0 0 0,-1 1 0,1-1 0,0 1 0,0-1 0,0 0 0,0 1 0,0-1 0,0 0 0,0 1 0,0-1 0,0 1 0,0-1 0,0 0 0,0 1 0,0-1 0,0 0 0,0 1 0,0 0 0,1-1 0,0 1 0,0 0 0,0 0 0,0 0 0,0-1 0,0 1 0,1 0 0,-1-1 0,0 1 0,0-1 0,0 1 0,1-1 0,-1 0 0,0 0 0,2 1 0,30 3 0,0-1 0,0-1 0,54-5 0,-11 0 0,94 3 0,-2776 0 0,2599 0 0,0 0 0,0 0 0,0 1 0,0 0 0,0 0 0,0 0 0,0 1 0,-7 3 0,11-3 0,0-1 0,1 1 0,-1 0 0,1 0 0,0 0 0,-1 0 0,1 0 0,0 0 0,0 1 0,0-1 0,1 1 0,-1-1 0,1 1 0,-1 0 0,1 0 0,0-1 0,0 1 0,0 0 0,0 0 0,1 0 0,-1 4 0,-1 4 0,0 0 0,1 0 0,1-1 0,0 1 0,0 0 0,1 0 0,4 19 0,-4-26 0,0-1 0,0 0 0,1 1 0,-1-1 0,1 0 0,-1 0 0,1 0 0,0 0 0,0-1 0,1 1 0,-1 0 0,0-1 0,1 0 0,-1 1 0,1-1 0,0 0 0,0 0 0,0 0 0,0-1 0,0 1 0,0-1 0,0 0 0,1 0 0,-1 0 0,0 0 0,1 0 0,5 0 0,14 0 0,38-3 0,-48 0 0,0 1 0,0 1 0,0 0 0,0 1 0,0 0 0,0 1 0,0 0 0,0 1 0,14 5 0,-6 1 9,0-2 1,1-1-1,0 0 0,0-1 0,38 2 0,114-5-335,-94-4-768</inkml:trace>
</inkml:ink>
</file>

<file path=word/ink/ink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03-28T10:30:15.993"/>
    </inkml:context>
    <inkml:brush xml:id="br0">
      <inkml:brushProperty name="width" value="0.2" units="cm"/>
      <inkml:brushProperty name="height" value="0.2" units="cm"/>
      <inkml:brushProperty name="color" value="#FFFFFF"/>
    </inkml:brush>
  </inkml:definitions>
  <inkml:trace contextRef="#ctx0" brushRef="#br0">2993 3 24575,'-90'3'0,"-143"24"0,186-20 0,20-4 0,-51 13 0,-36 20 0,-57 16 0,138-46 0,1-1 0,-1-2 0,-56-2 0,-27 2 0,92-1 0,-8 1 0,0 0 0,-59 16 0,63-11 0,-1-2 0,0-1 0,-55 3 0,-92-9 0,64-2 0,-1041 3 0,1139 0 0,0-1 0,0 0 0,0-1 0,-24-6 0,35 7 0,-1 0 0,1 0 0,0 0 0,1-1 0,-1 1 0,0-1 0,0 0 0,1 0 0,-1 0 0,1 0 0,-4-5 0,4 6 0,1-1 0,0 0 0,1 1 0,-1-1 0,0 0 0,0 0 0,1 0 0,-1 0 0,1 0 0,0 0 0,0 0 0,-1 0 0,1 0 0,0 0 0,1 0 0,-1 0 0,0 1 0,0-1 0,1 0 0,1-4 0,0 2 0,0 0 0,0 0 0,0 0 0,1 0 0,0 0 0,0 1 0,0-1 0,0 1 0,0 0 0,1 0 0,-1 0 0,1 0 0,0 1 0,0 0 0,8-4 0,7-3 0,1 1 0,22-5 0,-25 8 0,23-9 0,-22 8 0,0 0 0,0 1 0,1 0 0,30-2 0,292 6 0,-161 3 0,1652-2 0,-1788 1 0,83 11 0,-104-8 0,0 1 0,0 1 0,-1 2 0,0 0 0,26 13 0,-23-8-1365</inkml:trace>
</inkml:ink>
</file>

<file path=word/ink/ink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03-28T10:51:29.549"/>
    </inkml:context>
    <inkml:brush xml:id="br0">
      <inkml:brushProperty name="width" value="0.2" units="cm"/>
      <inkml:brushProperty name="height" value="0.2" units="cm"/>
      <inkml:brushProperty name="color" value="#FFFFFF"/>
    </inkml:brush>
  </inkml:definitions>
  <inkml:trace contextRef="#ctx0" brushRef="#br0">0 0 24575,'0'0'-8191</inkml:trace>
</inkml:ink>
</file>

<file path=word/ink/ink1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03-28T10:30:09.634"/>
    </inkml:context>
    <inkml:brush xml:id="br0">
      <inkml:brushProperty name="width" value="0.2" units="cm"/>
      <inkml:brushProperty name="height" value="0.2" units="cm"/>
      <inkml:brushProperty name="color" value="#FFFFFF"/>
    </inkml:brush>
  </inkml:definitions>
  <inkml:trace contextRef="#ctx0" brushRef="#br0">0 1 24575,'0'0'-8191</inkml:trace>
</inkml:ink>
</file>

<file path=word/ink/ink1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03-28T10:30:07.814"/>
    </inkml:context>
    <inkml:brush xml:id="br0">
      <inkml:brushProperty name="width" value="0.2" units="cm"/>
      <inkml:brushProperty name="height" value="0.2" units="cm"/>
      <inkml:brushProperty name="color" value="#FFFFFF"/>
    </inkml:brush>
  </inkml:definitions>
  <inkml:trace contextRef="#ctx0" brushRef="#br0">0 1 24575,'16'1'0,"0"1"0,0 1 0,0 0 0,-1 1 0,1 1 0,-1 0 0,0 1 0,-1 1 0,1 0 0,15 11 0,-25-15 0,-1 1 0,1 0 0,0 1 0,-1-1 0,0 1 0,0-1 0,-1 1 0,1 0 0,-1 1 0,0-1 0,3 7 0,-5-8 0,1 0 0,0 1 0,0-1 0,0 0 0,1 0 0,-1-1 0,1 1 0,0-1 0,0 1 0,0-1 0,1 0 0,-1 0 0,1 0 0,0 0 0,-1-1 0,1 0 0,0 0 0,1 0 0,7 3 0,66 9 0,-42-8 0,63 19 0,-66-16 0,-1 0 0,2-2 0,-1-2 0,43 2 0,138-7 0,-101-3 0,719 3 0,-812 1 0,0 1 0,-1 1 0,36 10 0,-34-7 0,1-1 0,45 4 0,409-8 0,-226-3 0,5 2-1365</inkml:trace>
  <inkml:trace contextRef="#ctx0" brushRef="#br0" timeOffset="1033.4">3099 78 24575,'0'0'-8191</inkml:trace>
</inkml:ink>
</file>

<file path=word/ink/ink1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03-28T10:51:29.550"/>
    </inkml:context>
    <inkml:brush xml:id="br0">
      <inkml:brushProperty name="width" value="0.2" units="cm"/>
      <inkml:brushProperty name="height" value="0.2" units="cm"/>
      <inkml:brushProperty name="color" value="#FFFFFF"/>
    </inkml:brush>
  </inkml:definitions>
  <inkml:trace contextRef="#ctx0" brushRef="#br0">3 1 24575,'-1'39'0,"0"-18"0,1-1 0,0 1 0,7 34 0,-6-49 0,0-1 0,1 1 0,0-1 0,0 0 0,0 0 0,1 1 0,-1-1 0,1-1 0,0 1 0,1 0 0,-1-1 0,1 0 0,0 0 0,0 0 0,1 0 0,-1-1 0,1 1 0,5 2 0,6 2 0,1-2 0,-1 0 0,1 0 0,1-2 0,-1 0 0,1-1 0,34 1 0,-4 1 0,-29-2 0,36 12 0,-1-1 0,11 5 0,-50-13 0,1-2 0,-1 0 0,23 4 0,237-5 0,-147-5 0,2337 2 0,-2459 0 0,1 0 0,-1 0 0,1-1 0,-1 1 0,0-2 0,1 1 0,-1-1 0,0 0 0,0 0 0,7-3 0,-10 2 0,1 1 0,-1-1 0,0 0 0,0 0 0,0 0 0,0 0 0,-1 0 0,1-1 0,-1 1 0,0-1 0,0 0 0,0 1 0,0-1 0,-1 0 0,1 0 0,0-7 0,1 1 0,-1 0 0,0 0 0,-1-1 0,0 1 0,-1 0 0,0-1 0,-1 1 0,-1-10 0,1 16 0,0 0 0,1 1 0,-1-1 0,-1 1 0,1 0 0,0-1 0,-1 1 0,0 0 0,0 0 0,0 0 0,0 0 0,0 0 0,0 0 0,-1 1 0,1-1 0,-1 1 0,0-1 0,0 1 0,0 0 0,0 0 0,0 1 0,0-1 0,-1 0 0,1 1 0,-1 0 0,-3-1 0,-18-2 0,-1 2 0,0 0 0,0 2 0,-40 5 0,-11-1 0,-568-3 0,335-2 0,267 3 0,-1 3 0,-45 9 0,-38 5 0,98-15 0,0 1 0,-41 14 0,41-11 0,-1 0 0,-32 3 0,-17-6 0,51-4 0,1 0 0,0 2 0,0 2 0,-27 7 0,24-6 0,0-1 0,0-1 0,0-2 0,0-1 0,-43-3 0,11 0 0,-593 2 0,528-11 0,8 1 0,111 10 0,0 0 0,0-1 0,1 0 0,-1 0 0,0 0 0,-13-6 0,17 5 0,0 0 0,0 0 0,0-1 0,1 0 0,-1 1 0,0-1 0,1 0 0,0-1 0,0 1 0,0-1 0,0 1 0,1-1 0,-3-4 0,-23-35 0,-11-21 0,38 64 0,1-1 0,0 0 0,-1 1 0,1-1 0,0 0 0,0 1 0,-1-1 0,1 0 0,0 1 0,0-1 0,0 0 0,0 1 0,0-1 0,0 0 0,0 0 0,0 1 0,0-1 0,0 0 0,1 1 0,-1-1 0,0 0 0,0 1 0,1-1 0,-1 0 0,0 1 0,1-1 0,-1 1 0,1-1 0,0 0 0,1-1 0,-1 1 0,1 0 0,0 0 0,0 0 0,0 1 0,0-1 0,0 0 0,0 1 0,0-1 0,3 0 0,9 0 0,0 0 0,21 2 0,-26-1 0,331 4 0,-316-2 0,1 1 0,-1 1 0,0 1 0,0 1 0,42 17 0,-30-10 0,53 11 0,-5-13 0,1-4 0,154-7 0,-98-2 0,553 2 0,-560-10 0,-8 0 0,585 9 0,-341 2 0,-362-1 0,0 0 0,-1 0 0,0 0 0,0 0 0,1 1 0,-1 0 0,0 1 0,8 2 0,-15-4 0,0 0 0,0 0 0,0 0 0,-1 0 0,1 0 0,0 0 0,0 0 0,0 0 0,0 0 0,0 0 0,0 0 0,0 0 0,0 0 0,0 0 0,0 0 0,0 0 0,0 0 0,0 1 0,0-1 0,-1 0 0,1 0 0,0 0 0,0 0 0,0 0 0,0 0 0,0 0 0,0 0 0,0 0 0,0 0 0,0 0 0,0 0 0,0 0 0,0 0 0,0 1 0,0-1 0,0 0 0,0 0 0,0 0 0,0 0 0,0 0 0,0 0 0,0 0 0,0 0 0,0 0 0,0 0 0,0 0 0,0 0 0,0 1 0,0-1 0,0 0 0,0 0 0,1 0 0,-1 0 0,0 0 0,0 0 0,0 0 0,0 0 0,0 0 0,0 0 0,0 0 0,0 0 0,0 0 0,0 0 0,0 0 0,0 0 0,0 0 0,0 0 0,1 0 0,-12 4 0,-13-1 0,-435 2 0,251-8 0,197 3 0,-109-1 0,-1 5 0,-136 23 0,199-20 0,-1-3 0,-107-4 0,58-3 0,23 3 0,-111 15 0,35 2 0,100-13 0,0 3 0,1 3 0,-88 24 0,-37 15 0,162-44 0,-29 3 0,-1-2 0,1-2 0,-96-7 0,44 1 0,22 0 0,25 0 0,-68 7 0,107-2 0,1 1 0,-24 8 0,25-7 0,0-1 0,-31 5 0,19-4 0,24-1 0,18 1 0,66 13 0,-49-10 0,1-1 0,49 4 0,-51-10-61,-16-1-265,0 1 0,1 0 0,21 5 0</inkml:trace>
</inkml:ink>
</file>

<file path=word/ink/ink1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03-28T10:50:12.928"/>
    </inkml:context>
    <inkml:brush xml:id="br0">
      <inkml:brushProperty name="width" value="0.2" units="cm"/>
      <inkml:brushProperty name="height" value="0.2" units="cm"/>
      <inkml:brushProperty name="color" value="#FFFFFF"/>
    </inkml:brush>
  </inkml:definitions>
  <inkml:trace contextRef="#ctx0" brushRef="#br0">1 1 24575,'25'1'0,"35"7"0,10 0 0,511-4 0,-314-6 0,568 2 0,-828 0 0,1 1 0,0 0 0,-1 0 0,1 0 0,-1 1 0,8 3 0,-13-5 0,-1 0 0,0 1 0,0-1 0,0 1 0,1-1 0,-1 1 0,0-1 0,0 1 0,0 0 0,0 0 0,0-1 0,0 1 0,0 0 0,0 0 0,0 0 0,0 0 0,-1 0 0,1 0 0,0 0 0,-1 1 0,1-1 0,0 0 0,-1 0 0,0 0 0,1 1 0,-1-1 0,0 0 0,1 0 0,-1 1 0,0-1 0,0 0 0,0 1 0,0-1 0,-1 0 0,1 0 0,0 1 0,0-1 0,-1 0 0,1 0 0,-1 1 0,1-1 0,-1 0 0,1 0 0,-2 2 0,-2 3 0,0-1 0,-1 0 0,1 0 0,-1 0 0,0-1 0,0 0 0,-1 0 0,1 0 0,-1 0 0,0-1 0,-11 5 0,-11 3 0,-40 11 0,26-10 0,20-5 0,-20 8 0,0-1 0,-1-3 0,0-2 0,-61 6 0,-267-13 0,179-4 0,159 1 0,0-2 0,0-1 0,1-1 0,-51-16 0,-120-54 0,184 69 7,0 0 0,0 1 0,0 0-1,-1 2 1,-30-2 0,-101 7-212,68 0-996,46-2-5625</inkml:trace>
</inkml:ink>
</file>

<file path=word/ink/ink1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03-28T10:30:37.876"/>
    </inkml:context>
    <inkml:brush xml:id="br0">
      <inkml:brushProperty name="width" value="0.2" units="cm"/>
      <inkml:brushProperty name="height" value="0.2" units="cm"/>
      <inkml:brushProperty name="color" value="#FFFFFF"/>
    </inkml:brush>
  </inkml:definitions>
  <inkml:trace contextRef="#ctx0" brushRef="#br0">0 1 24575,'10'0'0,"0"1"0,0 0 0,0 1 0,0 1 0,0-1 0,0 1 0,10 5 0,65 36 0,-33-15 0,-22-14 0,1-1 0,61 18 0,-40-16 0,28 5 0,-17-11 0,1-4 0,82-1 0,820-5 0,-949 0-227,-1-1-1,0 0 1,0-1-1,1 0 1,21-7-1</inkml:trace>
  <inkml:trace contextRef="#ctx0" brushRef="#br0" timeOffset="1691.64">135 192 24575,'0'0'-8191</inkml:trace>
</inkml:ink>
</file>

<file path=word/ink/ink1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03-28T10:30:50.426"/>
    </inkml:context>
    <inkml:brush xml:id="br0">
      <inkml:brushProperty name="width" value="0.2" units="cm"/>
      <inkml:brushProperty name="height" value="0.2" units="cm"/>
      <inkml:brushProperty name="color" value="#FFFFFF"/>
    </inkml:brush>
  </inkml:definitions>
  <inkml:trace contextRef="#ctx0" brushRef="#br0">1 0 24575,'0'0'-8191</inkml:trace>
</inkml:ink>
</file>

<file path=word/ink/ink1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03-28T10:30:49.873"/>
    </inkml:context>
    <inkml:brush xml:id="br0">
      <inkml:brushProperty name="width" value="0.2" units="cm"/>
      <inkml:brushProperty name="height" value="0.2" units="cm"/>
      <inkml:brushProperty name="color" value="#FFFFFF"/>
    </inkml:brush>
  </inkml:definitions>
  <inkml:trace contextRef="#ctx0" brushRef="#br0">1 6 24575,'44'-1'0,"1"3"0,0 1 0,82 18 0,-120-20 0,154 45 0,-133-36 0,-1 1 0,0 2 0,41 24 0,-50-27 0,0 0 0,1-2 0,0 0 0,0-1 0,1-1 0,0-1 0,0 0 0,32 2 0,22-2 0,76-5 0,-74-2 0,742 2 0,-812 0 0,0-1 0,0 0 0,0 0 0,0 0 0,0 0 0,0-1 0,7-3 0,-12 5 0,0-1 0,0 1 0,-1-1 0,1 1 0,0 0 0,0-1 0,0 0 0,0 1 0,0-1 0,-1 1 0,1-1 0,0 0 0,-1 0 0,1 1 0,0-1 0,-1 0 0,1 0 0,-1 0 0,1 0 0,-1 0 0,0 0 0,1 1 0,-1-1 0,0 0 0,0 0 0,1 0 0,-1 0 0,0 0 0,0 0 0,0 0 0,0 0 0,0 0 0,-1 0 0,1 0 0,0 0 0,0 0 0,-1 0 0,1 0 0,0 0 0,-1 0 0,1 0 0,-1 0 0,1 0 0,-1 1 0,0-1 0,1 0 0,-1 0 0,0 1 0,0-1 0,1 0 0,-3 0 0,-2-4 0,-1 1 0,1 0 0,-1 0 0,0 0 0,-1 1 0,1 0 0,-1 0 0,1 0 0,-1 1 0,-8-2 0,-76-11 0,71 12 0,-20-1 0,25 3 0,-1-1 0,1-1 0,0 0 0,-16-5 0,10 1 0,0 2 0,0 0 0,0 1 0,-39-2 0,-89 8 0,58 0 0,40-2 0,0-3 0,1-3 0,-96-21 0,94 17 0,0 2 0,0 3 0,-1 2 0,0 2 0,-58 7 0,89-4 0,-1 1 0,0 2 0,0 0 0,1 1 0,0 1 0,1 1 0,-1 1 0,2 1 0,-1 1 0,1 1 0,-29 22 0,46-31-59,-12 8-268,0-1 1,0 0-1,-19 7 1</inkml:trace>
</inkml:ink>
</file>

<file path=word/ink/ink1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03-28T10:30:57.019"/>
    </inkml:context>
    <inkml:brush xml:id="br0">
      <inkml:brushProperty name="width" value="0.2" units="cm"/>
      <inkml:brushProperty name="height" value="0.2" units="cm"/>
      <inkml:brushProperty name="color" value="#FFFFFF"/>
    </inkml:brush>
  </inkml:definitions>
  <inkml:trace contextRef="#ctx0" brushRef="#br0">1 0 24575,'5'1'0,"0"0"0,-1 0 0,1 1 0,0 0 0,0 0 0,-1 0 0,1 0 0,6 5 0,14 7 0,-8-9 0,0 0 0,0-1 0,1-1 0,-1 0 0,23 0 0,10 1 0,24 13 0,-56-12 0,0 0 0,32 3 0,247-8 0,-174-9 0,80-1 0,-170 8 0,0-2 0,-1-1 0,40-11 0,51-8 0,-40 18 0,0 3 0,1 4 0,117 16 0,-180-14 0,40 12 0,-53-13 0,0 1 0,-1 0 0,0 0 0,0 0 0,0 1 0,0 0 0,0 1 0,7 6 0,-14-11 0,1 1 0,0 0 0,0-1 0,0 1 0,-1 0 0,1 0 0,0 0 0,-1 0 0,1-1 0,0 1 0,-1 0 0,1 0 0,-1 0 0,0 0 0,1 0 0,-1 0 0,0 1 0,0-1 0,1 0 0,-1 0 0,0 0 0,0 1 0,-1-1 0,1 0 0,-1 0 0,1 0 0,-1 0 0,0 0 0,1 0 0,-1-1 0,0 1 0,1 0 0,-1 0 0,0-1 0,0 1 0,0-1 0,0 1 0,0 0 0,0-1 0,0 0 0,-1 1 0,-8 2 0,0 0 0,0-1 0,-19 2 0,18-3 0,-66 14 0,46-8 0,0-2 0,-41 3 0,-202-20 0,220 8 0,-68 1 0,-26-2 0,124 1 0,1-1 0,-41-15 0,6 2 0,2 2 0,33 8 0,-1 2 0,0 0 0,-47-5 0,-149 11 0,100 1 0,87 1 7,1 2 0,0 0 0,-56 17-1,10-2-1398</inkml:trace>
</inkml:ink>
</file>

<file path=word/ink/ink1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03-28T10:31:03.154"/>
    </inkml:context>
    <inkml:brush xml:id="br0">
      <inkml:brushProperty name="width" value="0.2" units="cm"/>
      <inkml:brushProperty name="height" value="0.2" units="cm"/>
      <inkml:brushProperty name="color" value="#FFFFFF"/>
    </inkml:brush>
  </inkml:definitions>
  <inkml:trace contextRef="#ctx0" brushRef="#br0">1 21 24575,'191'11'0,"-5"-1"0,393-11 0,-544-1 0,-1-1 0,49-12 0,-46 8 0,68-6 0,244 13 0,-160 1 0,-180-1 0,-1 0 0,1 0 0,0 1 0,-1 0 0,1 1 0,-1 0 0,1 0 0,14 7 0,-20-7 0,0 0 0,1 0 0,-1 0 0,0 1 0,0-1 0,-1 1 0,1 0 0,0 0 0,-1 0 0,0 0 0,0 0 0,0 1 0,0-1 0,0 1 0,-1-1 0,1 1 0,-1 0 0,0-1 0,0 1 0,0 0 0,0 7 0,-1-9 0,1 0 0,-1 1 0,0-1 0,0 0 0,0 0 0,0 1 0,0-1 0,0 0 0,-1 0 0,1 1 0,-1-1 0,0 0 0,1 0 0,-1 0 0,0 0 0,0 0 0,0 0 0,-1 0 0,1 0 0,0 0 0,-1-1 0,1 1 0,-1 0 0,0-1 0,1 1 0,-4 1 0,0-1 0,0 0 0,1 0 0,-1-1 0,0 0 0,0 0 0,0 0 0,0 0 0,-1-1 0,1 0 0,0 0 0,-6-1 0,-120-19 0,88 12 0,-72-6 0,-655-7 0,685 15 0,-124-22 0,144 11 0,49 12 0,0 1 0,0 0 0,0 1 0,0 1 0,-1 1 0,1 0 0,-1 1 0,-18 2 0,6 2-341,1 2 0,0 1-1,-35 13 1</inkml:trace>
</inkml:ink>
</file>

<file path=word/ink/ink1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03-28T10:31:09.041"/>
    </inkml:context>
    <inkml:brush xml:id="br0">
      <inkml:brushProperty name="width" value="0.2" units="cm"/>
      <inkml:brushProperty name="height" value="0.2" units="cm"/>
      <inkml:brushProperty name="color" value="#FFFFFF"/>
    </inkml:brush>
  </inkml:definitions>
  <inkml:trace contextRef="#ctx0" brushRef="#br0">1 1 24575,'8'0'0,"1"1"0,-1 1 0,0-1 0,0 1 0,0 1 0,0 0 0,0 0 0,-1 0 0,1 1 0,-1 0 0,0 0 0,12 11 0,4 4 0,-1 1 0,23 27 0,-40-41 0,1-1 0,-1 1 0,1-2 0,0 1 0,0-1 0,1 1 0,0-2 0,-1 1 0,1-1 0,0 0 0,14 3 0,0-2 0,-1 0 0,43-1 0,-63-3 0,33 2 0,48 7 0,-70-7 0,0 1 0,0 0 0,-1 0 0,1 1 0,-1 0 0,0 1 0,0 0 0,10 7 0,-11-6 0,1 0 0,0-1 0,0 0 0,0-1 0,0 0 0,1-1 0,-1 0 0,1 0 0,0-1 0,14 1 0,16-1 0,60-5 0,-30 0 0,115 5 0,130-5 0,-284-1 0,0-1 0,-1-2 0,0-1 0,40-16 0,-40 13 0,0 1 0,0 1 0,1 2 0,42-4 0,162 10 0,-299-14 0,-15-3 0,56 14 0,-43-14 0,-2 0 0,15 9 0,-1 2 0,-99 0 0,34 6 0,-98 4 0,127 6 0,-56 2 0,-131-12-1365</inkml:trace>
</inkml:ink>
</file>

<file path=word/ink/ink2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03-28T10:31:13.511"/>
    </inkml:context>
    <inkml:brush xml:id="br0">
      <inkml:brushProperty name="width" value="0.2" units="cm"/>
      <inkml:brushProperty name="height" value="0.2" units="cm"/>
      <inkml:brushProperty name="color" value="#FFFFFF"/>
    </inkml:brush>
  </inkml:definitions>
  <inkml:trace contextRef="#ctx0" brushRef="#br0">1 1 24575,'2'3'0,"0"0"0,0 0 0,-1 0 0,1 0 0,-1 0 0,1 1 0,-1-1 0,0 0 0,0 1 0,-1-1 0,1 1 0,-1 0 0,1 4 0,-1-3 0,0 0 0,1-1 0,0 1 0,0-1 0,0 1 0,1-1 0,1 6 0,2-3 0,0 0 0,1 0 0,-1 0 0,1 0 0,1-1 0,-1 0 0,1 0 0,0-1 0,0 1 0,1-2 0,0 1 0,0-1 0,0 0 0,0-1 0,0 0 0,1 0 0,-1-1 0,15 2 0,12 1 0,1-2 0,0-2 0,48-4 0,-24 1 0,975 0 58,-546 3-1481</inkml:trace>
</inkml:ink>
</file>

<file path=word/ink/ink2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03-28T10:31:20.781"/>
    </inkml:context>
    <inkml:brush xml:id="br0">
      <inkml:brushProperty name="width" value="0.2" units="cm"/>
      <inkml:brushProperty name="height" value="0.2" units="cm"/>
      <inkml:brushProperty name="color" value="#FFFFFF"/>
    </inkml:brush>
  </inkml:definitions>
  <inkml:trace contextRef="#ctx0" brushRef="#br0">1 0 24575,'4'3'0,"-1"-1"0,1 0 0,-1 1 0,0-1 0,1 1 0,-1 0 0,3 5 0,3 1 0,32 34 0,-34-34 0,0-1 0,0 0 0,1-1 0,0 0 0,0 0 0,1 0 0,0-1 0,11 6 0,15 2 0,0-2 0,0-2 0,1-1 0,0-1 0,0-2 0,1-2 0,0-1 0,53-3 0,231-1 0,114-1 0,-401-1 0,0-2 0,0 0 0,62-21 0,34-6 0,-90 28-267,0 1 1,47 3-1,-73 0-298</inkml:trace>
  <inkml:trace contextRef="#ctx0" brushRef="#br0" timeOffset="1425.84">1905 270 24575,'-6'0'0</inkml:trace>
</inkml:ink>
</file>

<file path=word/ink/ink2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03-28T10:31:33.656"/>
    </inkml:context>
    <inkml:brush xml:id="br0">
      <inkml:brushProperty name="width" value="0.2" units="cm"/>
      <inkml:brushProperty name="height" value="0.2" units="cm"/>
      <inkml:brushProperty name="color" value="#FFFFFF"/>
    </inkml:brush>
  </inkml:definitions>
  <inkml:trace contextRef="#ctx0" brushRef="#br0">22 0 24575,'-1'1'0,"1"-1"0,-1 0 0,0 1 0,0-1 0,0 1 0,0-1 0,1 1 0,-1-1 0,0 1 0,0 0 0,1-1 0,-1 1 0,0 0 0,1 0 0,-1 0 0,1-1 0,-1 1 0,1 0 0,0 0 0,-1 0 0,1 0 0,0 0 0,-1 0 0,1 0 0,0 0 0,0 0 0,0 0 0,0 1 0,-3 33 0,3-29 0,-1 0 0,-1 19 0,2 0 0,0-1 0,1 1 0,10 48 0,-10-67 0,1-1 0,-1 1 0,1-1 0,0 1 0,1-1 0,0 0 0,0 0 0,0 0 0,0-1 0,0 1 0,1-1 0,0 1 0,0-1 0,0 0 0,1-1 0,-1 1 0,1-1 0,0 0 0,0 0 0,0 0 0,0-1 0,1 0 0,-1 0 0,1 0 0,-1-1 0,1 0 0,7 1 0,40 2 0,102-5 0,-52-3 0,2100 5 0,-2068-12 0,-3 1 0,575 11 0,-693-2 0,0 0 0,0-1 0,0 0 0,0-1 0,0 0 0,14-7 0,-22 8 0,-1 0 0,0-1 0,0 0 0,0 0 0,0 0 0,0 0 0,7-9 0,-10 10 0,0 0 0,0 0 0,0 0 0,-1-1 0,1 1 0,-1-1 0,0 1 0,0-1 0,0 0 0,0 1 0,0-1 0,-1 0 0,1 0 0,-1 1 0,1-1 0,-1-5 0,-1 4 0,0 0 0,1 1 0,-1-1 0,-1 0 0,1 1 0,0-1 0,-1 1 0,0 0 0,1-1 0,-1 1 0,-1 0 0,1 0 0,0 0 0,-1 1 0,1-1 0,-1 1 0,0-1 0,0 1 0,0 0 0,0 0 0,0 0 0,-1 0 0,-5-2 0,-1 0 0,-1 0 0,0 1 0,0 0 0,0 0 0,0 1 0,-18-1 0,-250 3 0,119 3 0,134-2 0,1 2 0,1 0 0,-30 9 0,26-5 0,-57 5 0,-312-10 0,199-4 0,-2020 2-1365</inkml:trace>
</inkml:ink>
</file>

<file path=word/ink/ink2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03-28T10:31:45.363"/>
    </inkml:context>
    <inkml:brush xml:id="br0">
      <inkml:brushProperty name="width" value="0.2" units="cm"/>
      <inkml:brushProperty name="height" value="0.2" units="cm"/>
      <inkml:brushProperty name="color" value="#FFFFFF"/>
    </inkml:brush>
  </inkml:definitions>
  <inkml:trace contextRef="#ctx0" brushRef="#br0">19 0 24575,'1'10'0,"0"-1"0,1 0 0,0 0 0,1 0 0,0 0 0,0 0 0,5 9 0,10 27 0,-11-16 0,-4-14 0,1 0 0,1 0 0,0-1 0,10 20 0,-12-30 0,0 0 0,0 1 0,0-1 0,0-1 0,1 1 0,-1 0 0,1-1 0,0 0 0,0 1 0,0-2 0,1 1 0,-1 0 0,1-1 0,-1 0 0,1 0 0,0 0 0,7 1 0,16 1 0,0-1 0,0-1 0,0-1 0,42-5 0,3 1 0,1701 1 0,-921 3 0,-567-12 0,-109 1 0,58-8 0,-227 16 0,-1 0 0,0 0 0,1-1 0,-1 0 0,-1 0 0,11-7 0,-16 9 0,1 0 0,0 0 0,-1 0 0,1 0 0,-1 0 0,0-1 0,0 1 0,1-1 0,-1 1 0,0-1 0,0 1 0,0-1 0,1-2 0,-2 3 0,0 0 0,0 0 0,0 0 0,0 0 0,0 0 0,0 0 0,0 0 0,0 0 0,-1 0 0,1 0 0,0 0 0,-1 0 0,1 0 0,0 0 0,-1 0 0,1 0 0,-1 1 0,1-1 0,-1 0 0,0 0 0,1 1 0,-1-1 0,0 0 0,0 1 0,1-1 0,-1 0 0,-1 0 0,-14-8 0,1 0 0,-1 1 0,-1 0 0,0 1 0,0 1 0,0 1 0,0 1 0,-1 0 0,0 1 0,-23-1 0,-54-12 0,62 9 0,0 1 0,-48-1 0,-1447 7 0,684 2 0,703-1 0,-153-3 0,257-1 0,-1-2 0,1-1 0,0-2 0,-35-13 0,40 14-34,1 2-1,-1 1 1,0 1-1,-1 2 1,-44 3-1,17 0-1123,13-2-5668</inkml:trace>
</inkml:ink>
</file>

<file path=word/ink/ink2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03-28T10:32:02.889"/>
    </inkml:context>
    <inkml:brush xml:id="br0">
      <inkml:brushProperty name="width" value="0.2" units="cm"/>
      <inkml:brushProperty name="height" value="0.2" units="cm"/>
      <inkml:brushProperty name="color" value="#FFFFFF"/>
    </inkml:brush>
  </inkml:definitions>
  <inkml:trace contextRef="#ctx0" brushRef="#br0">0 0 24575,'4'6'0,"0"0"0,-1 0 0,1 0 0,-1 0 0,-1 0 0,1 1 0,-1-1 0,0 1 0,2 13 0,10 28 0,-1-16 0,-7-17 0,0-1 0,1 1 0,14 21 0,-18-32 0,1 0 0,-1 0 0,1 0 0,0 0 0,0-1 0,0 0 0,0 1 0,0-1 0,1-1 0,-1 1 0,1-1 0,0 0 0,0 0 0,0 0 0,6 1 0,21 2 0,1-1 0,-1-2 0,0-1 0,1-2 0,-1-1 0,49-10 0,-53 6 0,0-2 0,33-15 0,-32 12 0,47-12 0,69 3 0,8-3 0,-100 10 0,-11 1 0,1 2 0,0 2 0,1 2 0,52 0 0,445 9 0,-415-3 0,-45 4 0,-1 4 0,80 19 0,-160-27 0,134 30 0,-90-21 0,78 24 0,11 3 0,-85-29 0,1-3 0,0-2 0,63-5 0,-16 1 0,-33 2 0,83-3 0,-124 1 0,-1-1 0,1 0 0,-1-2 0,35-12 0,-37 8 0,1 2 0,0 0 0,1 2 0,-1 0 0,42-4 0,-61 9 0,0 0 0,1 0 0,-1 1 0,0-1 0,0 0 0,0 0 0,0 1 0,0-1 0,0 0 0,0 1 0,0-1 0,0 1 0,0 0 0,0-1 0,0 1 0,0 0 0,0-1 0,0 1 0,-1 0 0,1 0 0,0 0 0,-1 0 0,2 1 0,-1 0 0,0 1 0,0-1 0,0 1 0,-1-1 0,1 1 0,-1 0 0,1-1 0,-1 1 0,0 5 0,0-4 0,0 1 0,-1 0 0,0-1 0,1 0 0,-1 1 0,-1-1 0,1 1 0,-1-1 0,0 0 0,0 0 0,-4 7 0,3-8 0,0-1 0,-1 1 0,1-1 0,0 0 0,-1 0 0,1 0 0,-1-1 0,1 1 0,-1-1 0,0 0 0,1 0 0,-1 0 0,0 0 0,0-1 0,0 0 0,0 0 0,0 0 0,0 0 0,1 0 0,-1-1 0,0 1 0,-5-3 0,-11-2 0,1-2 0,-1 0 0,-19-11 0,18 8 0,-7 1 0,0 0 0,-1 2 0,0 0 0,0 3 0,0 0 0,-55 1 0,36 1 0,-68-11 0,42-5 0,52 11 0,0 2 0,-1 0 0,0 1 0,-25 0 0,-705 6 0,740-2 0,7-1 0,1 1 0,-1 0 0,0 0 0,0 0 0,1 1 0,-1 0 0,1 0 0,-1 1 0,-5 1 0,11-2 0,-1-1 0,1 0 0,0 0 0,0 0 0,0 1 0,0-1 0,0 0 0,0 0 0,0 1 0,0-1 0,0 0 0,0 0 0,0 0 0,0 1 0,0-1 0,0 0 0,0 0 0,0 1 0,0-1 0,0 0 0,0 0 0,0 0 0,1 1 0,-1-1 0,0 0 0,0 0 0,0 0 0,0 0 0,0 1 0,0-1 0,1 0 0,-1 0 0,0 0 0,0 0 0,0 0 0,1 1 0,-1-1 0,0 0 0,0 0 0,0 0 0,1 0 0,-1 0 0,10 7 0,-10-7 0,42 20 0,0-2 0,1-1 0,65 15 0,20 8 0,-108-34 0,0 0 0,1-1 0,-1-1 0,1-1 0,0-1 0,0 0 0,1-2 0,27-3 0,-93-6 0,-55-14 0,73 15 0,-1 2 0,0 0 0,-40-2 0,-344 7 0,186 3 0,-945-2 0,1139-1 0,0-2 0,-50-12 0,47 8 0,-65-6 0,95 13 0,-2 0 0,-1 0 0,1-1 0,-1 1 0,1-2 0,-7-1 0,11 2 0,0 1 0,0-1 0,0 0 0,0-1 0,0 1 0,0 0 0,1 0 0,-1-1 0,1 1 0,-1-1 0,1 0 0,-1 1 0,1-1 0,0 0 0,0 0 0,0 0 0,0 0 0,0 0 0,-1-2 0,-3-10 0,1-1 0,0 0 0,1 1 0,1-1 0,0-1 0,1 1 0,1-29 0,1 43 0,-1 0 0,0 0 0,0 0 0,0 0 0,0-1 0,1 1 0,-1 0 0,1 0 0,-1 0 0,1 0 0,-1 0 0,1 0 0,0 0 0,-1 0 0,1 0 0,0 0 0,0 1 0,-1-1 0,1 0 0,0 0 0,0 1 0,0-1 0,0 1 0,0-1 0,0 0 0,0 1 0,0 0 0,1-1 0,-1 1 0,0 0 0,0 0 0,0-1 0,0 1 0,0 0 0,1 0 0,-1 0 0,0 0 0,0 0 0,0 1 0,2-1 0,5 2 0,0 0 0,0 1 0,0 0 0,12 6 0,-8-4 0,23 10 0,-12-4 0,1-1 0,0-1 0,1-2 0,0 0 0,0-1 0,0-1 0,31 1 0,-17-7 0,-36 0 0,-23 0 0,3 1 0,1 0 0,-1 1 0,1 1 0,-1 1 0,-26 7 0,37-8 0,-1 1 0,0-1 0,1 1 0,-1 1 0,1-1 0,0 1 0,0 0 0,1 1 0,-1-1 0,1 1 0,0 0 0,0 0 0,0 1 0,1 0 0,-7 11 0,-57 85 0,68-102 0,-1 1 0,1-1 0,0 1 0,0-1 0,0 0 0,-1 1 0,1-1 0,0 1 0,0-1 0,0 1 0,0-1 0,0 1 0,0-1 0,0 1 0,0-1 0,0 1 0,0-1 0,0 0 0,0 1 0,0-1 0,0 1 0,0-1 0,1 1 0,-1-1 0,0 1 0,0-1 0,1 0 0,-1 1 0,0-1 0,0 0 0,1 1 0,-1-1 0,0 0 0,1 1 0,-1-1 0,0 0 0,1 1 0,-1-1 0,1 0 0,-1 0 0,1 0 0,-1 1 0,0-1 0,1 0 0,-1 0 0,1 0 0,-1 0 0,1 0 0,-1 0 0,1 0 0,-1 0 0,1 0 0,32 2 0,-28-2 0,715-5 0,-550-6 0,-144 7 0,0-1 0,0-1 0,0-2 0,34-14 0,-21 8 0,1 1 0,0 3 0,62-10 0,-55 12 0,25-1 0,1 3 0,134 6 0,-80 2 0,619-2 0,-552 10 0,5 0 0,-151-7 0,-37-2 0,0 0 0,0 0 0,0-1 0,-1-1 0,1 0 0,14-3 0,120-38-1365</inkml:trace>
</inkml:ink>
</file>

<file path=word/ink/ink2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03-28T10:32:12.353"/>
    </inkml:context>
    <inkml:brush xml:id="br0">
      <inkml:brushProperty name="width" value="0.2" units="cm"/>
      <inkml:brushProperty name="height" value="0.2" units="cm"/>
      <inkml:brushProperty name="color" value="#FFFFFF"/>
    </inkml:brush>
  </inkml:definitions>
  <inkml:trace contextRef="#ctx0" brushRef="#br0">1 1 24575,'1'12'0,"1"0"0,1 0 0,0 0 0,0-1 0,1 1 0,1-1 0,0 0 0,1 0 0,6 10 0,11 24 0,-19-36 0,0-1 0,1 1 0,0-1 0,1 0 0,-1 0 0,2-1 0,-1 1 0,1-1 0,14 11 0,-10-11 0,0 0 0,0-1 0,1 0 0,-1-1 0,1 0 0,0-1 0,14 3 0,28 3 0,0-3 0,1-2 0,0-2 0,97-7 0,-45-6 0,68-1 0,1142 12 0,-1275-3 0,-1-2 0,51-11 0,31-4 0,379 1 0,-411 19 0,111-3 0,-168-1 0,53-13 0,-63 10 0,1 2 0,-1 0 0,1 1 0,44 2 0,-64 2 0,0 0 0,1 0 0,-1 1 0,-1 0 0,1 0 0,0 0 0,0 1 0,-1 0 0,1 0 0,-1 0 0,0 0 0,6 7 0,-5-6 0,0 1 0,0-1 0,1 0 0,-1-1 0,1 1 0,0-1 0,0 0 0,10 3 0,-12-5 0,-1 0 0,1 0 0,-1-1 0,1 1 0,0-1 0,-1 0 0,1 0 0,-1 0 0,1-1 0,0 1 0,-1-1 0,1 0 0,-1 0 0,7-2 0,-8 2 0,-1-1 0,1 1 0,0 0 0,-1-1 0,1 0 0,-1 1 0,1-1 0,-1 0 0,0 1 0,0-1 0,0 0 0,0 0 0,0 0 0,0 0 0,0 0 0,-1 0 0,1 0 0,-1-1 0,0 1 0,1 0 0,-1 0 0,0 0 0,0 0 0,0-1 0,-1-2 0,0-16 0,3 38 0,3 36 0,-4-32 0,2 45 0,-3-61 0,0 0 0,0 1 0,-1-1 0,0 1 0,0-1 0,-1 0 0,1 0 0,-1 0 0,-3 6 0,5-11 0,0 1 0,-1-1 0,1 1 0,-1-1 0,1 1 0,0-1 0,-1 1 0,1-1 0,-1 1 0,1-1 0,-1 0 0,1 1 0,-1-1 0,1 0 0,-1 1 0,0-1 0,1 0 0,-1 0 0,1 0 0,-1 1 0,0-1 0,1 0 0,-1 0 0,0 0 0,1 0 0,-1 0 0,1 0 0,-1 0 0,0 0 0,1-1 0,-1 1 0,0 0 0,1 0 0,-1 0 0,1-1 0,-1 1 0,1 0 0,-1-1 0,1 1 0,-1 0 0,1-1 0,-1 1 0,1-1 0,-1 1 0,1-1 0,-1 1 0,1-1 0,0 1 0,-1-1 0,1 0 0,-25-36 0,17 25 0,2 5 0,0 0 0,-1-1 0,0 2 0,0-1 0,-1 1 0,0 1 0,0-1 0,0 1 0,-1 0 0,1 1 0,-12-4 0,-13-3 0,-63-12 0,4 0 0,34 4 0,10 3 0,0 2 0,-81-14 0,-23 16 0,-203 10 0,161 5 0,-565-3 0,738-1 0,1 0 0,0-1 0,0-1 0,-32-10 0,22 6 0,0 2 0,-1 0 0,-35 0 0,-95 6 0,82 1 0,-712-2 0,771 1 0,-1 0 0,1 1 0,0 1 0,0 0 0,0 2 0,-21 8 0,31-10 0,0 1 0,0 1 0,1 0 0,-1 0 0,1 1 0,0 0 0,1 1 0,0 0 0,0 0 0,0 1 0,1 0 0,0 0 0,-7 12 0,13-19-91,0 1 0,0 0 0,0 0 0,0-1 0,0 1 0,0 0 0,1 0 0,-1 0 0,1 0 0,0 0 0,-1 0 0,1 0 0,0 0 0,0 2 0</inkml:trace>
</inkml:ink>
</file>

<file path=word/ink/ink2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03-28T10:32:21.557"/>
    </inkml:context>
    <inkml:brush xml:id="br0">
      <inkml:brushProperty name="width" value="0.2" units="cm"/>
      <inkml:brushProperty name="height" value="0.2" units="cm"/>
      <inkml:brushProperty name="color" value="#FFFFFF"/>
    </inkml:brush>
  </inkml:definitions>
  <inkml:trace contextRef="#ctx0" brushRef="#br0">0 0 24575,'2'16'0,"1"-1"0,0 1 0,2-1 0,-1 0 0,2 0 0,0 0 0,11 19 0,59 86 0,-71-112 0,0 0 0,0 0 0,1-1 0,1 0 0,-1 0 0,1 0 0,0-1 0,0 0 0,1-1 0,15 10 0,-12-11 0,-1 0 0,1 0 0,0-1 0,0 0 0,1-1 0,-1 0 0,0-1 0,19 0 0,699-4 0,816 3 0,-1533 0 0,1 0 0,0 0 0,0-1 0,17-3 0,-26 3 0,0 0 0,-1 0 0,1 0 0,0-1 0,-1 1 0,1-1 0,-1 0 0,0 0 0,0 0 0,0-1 0,0 1 0,0-1 0,0 1 0,0-1 0,-1 0 0,3-3 0,8-13 0,-9 14 0,0 0 0,-1 0 0,1 0 0,-1 0 0,4-12 0,-6 15 0,-1 1 0,0-1 0,1 0 0,-1 1 0,0-1 0,0 1 0,0-1 0,0 0 0,0 1 0,-1-1 0,1 1 0,0-1 0,-1 1 0,0-1 0,1 1 0,-1-1 0,0 1 0,1-1 0,-1 1 0,0 0 0,0-1 0,0 1 0,0 0 0,0 0 0,0 0 0,-1 0 0,-1-2 0,-5-3 0,0 0 0,0 1 0,0 0 0,-1 0 0,0 1 0,0 0 0,0 0 0,0 1 0,-1 1 0,-17-4 0,-35-8 0,36 7 0,-1 1 0,-42-3 0,-360 6 0,217 6 0,-796-3 0,971-2 0,-37-6 0,-29-2 0,-264 11-1365</inkml:trace>
</inkml:ink>
</file>

<file path=word/ink/ink2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03-28T10:32:32.382"/>
    </inkml:context>
    <inkml:brush xml:id="br0">
      <inkml:brushProperty name="width" value="0.2" units="cm"/>
      <inkml:brushProperty name="height" value="0.2" units="cm"/>
      <inkml:brushProperty name="color" value="#FFFFFF"/>
    </inkml:brush>
  </inkml:definitions>
  <inkml:trace contextRef="#ctx0" brushRef="#br0">1 0 24575,'17'0'0,"1"1"0,0 0 0,22 5 0,-34-5 0,0 1 0,0 0 0,-1 0 0,1 0 0,-1 1 0,0 0 0,1 0 0,-1 0 0,0 0 0,-1 1 0,1 0 0,-1 0 0,6 7 0,-4-4 0,0-1 0,1 1 0,-1-1 0,1 0 0,1-1 0,-1 1 0,1-1 0,0-1 0,0 0 0,0 0 0,0 0 0,1-1 0,16 4 0,2-3 0,-1-1 0,1-1 0,40-3 0,1352-3 0,-784 6 0,228-2 0,-861 0 0,0 0 0,0 0 0,0 0 0,0 0 0,0 0 0,-1 0 0,1 1 0,0-1 0,0 1 0,0-1 0,-1 1 0,1 0 0,0 0 0,-1 0 0,1 0 0,-1 0 0,1 0 0,-1 0 0,1 0 0,-1 0 0,0 1 0,0-1 0,1 1 0,-1-1 0,0 1 0,0-1 0,0 1 0,-1 0 0,1-1 0,0 1 0,-1 0 0,1 0 0,-1 0 0,1-1 0,-1 5 0,0-4 0,0 0 0,0 1 0,-1-1 0,1 0 0,-1 1 0,1-1 0,-1 0 0,0 0 0,0 0 0,0 0 0,0 1 0,0-2 0,-1 1 0,1 0 0,-1 0 0,1 0 0,-1 0 0,1-1 0,-1 1 0,0-1 0,0 1 0,0-1 0,0 0 0,0 0 0,0 0 0,0 0 0,0 0 0,0 0 0,-3 0 0,-21 3 0,1-1 0,-1 0 0,0-2 0,-50-5 0,8 1 0,-112 4 0,-100-3 0,164-6 0,-127-4 0,-462-2 0,178 8 0,307 8 0,134 3 0,1 3 0,0 5 0,-93 25 0,154-33 0,-99 20 0,99-19-341,-1 0 0,1-2-1,-47 2 1</inkml:trace>
</inkml:ink>
</file>

<file path=word/ink/ink2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03-28T10:32:39.539"/>
    </inkml:context>
    <inkml:brush xml:id="br0">
      <inkml:brushProperty name="width" value="0.2" units="cm"/>
      <inkml:brushProperty name="height" value="0.2" units="cm"/>
      <inkml:brushProperty name="color" value="#FFFFFF"/>
    </inkml:brush>
  </inkml:definitions>
  <inkml:trace contextRef="#ctx0" brushRef="#br0">3 1 24575,'-1'57'0,"0"-28"0,0 0 0,2 1 0,1-1 0,1 0 0,2 0 0,11 40 0,-14-65 0,0 0 0,0 0 0,0 0 0,1 0 0,-1 0 0,1 0 0,0 0 0,0-1 0,0 1 0,1-1 0,-1 0 0,1 0 0,0-1 0,-1 1 0,1-1 0,1 1 0,-1-1 0,0 0 0,0-1 0,1 1 0,-1-1 0,1 0 0,5 1 0,11 0 0,-1 0 0,1-2 0,42-3 0,-22 0 0,792-2 0,-463 7 0,-215 0 0,174-4 0,-74-16 0,-219 15 0,-1-1 0,36-10 0,-37 7 0,-1 1 0,51-2 0,769 8 0,-370 2 0,-478-2 0,25-1 0,-25-3 0,-15-4 0,2 4 0,1 0 0,0-1 0,1-1 0,-1 1 0,1-1 0,0 0 0,0 0 0,1-1 0,0 0 0,0 0 0,0 0 0,-3-8 0,-24-33 0,31 47 0,1 0 0,-1 1 0,1-1 0,-1 0 0,1 0 0,-1 1 0,0-1 0,1 0 0,-1 1 0,0-1 0,0 1 0,1-1 0,-1 1 0,0-1 0,0 1 0,0-1 0,1 1 0,-1 0 0,0 0 0,0-1 0,0 1 0,-1 0 0,1 0 0,1 1 0,-1-1 0,1 1 0,-1 0 0,1-1 0,-1 1 0,1-1 0,0 1 0,-1 0 0,1-1 0,0 1 0,-1 0 0,1-1 0,0 1 0,0 0 0,0 0 0,0-1 0,0 1 0,0 0 0,0 0 0,0 0 0,5 57 0,-4-46 0,0-6 0,-1 1 0,0-1 0,-1 0 0,1 1 0,-4 11 0,4-17 0,0-1 0,0 1 0,-1-1 0,1 1 0,0 0 0,0-1 0,-1 1 0,1-1 0,0 1 0,-1-1 0,1 1 0,0-1 0,-1 1 0,1-1 0,-1 1 0,1-1 0,-1 0 0,1 1 0,-1-1 0,1 0 0,-1 1 0,1-1 0,-1 0 0,0 0 0,1 1 0,-2-1 0,1 0 0,0-1 0,-1 1 0,1-1 0,0 0 0,-1 1 0,1-1 0,0 0 0,0 0 0,0 0 0,0 0 0,0 0 0,0 0 0,0 0 0,0 0 0,0 0 0,0 0 0,-1-2 0,-28-41 0,15 22 0,0 0 0,-22-22 0,30 37 0,0 1 0,0 0 0,0 0 0,-1 1 0,1 0 0,-1 0 0,0 1 0,-1 0 0,1 0 0,-12-2 0,-24-5 0,-1 2 0,1 2 0,-55-1 0,-138 9 0,97 1 0,-202 18 0,-25 0 0,127-1 0,114-5 0,85-10 0,-330 16 0,152-20 0,-607-15 0,570 10-1365</inkml:trace>
</inkml:ink>
</file>

<file path=word/ink/ink2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03-28T10:32:50.086"/>
    </inkml:context>
    <inkml:brush xml:id="br0">
      <inkml:brushProperty name="width" value="0.2" units="cm"/>
      <inkml:brushProperty name="height" value="0.2" units="cm"/>
      <inkml:brushProperty name="color" value="#FFFFFF"/>
    </inkml:brush>
  </inkml:definitions>
  <inkml:trace contextRef="#ctx0" brushRef="#br0">1 0 24575,'0'9'0,"1"-1"0,1 0 0,-1 0 0,1 0 0,1 0 0,4 11 0,7 22 0,-7-12 0,1 0 0,2-1 0,1-1 0,19 37 0,-27-59 0,1-1 0,-1 1 0,1 0 0,1-1 0,-1 0 0,0 0 0,1 0 0,0-1 0,0 1 0,0-1 0,0 0 0,1-1 0,-1 1 0,11 2 0,6 1 0,1-1 0,34 4 0,-22-4 0,18 11 0,-41-12 0,-1 0 0,1-1 0,15 3 0,58 0 0,121-7 0,-81-1 0,1711 2 0,-1826 0 0,-1 0 0,1 0 0,-1 0 0,0-1 0,1 0 0,10-3 0,-18 3 0,0 0 0,1 0 0,-1 0 0,0 0 0,0 0 0,0 0 0,0-1 0,0 1 0,0-1 0,0 1 0,0-1 0,-1 0 0,1 0 0,-1 0 0,1 0 0,-1 0 0,0 0 0,1 0 0,-1 0 0,0-1 0,0 1 0,-1 0 0,1-1 0,0-4 0,1-4 0,0-1 0,-1 0 0,-1 0 0,0 0 0,0 0 0,-2 0 0,1 0 0,-1 0 0,-1 0 0,-7-19 0,7 24 0,0 1 0,0-1 0,0 1 0,-1 0 0,0 1 0,0-1 0,-1 1 0,0-1 0,0 1 0,0 1 0,0-1 0,-1 1 0,0 0 0,1 0 0,-2 0 0,1 1 0,0 0 0,-1 0 0,-9-2 0,-9 0 0,0 1 0,0 1 0,0 1 0,-27 1 0,20 1 0,-56-8 0,56 3 0,0 0 0,-1 2 0,-32 2 0,47 2 0,1 1 0,0 0 0,0 2 0,0 0 0,0 0 0,1 2 0,-23 10 0,24-10 0,-1 0 0,0-1 0,0-1 0,-23 3 0,13-2 0,24-5 0,0 0 0,0 1 0,0-1 0,0 1 0,-1 0 0,1 0 0,0 0 0,0 0 0,0 0 0,1 0 0,-1 0 0,0 1 0,0-1 0,-2 3 0,4-3 0,-1 0 0,0 0 0,1 0 0,-1 0 0,1 1 0,-1-1 0,1 0 0,-1 0 0,1 0 0,0 1 0,0-1 0,0 0 0,-1 1 0,1-1 0,0 0 0,1 0 0,-1 1 0,0-1 0,0 1 0,1 1 0,1 0 0,-1 0 0,0-1 0,1 1 0,-1-1 0,1 1 0,-1-1 0,1 0 0,0 0 0,0 1 0,0-1 0,1-1 0,-1 1 0,0 0 0,1 0 0,-1-1 0,1 0 0,0 1 0,-1-1 0,5 1 0,18 3 0,1 0 0,0-2 0,0-1 0,0-1 0,51-5 0,-12 1 0,24 4 0,-48 1 0,0-2 0,54-7 0,-80 2 0,-24 0 0,-28 1 0,-538 0 0,305 6 0,-1109-2 0,1325 4-1365</inkml:trace>
</inkml:ink>
</file>

<file path=word/ink/ink3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03-28T10:32:57.930"/>
    </inkml:context>
    <inkml:brush xml:id="br0">
      <inkml:brushProperty name="width" value="0.2" units="cm"/>
      <inkml:brushProperty name="height" value="0.2" units="cm"/>
      <inkml:brushProperty name="color" value="#FFFFFF"/>
    </inkml:brush>
  </inkml:definitions>
  <inkml:trace contextRef="#ctx0" brushRef="#br0">1 1 24575,'1'19'0,"1"-1"0,2 1 0,-1-1 0,2 1 0,13 31 0,4 20 0,-8-22 0,-4-14 0,8 53 0,-18-84 0,1 1 0,0-1 0,0 0 0,0 0 0,0 0 0,0 0 0,1 0 0,0 0 0,-1 0 0,1-1 0,0 1 0,0 0 0,0-1 0,1 0 0,-1 1 0,0-1 0,1 0 0,0 0 0,-1 0 0,1-1 0,0 1 0,0-1 0,0 1 0,0-1 0,0 0 0,0 0 0,1-1 0,-1 1 0,4 0 0,12 1 0,1-1 0,-1 0 0,39-4 0,-21 0 0,877-2 0,-509 7 0,972-2 0,-1337-2 0,1-2 0,-1-1 0,69-20 0,-87 20 0,22-3 0,1 2 0,0 2 0,0 2 0,56 5 0,55-2 0,-153-1 0,1 0 0,-1-1 0,0 1 0,0 0 0,0-1 0,0 0 0,0 0 0,0 0 0,0 0 0,0 0 0,0-1 0,0 1 0,0-1 0,-1 0 0,1 1 0,-1-1 0,1-1 0,-1 1 0,0 0 0,0-1 0,4-4 0,-4 3 0,0-1 0,-1 0 0,1 1 0,-1-1 0,0 0 0,0 0 0,-1 0 0,1 0 0,-1 0 0,0 1 0,0-1 0,-1 0 0,-1-8 0,1 8 0,0 0 0,0 1 0,0-1 0,0 0 0,-1 0 0,0 1 0,0-1 0,0 1 0,-1-1 0,1 1 0,-1 0 0,0 0 0,0 0 0,-1 0 0,1 1 0,-1-1 0,0 1 0,0 0 0,-4-3 0,0 2 0,0 1 0,-1 0 0,1 0 0,0 1 0,-1 0 0,0 0 0,0 1 0,1 0 0,-19 0 0,-831 6 0,-516-5 0,1307 4 0,0 2 0,-72 16 0,34-4 0,15-9 0,0-5 0,-94-6 0,50-1 0,44 2 0,-114 2 0,178 2-1365</inkml:trace>
</inkml:ink>
</file>

<file path=word/ink/ink3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03-28T10:33:09.343"/>
    </inkml:context>
    <inkml:brush xml:id="br0">
      <inkml:brushProperty name="width" value="0.2" units="cm"/>
      <inkml:brushProperty name="height" value="0.2" units="cm"/>
      <inkml:brushProperty name="color" value="#FFFFFF"/>
    </inkml:brush>
  </inkml:definitions>
  <inkml:trace contextRef="#ctx0" brushRef="#br0">62 42 24575,'-3'2'0,"0"1"0,0-1 0,0 1 0,0 0 0,1-1 0,-1 1 0,1 1 0,0-1 0,0 0 0,-4 8 0,6-11 0,-5 10 0,1-1 0,0 1 0,0 0 0,1 1 0,1-1 0,-3 15 0,4-19 0,1 0 0,-1 0 0,1 0 0,0 0 0,0 0 0,1 0 0,0 0 0,0 0 0,0 0 0,1 0 0,-1 0 0,6 9 0,-6-13 0,1 1 0,0-1 0,1 0 0,-1 0 0,0 0 0,1 0 0,-1-1 0,1 1 0,-1-1 0,1 1 0,0-1 0,0 0 0,-1 0 0,1 0 0,0 0 0,0-1 0,0 1 0,0-1 0,4 0 0,10 1 0,0-1 0,21-3 0,-11 1 0,218 1 0,28-2 0,-164-5 0,60-3 0,728 12 0,-864-3 0,-1-2 0,1 0 0,50-16 0,-52 12 0,1 1 0,0 1 0,57-2 0,845 10 0,-909-1 0,1 1 0,-1 2 0,40 10 0,-36-7 0,164 42 0,-158-42 0,1-1 0,0-1 0,0-2 0,0-2 0,68-5 0,-100 3 0,0 0 0,-1 0 0,1 0 0,-1 0 0,1-1 0,-1 0 0,1 1 0,-1-1 0,0-1 0,0 1 0,0 0 0,0-1 0,0 1 0,-1-1 0,1 0 0,-1 0 0,0 0 0,1 0 0,-1 0 0,-1 0 0,1-1 0,0 1 0,-1-1 0,0 1 0,0-1 0,0 0 0,0 1 0,0-1 0,-1 0 0,0 0 0,0 0 0,0 1 0,0-1 0,0 0 0,-1 0 0,0 1 0,1-1 0,-1 0 0,-1 1 0,1-1 0,-1 1 0,1-1 0,-1 1 0,0 0 0,0-1 0,0 1 0,-1 0 0,1 1 0,-1-1 0,-5-4 0,-5-1 0,0 2 0,-1-1 0,0 2 0,0 0 0,0 0 0,-26-3 0,32 6 0,-37-5 0,-1 2 0,1 1 0,-87 7 0,41-1 0,-1811-2 0,1870 0 0,1-2 0,-1 0 0,1-3 0,0 0 0,0-2 0,1-1 0,-31-13 0,44 14 0,-1 2 0,0 0 0,0 1 0,0 1 0,-23-2 0,-94 4 0,83 1 0,-518 3 0,547-2 0,0 0 0,0 2 0,0 0 0,1 2 0,-1 1 0,1 0 0,-24 11 0,42-15 0,1 0 0,-1 0 0,0 0 0,1 1 0,-1-1 0,1 1 0,0 0 0,-1 0 0,1 0 0,1 1 0,-1-1 0,1 1 0,-1-1 0,1 1 0,0 0 0,0 0 0,-1 5 0,-2 6 0,1 0 0,1 1 0,-3 22 0,0 7 0,5-43 0,0 1 0,1-1 0,0 0 0,-1 1 0,1-1 0,0 1 0,0-1 0,0 1 0,1-1 0,-1 0 0,1 1 0,-1-1 0,1 0 0,0 1 0,-1-1 0,1 0 0,1 0 0,-1 1 0,3 2 0,-1-2 0,0 1 0,1-2 0,0 1 0,0 0 0,0-1 0,0 1 0,0-1 0,0 0 0,7 2 0,139 38 0,-145-40 0,40 5 0,-1-1 0,1-3 0,0-1 0,58-5 0,-5 0 0,75 4 0,156-2 0,-201-9 0,33 0 0,-102 7 0,70-13 0,-20-8 0,-63 12 0,12-5 0,-44 11 0,0 2 0,0 0 0,1 0 0,20-1 0,180-23 0,-136 15 0,134-5 0,499 20 0,-671 0 0,1 2 0,43 10 0,30 4 0,-431-13 0,274-3 0,-189 4 0,-79 4 0,295-9 0,0 0 0,-1 1 0,1 0 0,0 2 0,0 0 0,1 0 0,-1 1 0,-22 12 0,36-17 0,0 1 0,1-1 0,-1 0 0,0 1 0,1-1 0,-1 0 0,1 1 0,-1-1 0,1 0 0,-1 1 0,1-1 0,-1 1 0,1-1 0,-1 1 0,1-1 0,0 1 0,-1 0 0,1-1 0,0 1 0,-1-1 0,1 1 0,0 0 0,0-1 0,-1 1 0,1 0 0,0-1 0,0 1 0,0 0 0,0 1 0,1-1 0,0-1 0,-1 1 0,1 0 0,0 0 0,0-1 0,0 1 0,0 0 0,0-1 0,0 1 0,0-1 0,0 1 0,0-1 0,0 0 0,0 1 0,2-1 0,49 7 0,-52-7 0,533 3 0,-257-6 0,-266 3-341,-1 1 0,1 0-1,19 4 1</inkml:trace>
</inkml:ink>
</file>

<file path=word/ink/ink3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03-28T10:42:01.926"/>
    </inkml:context>
    <inkml:brush xml:id="br0">
      <inkml:brushProperty name="width" value="0.2" units="cm"/>
      <inkml:brushProperty name="height" value="0.2" units="cm"/>
      <inkml:brushProperty name="color" value="#FFFFFF"/>
    </inkml:brush>
  </inkml:definitions>
  <inkml:trace contextRef="#ctx0" brushRef="#br0">1 10 24575,'1'5'0,"0"0"0,0 1 0,1-1 0,0 0 0,0 0 0,1 0 0,-1 0 0,1 0 0,0-1 0,0 1 0,0-1 0,6 6 0,3 5 0,39 52 0,42 63 0,-82-111 0,-1-3 0,0 0 0,1-1 0,19 23 0,-25-34 0,0 0 0,-1 0 0,1 0 0,0 0 0,1-1 0,-1 0 0,1 0 0,0 0 0,-1-1 0,1 0 0,0 0 0,0 0 0,0-1 0,13 2 0,255-4 0,-118-4 0,601 5 0,-569 14 0,-71-3 0,955 5 0,-686-18 0,-66 2 0,-296-2 0,0-1 0,0-1 0,0-1 0,36-12 0,-55 15 0,-1 1 0,1-1 0,-1 0 0,0 0 0,0 0 0,0-1 0,0 1 0,7-7 0,-10 8 0,0 0 0,0-1 0,0 1 0,1 0 0,-1-1 0,0 0 0,-1 1 0,1-1 0,0 1 0,0-1 0,-1 0 0,1 0 0,-1 1 0,0-1 0,1 0 0,-1 0 0,0 1 0,0-1 0,0 0 0,0 0 0,0 0 0,-1 0 0,1 1 0,0-1 0,-2-3 0,-5-19 0,1-1 0,0 1 0,-3-48 0,6 35 0,0 24 0,0 0 0,0 0 0,-1 0 0,-1 0 0,0 1 0,0 0 0,-2 0 0,1 0 0,-1 0 0,-1 1 0,0 1 0,-1-1 0,-12-11 0,20 21 0,0 1 0,0-1 0,0 0 0,0 0 0,0 1 0,0-1 0,0 0 0,-1 1 0,1-1 0,0 1 0,0 0 0,0-1 0,-1 1 0,1 0 0,0 0 0,-1 0 0,1 0 0,0 0 0,0 0 0,-1 0 0,1 0 0,0 0 0,0 1 0,-1-1 0,1 1 0,0-1 0,0 0 0,0 1 0,-1 0 0,1-1 0,-1 2 0,-3 3 0,0-1 0,0 1 0,0 0 0,1 0 0,-4 7 0,-10 10 0,-17 18 0,29-31 0,0-1 0,-1-1 0,0 1 0,0-1 0,0 0 0,-1-1 0,0 0 0,-17 10 0,-33 15 0,37-19 0,-38 16 0,56-27 0,1 0 0,-1-1 0,1 1 0,-1 1 0,1-1 0,0 0 0,0 0 0,0 1 0,0 0 0,0-1 0,0 1 0,0 0 0,0 0 0,0 0 0,1 0 0,-1 0 0,-1 3 0,3-4 0,0 0 0,-1 0 0,1 0 0,0 0 0,0-1 0,0 1 0,0 0 0,0 0 0,1 0 0,-1 0 0,0 0 0,0 0 0,0-1 0,1 1 0,-1 0 0,0 0 0,1 0 0,-1-1 0,1 1 0,0 1 0,1 0 0,0 0 0,0 0 0,1 0 0,-1 0 0,1 0 0,-1 0 0,1-1 0,4 3 0,27 10 0,1-1 0,0-1 0,65 12 0,117 6 0,512 14 0,-1663-48 0,529 5 0,395 0 0,-29-2 0,38 1 0,-1 0 0,0-1 0,1 1 0,-1 0 0,1-1 0,-1 1 0,1-1 0,-1 1 0,1-1 0,-1 1 0,1-1 0,0 0 0,-1 0 0,1 0 0,0 0 0,0 0 0,-1 0 0,-1-3 0,3 4 0,0-1 0,0 1 0,0-1 0,0 1 0,0-1 0,0 0 0,1 1 0,-1-1 0,0 1 0,0-1 0,0 1 0,0-1 0,1 0 0,-1 1 0,0-1 0,1 1 0,-1-1 0,0 1 0,1 0 0,-1-1 0,0 1 0,1-1 0,-1 1 0,1 0 0,-1-1 0,1 1 0,-1 0 0,1-1 0,-1 1 0,1 0 0,-1 0 0,1 0 0,0-1 0,-1 1 0,1 0 0,-1 0 0,1 0 0,1 0 0,30-7 0,-25 6 0,81-21 0,44-8 0,-122 29 0,0 0 0,0-1 0,0 0 0,0-1 0,0 0 0,0-1 0,-1 0 0,12-6 0,-21 10 0,0 0 0,0-1 0,0 1 0,1 0 0,-1 0 0,0 0 0,0 0 0,0 0 0,0 0 0,0 0 0,1 0 0,-1-1 0,0 1 0,0 0 0,0 0 0,0 0 0,0 0 0,0 0 0,0-1 0,0 1 0,0 0 0,1 0 0,-1 0 0,0 0 0,0-1 0,0 1 0,0 0 0,0 0 0,0 0 0,0 0 0,0-1 0,0 1 0,0 0 0,0 0 0,0 0 0,0 0 0,0-1 0,-1 1 0,1 0 0,0 0 0,0 0 0,0 0 0,0-1 0,0 1 0,0 0 0,0 0 0,0 0 0,-1 0 0,1 0 0,0 0 0,0-1 0,0 1 0,0 0 0,0 0 0,-1 0 0,1 0 0,0 0 0,0 0 0,0 0 0,-14-3 0,-42-2 0,-98 4 0,72 2 0,-1749 1-691,4004-2-1811,-2108 0 2502,-15 2 0,0-3 0,-1-2 0,58-10 0,-106 12 8,1 1 1,-1 0 0,0 0 0,1 0 0,-1-1 0,0 1-1,1 0 1,-1-1 0,0 1 0,1-1 0,-1 0-1,0 1 1,0-1 0,0 0 0,2-2 0,-3 3 6,0-1 1,-1 1 0,1-1-1,-1 1 1,1-1 0,-1 1-1,1 0 1,-1-1 0,1 1-1,-1 0 1,1-1 0,-1 1-1,0 0 1,1-1 0,-1 1-1,1 0 1,-1 0 0,0 0-1,1 0 1,-1 0 0,0-1-1,0 1 1,-52-6 991,-547 2 640,327 6-1609,-1359-1-298,2375-11 541,-48 0-302,-613 6 21,-73 3 0,-1 0 0,0-1 0,1 0 0,-1 0 0,0-1 0,0 0 0,9-6 0,-17 9 0,1 0 0,0 0 0,-1 0 0,1-1 0,0 1 0,-1 0 0,1-1 0,-1 1 0,1 0 0,-1-1 0,1 1 0,-1 0 0,1-1 0,-1 1 0,1-1 0,-1 1 0,0-1 0,1 0 0,-1 1 0,0-1 0,1 1 0,-1-1 0,0 0 0,0 1 0,1-1 0,-1 1 0,0-1 0,0 0 0,0 1 0,0-1 0,0 0 0,0 1 0,0-1 0,0 0 0,0 1 0,0-1 0,-1 0 0,1 1 0,0-1 0,0 1 0,0-1 0,-1 0 0,1 1 0,0-1 0,-1 1 0,1-1 0,-1 1 0,1-1 0,-1 1 0,1-1 0,0 1 0,-1-1 0,0 1 0,1 0 0,-1-1 0,1 1 0,-1 0 0,1 0 0,-1-1 0,0 1 0,1 0 0,-2 0 0,-13-6 0,0 1 0,0 1 0,-1 1 0,1 0 0,-1 1 0,-22 0 0,17 1 0,-823-17-1239,611 19 87,-174-1 799,-534 4-610,914-4 971,9 0 10,0 0 0,0 1 1,1 1-1,-29 6 0,45-8-1,1 1-1,-1-1 0,0 0 0,0 0 0,0 0 1,1 1-1,-1-1 0,0 0 0,0 1 1,1-1-1,-1 1 0,0-1 0,1 1 1,-1-1-1,1 1 0,-1-1 0,0 1 1,1 0-1,-1-1 0,1 1 0,0 0 1,-1 0-1,1 0 6,0 0 1,0-1-1,0 1 0,0 0 1,0-1-1,1 1 1,-1 0-1,0-1 0,1 1 1,-1-1-1,0 1 0,1-1 1,-1 1-1,0-1 1,1 1-1,-1-1 0,1 1 1,-1-1-1,1 1 1,-1-1-1,1 1 0,35 16 1261,-4-8-857,1-1 0,66 6 1,72-5-209,-124-8-256,347 4 38,-374-5 0,-39-1 0,-340 9 0,148 0 0,63 1 0,132-7 0,-1 1 0,1 0 0,0 1 0,0 1 0,1 1 0,-28 13 0,42-18 0,0-1 0,0 1 0,0-1 0,0 0 0,0 1 0,0-1 0,0 0 0,0 1 0,0-1 0,0 0 0,0 0 0,0 0 0,0 0 0,0 0 0,-1 0 0,1 0 0,0 0 0,0-1 0,0 1 0,0 0 0,0-1 0,0 1 0,0-1 0,-1 0 0,0 0 0,-1-1 0,1 0 0,0 0 0,0 0 0,0 0 0,1 0 0,-1-1 0,0 1 0,-1-4 0,-2-5 0,0 0 0,1 0 0,-5-15 0,3 7 0,4 30 0,8 34 0,66 195-1365,-61-196-5461</inkml:trace>
</inkml:ink>
</file>

<file path=word/ink/ink3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03-28T10:42:16.984"/>
    </inkml:context>
    <inkml:brush xml:id="br0">
      <inkml:brushProperty name="width" value="0.2" units="cm"/>
      <inkml:brushProperty name="height" value="0.2" units="cm"/>
      <inkml:brushProperty name="color" value="#FFFFFF"/>
    </inkml:brush>
  </inkml:definitions>
  <inkml:trace contextRef="#ctx0" brushRef="#br0">756 1451 24575,'0'0'-8191</inkml:trace>
  <inkml:trace contextRef="#ctx0" brushRef="#br0" timeOffset="2804.52">793 1893 24575,'-9'0'0,"2"0"0,0 0 0,0 0 0,0 1 0,0-1 0,0 1 0,-11 4 0,15-4 0,0 1 0,1 0 0,-1-1 0,1 1 0,-1 0 0,1 0 0,0 0 0,-1 0 0,1 1 0,1-1 0,-1 1 0,0-1 0,0 1 0,1 0 0,-1 0 0,1-1 0,0 1 0,-1 5 0,-7 25 0,3-1 0,0 1 0,2 0 0,1 0 0,3 36 0,-1-30 0,0 822 0,4-374 0,-3 2522 0,0-3005 0,-2 45 0,-7-32 0,9-17 0,-1 1 0,1-1 0,-1 0 0,1 0 0,-1 0 0,1 0 0,-1 1 0,1-1 0,-1 0 0,1 0 0,-1 0 0,1 0 0,-1-1 0,1 1 0,-1 0 0,0 0 0,1 0 0,-1 0 0,1 0 0,-1-1 0,1 1 0,-1 0 0,1 0 0,0-1 0,-1 1 0,1 0 0,-1-1 0,1 1 0,0-1 0,-1 1 0,1 0 0,-1-1 0,-8-11 0,1 1 0,0-1 0,1 0 0,0-1 0,1 1 0,1-1 0,-7-20 0,9 24 0,-41-118-105,-28-143 0,-11-142-850,71 345 886,-187-1158 69,175 1060 0,-3-11-30,-4-218 1,28 346 650,-14-74 0,1 16-580,-21-494-345,36-12-168,3 354 402,0-1675-439</inkml:trace>
</inkml:ink>
</file>

<file path=word/ink/ink3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03-28T10:42:20.405"/>
    </inkml:context>
    <inkml:brush xml:id="br0">
      <inkml:brushProperty name="width" value="0.2" units="cm"/>
      <inkml:brushProperty name="height" value="0.2" units="cm"/>
      <inkml:brushProperty name="color" value="#FFFFFF"/>
    </inkml:brush>
  </inkml:definitions>
  <inkml:trace contextRef="#ctx0" brushRef="#br0">1 1 24575,'0'0'-8191</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C740AF659E99684D9FA94DC91059A6B7" ma:contentTypeVersion="12" ma:contentTypeDescription="Create a new document." ma:contentTypeScope="" ma:versionID="eafc4cf5594a6782e5c1f6fd97f147ef">
  <xsd:schema xmlns:xsd="http://www.w3.org/2001/XMLSchema" xmlns:xs="http://www.w3.org/2001/XMLSchema" xmlns:p="http://schemas.microsoft.com/office/2006/metadata/properties" xmlns:ns3="31fa452b-015a-4b81-a9c4-f583dcbe96e5" xmlns:ns4="a8b671b7-f8ee-4588-836f-864442eb20e0" targetNamespace="http://schemas.microsoft.com/office/2006/metadata/properties" ma:root="true" ma:fieldsID="5bd1507fe4ed79723698ecabe2347dde" ns3:_="" ns4:_="">
    <xsd:import namespace="31fa452b-015a-4b81-a9c4-f583dcbe96e5"/>
    <xsd:import namespace="a8b671b7-f8ee-4588-836f-864442eb20e0"/>
    <xsd:element name="properties">
      <xsd:complexType>
        <xsd:sequence>
          <xsd:element name="documentManagement">
            <xsd:complexType>
              <xsd:all>
                <xsd:element ref="ns3:MediaServiceMetadata" minOccurs="0"/>
                <xsd:element ref="ns3:MediaServiceFastMetadata" minOccurs="0"/>
                <xsd:element ref="ns3:MediaServiceDateTaken" minOccurs="0"/>
                <xsd:element ref="ns3:MediaServiceAutoTags" minOccurs="0"/>
                <xsd:element ref="ns3:MediaServiceOCR" minOccurs="0"/>
                <xsd:element ref="ns3:MediaServiceGenerationTime" minOccurs="0"/>
                <xsd:element ref="ns3:MediaServiceEventHashCode" minOccurs="0"/>
                <xsd:element ref="ns4:SharedWithUsers" minOccurs="0"/>
                <xsd:element ref="ns4:SharedWithDetails" minOccurs="0"/>
                <xsd:element ref="ns4:SharingHintHash" minOccurs="0"/>
                <xsd:element ref="ns3:MediaServiceAutoKeyPoints" minOccurs="0"/>
                <xsd:element ref="ns3: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1fa452b-015a-4b81-a9c4-f583dcbe96e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ServiceOCR" ma:index="12" nillable="true" ma:displayName="Extracted Text" ma:internalName="MediaServiceOCR" ma:readOnly="true">
      <xsd:simpleType>
        <xsd:restriction base="dms:Note">
          <xsd:maxLength value="255"/>
        </xsd:restriction>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a8b671b7-f8ee-4588-836f-864442eb20e0" elementFormDefault="qualified">
    <xsd:import namespace="http://schemas.microsoft.com/office/2006/documentManagement/types"/>
    <xsd:import namespace="http://schemas.microsoft.com/office/infopath/2007/PartnerControls"/>
    <xsd:element name="SharedWithUsers" ma:index="15"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6" nillable="true" ma:displayName="Shared With Details" ma:internalName="SharedWithDetails" ma:readOnly="true">
      <xsd:simpleType>
        <xsd:restriction base="dms:Note">
          <xsd:maxLength value="255"/>
        </xsd:restriction>
      </xsd:simpleType>
    </xsd:element>
    <xsd:element name="SharingHintHash" ma:index="17"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LongProperties xmlns="http://schemas.microsoft.com/office/2006/metadata/longProperties"/>
</file>

<file path=customXml/itemProps1.xml><?xml version="1.0" encoding="utf-8"?>
<ds:datastoreItem xmlns:ds="http://schemas.openxmlformats.org/officeDocument/2006/customXml" ds:itemID="{D98A9903-1DDC-4022-88F1-092247AF298D}">
  <ds:schemaRefs>
    <ds:schemaRef ds:uri="http://schemas.openxmlformats.org/officeDocument/2006/bibliography"/>
  </ds:schemaRefs>
</ds:datastoreItem>
</file>

<file path=customXml/itemProps2.xml><?xml version="1.0" encoding="utf-8"?>
<ds:datastoreItem xmlns:ds="http://schemas.openxmlformats.org/officeDocument/2006/customXml" ds:itemID="{CFD8B578-CBF6-4AC0-BA2A-34CD7E8E9689}">
  <ds:schemaRefs>
    <ds:schemaRef ds:uri="http://schemas.microsoft.com/sharepoint/v3/contenttype/forms"/>
  </ds:schemaRefs>
</ds:datastoreItem>
</file>

<file path=customXml/itemProps3.xml><?xml version="1.0" encoding="utf-8"?>
<ds:datastoreItem xmlns:ds="http://schemas.openxmlformats.org/officeDocument/2006/customXml" ds:itemID="{83B0E1A1-080A-4A84-9A14-303358E1592A}">
  <ds:schemaRefs>
    <ds:schemaRef ds:uri="http://schemas.microsoft.com/office/2006/metadata/properties"/>
  </ds:schemaRefs>
</ds:datastoreItem>
</file>

<file path=customXml/itemProps4.xml><?xml version="1.0" encoding="utf-8"?>
<ds:datastoreItem xmlns:ds="http://schemas.openxmlformats.org/officeDocument/2006/customXml" ds:itemID="{A8E68C64-E99E-446E-8FD1-33951D9FD2E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1fa452b-015a-4b81-a9c4-f583dcbe96e5"/>
    <ds:schemaRef ds:uri="a8b671b7-f8ee-4588-836f-864442eb20e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0661EEE6-4F00-4DB1-96E4-95488CEF26FA}">
  <ds:schemaRefs>
    <ds:schemaRef ds:uri="http://schemas.microsoft.com/office/2006/metadata/longProperties"/>
  </ds:schemaRefs>
</ds:datastoreItem>
</file>

<file path=docProps/app.xml><?xml version="1.0" encoding="utf-8"?>
<Properties xmlns="http://schemas.openxmlformats.org/officeDocument/2006/extended-properties" xmlns:vt="http://schemas.openxmlformats.org/officeDocument/2006/docPropsVTypes">
  <Template>Temenos Document Template</Template>
  <TotalTime>31</TotalTime>
  <Pages>26</Pages>
  <Words>1497</Words>
  <Characters>8537</Characters>
  <Application>Microsoft Office Word</Application>
  <DocSecurity>0</DocSecurity>
  <Lines>71</Lines>
  <Paragraphs>20</Paragraphs>
  <ScaleCrop>false</ScaleCrop>
  <HeadingPairs>
    <vt:vector size="2" baseType="variant">
      <vt:variant>
        <vt:lpstr>Title</vt:lpstr>
      </vt:variant>
      <vt:variant>
        <vt:i4>1</vt:i4>
      </vt:variant>
    </vt:vector>
  </HeadingPairs>
  <TitlesOfParts>
    <vt:vector size="1" baseType="lpstr">
      <vt:lpstr>SAMBA_550647_FSD_WS02.7</vt:lpstr>
    </vt:vector>
  </TitlesOfParts>
  <Company>Open</Company>
  <LinksUpToDate>false</LinksUpToDate>
  <CharactersWithSpaces>10014</CharactersWithSpaces>
  <SharedDoc>false</SharedDoc>
  <HLinks>
    <vt:vector size="486" baseType="variant">
      <vt:variant>
        <vt:i4>1572920</vt:i4>
      </vt:variant>
      <vt:variant>
        <vt:i4>491</vt:i4>
      </vt:variant>
      <vt:variant>
        <vt:i4>0</vt:i4>
      </vt:variant>
      <vt:variant>
        <vt:i4>5</vt:i4>
      </vt:variant>
      <vt:variant>
        <vt:lpwstr/>
      </vt:variant>
      <vt:variant>
        <vt:lpwstr>_Toc348018237</vt:lpwstr>
      </vt:variant>
      <vt:variant>
        <vt:i4>1572920</vt:i4>
      </vt:variant>
      <vt:variant>
        <vt:i4>485</vt:i4>
      </vt:variant>
      <vt:variant>
        <vt:i4>0</vt:i4>
      </vt:variant>
      <vt:variant>
        <vt:i4>5</vt:i4>
      </vt:variant>
      <vt:variant>
        <vt:lpwstr/>
      </vt:variant>
      <vt:variant>
        <vt:lpwstr>_Toc348018236</vt:lpwstr>
      </vt:variant>
      <vt:variant>
        <vt:i4>1572920</vt:i4>
      </vt:variant>
      <vt:variant>
        <vt:i4>479</vt:i4>
      </vt:variant>
      <vt:variant>
        <vt:i4>0</vt:i4>
      </vt:variant>
      <vt:variant>
        <vt:i4>5</vt:i4>
      </vt:variant>
      <vt:variant>
        <vt:lpwstr/>
      </vt:variant>
      <vt:variant>
        <vt:lpwstr>_Toc348018235</vt:lpwstr>
      </vt:variant>
      <vt:variant>
        <vt:i4>1572920</vt:i4>
      </vt:variant>
      <vt:variant>
        <vt:i4>473</vt:i4>
      </vt:variant>
      <vt:variant>
        <vt:i4>0</vt:i4>
      </vt:variant>
      <vt:variant>
        <vt:i4>5</vt:i4>
      </vt:variant>
      <vt:variant>
        <vt:lpwstr/>
      </vt:variant>
      <vt:variant>
        <vt:lpwstr>_Toc348018234</vt:lpwstr>
      </vt:variant>
      <vt:variant>
        <vt:i4>1572920</vt:i4>
      </vt:variant>
      <vt:variant>
        <vt:i4>467</vt:i4>
      </vt:variant>
      <vt:variant>
        <vt:i4>0</vt:i4>
      </vt:variant>
      <vt:variant>
        <vt:i4>5</vt:i4>
      </vt:variant>
      <vt:variant>
        <vt:lpwstr/>
      </vt:variant>
      <vt:variant>
        <vt:lpwstr>_Toc348018233</vt:lpwstr>
      </vt:variant>
      <vt:variant>
        <vt:i4>1572920</vt:i4>
      </vt:variant>
      <vt:variant>
        <vt:i4>461</vt:i4>
      </vt:variant>
      <vt:variant>
        <vt:i4>0</vt:i4>
      </vt:variant>
      <vt:variant>
        <vt:i4>5</vt:i4>
      </vt:variant>
      <vt:variant>
        <vt:lpwstr/>
      </vt:variant>
      <vt:variant>
        <vt:lpwstr>_Toc348018232</vt:lpwstr>
      </vt:variant>
      <vt:variant>
        <vt:i4>1572920</vt:i4>
      </vt:variant>
      <vt:variant>
        <vt:i4>455</vt:i4>
      </vt:variant>
      <vt:variant>
        <vt:i4>0</vt:i4>
      </vt:variant>
      <vt:variant>
        <vt:i4>5</vt:i4>
      </vt:variant>
      <vt:variant>
        <vt:lpwstr/>
      </vt:variant>
      <vt:variant>
        <vt:lpwstr>_Toc348018231</vt:lpwstr>
      </vt:variant>
      <vt:variant>
        <vt:i4>1572920</vt:i4>
      </vt:variant>
      <vt:variant>
        <vt:i4>449</vt:i4>
      </vt:variant>
      <vt:variant>
        <vt:i4>0</vt:i4>
      </vt:variant>
      <vt:variant>
        <vt:i4>5</vt:i4>
      </vt:variant>
      <vt:variant>
        <vt:lpwstr/>
      </vt:variant>
      <vt:variant>
        <vt:lpwstr>_Toc348018230</vt:lpwstr>
      </vt:variant>
      <vt:variant>
        <vt:i4>1638456</vt:i4>
      </vt:variant>
      <vt:variant>
        <vt:i4>443</vt:i4>
      </vt:variant>
      <vt:variant>
        <vt:i4>0</vt:i4>
      </vt:variant>
      <vt:variant>
        <vt:i4>5</vt:i4>
      </vt:variant>
      <vt:variant>
        <vt:lpwstr/>
      </vt:variant>
      <vt:variant>
        <vt:lpwstr>_Toc348018229</vt:lpwstr>
      </vt:variant>
      <vt:variant>
        <vt:i4>1638456</vt:i4>
      </vt:variant>
      <vt:variant>
        <vt:i4>437</vt:i4>
      </vt:variant>
      <vt:variant>
        <vt:i4>0</vt:i4>
      </vt:variant>
      <vt:variant>
        <vt:i4>5</vt:i4>
      </vt:variant>
      <vt:variant>
        <vt:lpwstr/>
      </vt:variant>
      <vt:variant>
        <vt:lpwstr>_Toc348018228</vt:lpwstr>
      </vt:variant>
      <vt:variant>
        <vt:i4>1638456</vt:i4>
      </vt:variant>
      <vt:variant>
        <vt:i4>431</vt:i4>
      </vt:variant>
      <vt:variant>
        <vt:i4>0</vt:i4>
      </vt:variant>
      <vt:variant>
        <vt:i4>5</vt:i4>
      </vt:variant>
      <vt:variant>
        <vt:lpwstr/>
      </vt:variant>
      <vt:variant>
        <vt:lpwstr>_Toc348018227</vt:lpwstr>
      </vt:variant>
      <vt:variant>
        <vt:i4>1638456</vt:i4>
      </vt:variant>
      <vt:variant>
        <vt:i4>425</vt:i4>
      </vt:variant>
      <vt:variant>
        <vt:i4>0</vt:i4>
      </vt:variant>
      <vt:variant>
        <vt:i4>5</vt:i4>
      </vt:variant>
      <vt:variant>
        <vt:lpwstr/>
      </vt:variant>
      <vt:variant>
        <vt:lpwstr>_Toc348018226</vt:lpwstr>
      </vt:variant>
      <vt:variant>
        <vt:i4>1638456</vt:i4>
      </vt:variant>
      <vt:variant>
        <vt:i4>419</vt:i4>
      </vt:variant>
      <vt:variant>
        <vt:i4>0</vt:i4>
      </vt:variant>
      <vt:variant>
        <vt:i4>5</vt:i4>
      </vt:variant>
      <vt:variant>
        <vt:lpwstr/>
      </vt:variant>
      <vt:variant>
        <vt:lpwstr>_Toc348018225</vt:lpwstr>
      </vt:variant>
      <vt:variant>
        <vt:i4>1638456</vt:i4>
      </vt:variant>
      <vt:variant>
        <vt:i4>413</vt:i4>
      </vt:variant>
      <vt:variant>
        <vt:i4>0</vt:i4>
      </vt:variant>
      <vt:variant>
        <vt:i4>5</vt:i4>
      </vt:variant>
      <vt:variant>
        <vt:lpwstr/>
      </vt:variant>
      <vt:variant>
        <vt:lpwstr>_Toc348018224</vt:lpwstr>
      </vt:variant>
      <vt:variant>
        <vt:i4>1638456</vt:i4>
      </vt:variant>
      <vt:variant>
        <vt:i4>407</vt:i4>
      </vt:variant>
      <vt:variant>
        <vt:i4>0</vt:i4>
      </vt:variant>
      <vt:variant>
        <vt:i4>5</vt:i4>
      </vt:variant>
      <vt:variant>
        <vt:lpwstr/>
      </vt:variant>
      <vt:variant>
        <vt:lpwstr>_Toc348018223</vt:lpwstr>
      </vt:variant>
      <vt:variant>
        <vt:i4>1638456</vt:i4>
      </vt:variant>
      <vt:variant>
        <vt:i4>401</vt:i4>
      </vt:variant>
      <vt:variant>
        <vt:i4>0</vt:i4>
      </vt:variant>
      <vt:variant>
        <vt:i4>5</vt:i4>
      </vt:variant>
      <vt:variant>
        <vt:lpwstr/>
      </vt:variant>
      <vt:variant>
        <vt:lpwstr>_Toc348018222</vt:lpwstr>
      </vt:variant>
      <vt:variant>
        <vt:i4>1638456</vt:i4>
      </vt:variant>
      <vt:variant>
        <vt:i4>395</vt:i4>
      </vt:variant>
      <vt:variant>
        <vt:i4>0</vt:i4>
      </vt:variant>
      <vt:variant>
        <vt:i4>5</vt:i4>
      </vt:variant>
      <vt:variant>
        <vt:lpwstr/>
      </vt:variant>
      <vt:variant>
        <vt:lpwstr>_Toc348018221</vt:lpwstr>
      </vt:variant>
      <vt:variant>
        <vt:i4>1638456</vt:i4>
      </vt:variant>
      <vt:variant>
        <vt:i4>389</vt:i4>
      </vt:variant>
      <vt:variant>
        <vt:i4>0</vt:i4>
      </vt:variant>
      <vt:variant>
        <vt:i4>5</vt:i4>
      </vt:variant>
      <vt:variant>
        <vt:lpwstr/>
      </vt:variant>
      <vt:variant>
        <vt:lpwstr>_Toc348018220</vt:lpwstr>
      </vt:variant>
      <vt:variant>
        <vt:i4>1703992</vt:i4>
      </vt:variant>
      <vt:variant>
        <vt:i4>383</vt:i4>
      </vt:variant>
      <vt:variant>
        <vt:i4>0</vt:i4>
      </vt:variant>
      <vt:variant>
        <vt:i4>5</vt:i4>
      </vt:variant>
      <vt:variant>
        <vt:lpwstr/>
      </vt:variant>
      <vt:variant>
        <vt:lpwstr>_Toc348018219</vt:lpwstr>
      </vt:variant>
      <vt:variant>
        <vt:i4>1703992</vt:i4>
      </vt:variant>
      <vt:variant>
        <vt:i4>377</vt:i4>
      </vt:variant>
      <vt:variant>
        <vt:i4>0</vt:i4>
      </vt:variant>
      <vt:variant>
        <vt:i4>5</vt:i4>
      </vt:variant>
      <vt:variant>
        <vt:lpwstr/>
      </vt:variant>
      <vt:variant>
        <vt:lpwstr>_Toc348018218</vt:lpwstr>
      </vt:variant>
      <vt:variant>
        <vt:i4>1703992</vt:i4>
      </vt:variant>
      <vt:variant>
        <vt:i4>371</vt:i4>
      </vt:variant>
      <vt:variant>
        <vt:i4>0</vt:i4>
      </vt:variant>
      <vt:variant>
        <vt:i4>5</vt:i4>
      </vt:variant>
      <vt:variant>
        <vt:lpwstr/>
      </vt:variant>
      <vt:variant>
        <vt:lpwstr>_Toc348018217</vt:lpwstr>
      </vt:variant>
      <vt:variant>
        <vt:i4>1703992</vt:i4>
      </vt:variant>
      <vt:variant>
        <vt:i4>365</vt:i4>
      </vt:variant>
      <vt:variant>
        <vt:i4>0</vt:i4>
      </vt:variant>
      <vt:variant>
        <vt:i4>5</vt:i4>
      </vt:variant>
      <vt:variant>
        <vt:lpwstr/>
      </vt:variant>
      <vt:variant>
        <vt:lpwstr>_Toc348018216</vt:lpwstr>
      </vt:variant>
      <vt:variant>
        <vt:i4>1703992</vt:i4>
      </vt:variant>
      <vt:variant>
        <vt:i4>359</vt:i4>
      </vt:variant>
      <vt:variant>
        <vt:i4>0</vt:i4>
      </vt:variant>
      <vt:variant>
        <vt:i4>5</vt:i4>
      </vt:variant>
      <vt:variant>
        <vt:lpwstr/>
      </vt:variant>
      <vt:variant>
        <vt:lpwstr>_Toc348018215</vt:lpwstr>
      </vt:variant>
      <vt:variant>
        <vt:i4>1703992</vt:i4>
      </vt:variant>
      <vt:variant>
        <vt:i4>353</vt:i4>
      </vt:variant>
      <vt:variant>
        <vt:i4>0</vt:i4>
      </vt:variant>
      <vt:variant>
        <vt:i4>5</vt:i4>
      </vt:variant>
      <vt:variant>
        <vt:lpwstr/>
      </vt:variant>
      <vt:variant>
        <vt:lpwstr>_Toc348018214</vt:lpwstr>
      </vt:variant>
      <vt:variant>
        <vt:i4>1703992</vt:i4>
      </vt:variant>
      <vt:variant>
        <vt:i4>347</vt:i4>
      </vt:variant>
      <vt:variant>
        <vt:i4>0</vt:i4>
      </vt:variant>
      <vt:variant>
        <vt:i4>5</vt:i4>
      </vt:variant>
      <vt:variant>
        <vt:lpwstr/>
      </vt:variant>
      <vt:variant>
        <vt:lpwstr>_Toc348018213</vt:lpwstr>
      </vt:variant>
      <vt:variant>
        <vt:i4>1703992</vt:i4>
      </vt:variant>
      <vt:variant>
        <vt:i4>341</vt:i4>
      </vt:variant>
      <vt:variant>
        <vt:i4>0</vt:i4>
      </vt:variant>
      <vt:variant>
        <vt:i4>5</vt:i4>
      </vt:variant>
      <vt:variant>
        <vt:lpwstr/>
      </vt:variant>
      <vt:variant>
        <vt:lpwstr>_Toc348018212</vt:lpwstr>
      </vt:variant>
      <vt:variant>
        <vt:i4>1703992</vt:i4>
      </vt:variant>
      <vt:variant>
        <vt:i4>335</vt:i4>
      </vt:variant>
      <vt:variant>
        <vt:i4>0</vt:i4>
      </vt:variant>
      <vt:variant>
        <vt:i4>5</vt:i4>
      </vt:variant>
      <vt:variant>
        <vt:lpwstr/>
      </vt:variant>
      <vt:variant>
        <vt:lpwstr>_Toc348018211</vt:lpwstr>
      </vt:variant>
      <vt:variant>
        <vt:i4>1703992</vt:i4>
      </vt:variant>
      <vt:variant>
        <vt:i4>329</vt:i4>
      </vt:variant>
      <vt:variant>
        <vt:i4>0</vt:i4>
      </vt:variant>
      <vt:variant>
        <vt:i4>5</vt:i4>
      </vt:variant>
      <vt:variant>
        <vt:lpwstr/>
      </vt:variant>
      <vt:variant>
        <vt:lpwstr>_Toc348018210</vt:lpwstr>
      </vt:variant>
      <vt:variant>
        <vt:i4>1769528</vt:i4>
      </vt:variant>
      <vt:variant>
        <vt:i4>323</vt:i4>
      </vt:variant>
      <vt:variant>
        <vt:i4>0</vt:i4>
      </vt:variant>
      <vt:variant>
        <vt:i4>5</vt:i4>
      </vt:variant>
      <vt:variant>
        <vt:lpwstr/>
      </vt:variant>
      <vt:variant>
        <vt:lpwstr>_Toc348018209</vt:lpwstr>
      </vt:variant>
      <vt:variant>
        <vt:i4>1769528</vt:i4>
      </vt:variant>
      <vt:variant>
        <vt:i4>317</vt:i4>
      </vt:variant>
      <vt:variant>
        <vt:i4>0</vt:i4>
      </vt:variant>
      <vt:variant>
        <vt:i4>5</vt:i4>
      </vt:variant>
      <vt:variant>
        <vt:lpwstr/>
      </vt:variant>
      <vt:variant>
        <vt:lpwstr>_Toc348018208</vt:lpwstr>
      </vt:variant>
      <vt:variant>
        <vt:i4>1769528</vt:i4>
      </vt:variant>
      <vt:variant>
        <vt:i4>311</vt:i4>
      </vt:variant>
      <vt:variant>
        <vt:i4>0</vt:i4>
      </vt:variant>
      <vt:variant>
        <vt:i4>5</vt:i4>
      </vt:variant>
      <vt:variant>
        <vt:lpwstr/>
      </vt:variant>
      <vt:variant>
        <vt:lpwstr>_Toc348018207</vt:lpwstr>
      </vt:variant>
      <vt:variant>
        <vt:i4>1769528</vt:i4>
      </vt:variant>
      <vt:variant>
        <vt:i4>305</vt:i4>
      </vt:variant>
      <vt:variant>
        <vt:i4>0</vt:i4>
      </vt:variant>
      <vt:variant>
        <vt:i4>5</vt:i4>
      </vt:variant>
      <vt:variant>
        <vt:lpwstr/>
      </vt:variant>
      <vt:variant>
        <vt:lpwstr>_Toc348018206</vt:lpwstr>
      </vt:variant>
      <vt:variant>
        <vt:i4>1769528</vt:i4>
      </vt:variant>
      <vt:variant>
        <vt:i4>299</vt:i4>
      </vt:variant>
      <vt:variant>
        <vt:i4>0</vt:i4>
      </vt:variant>
      <vt:variant>
        <vt:i4>5</vt:i4>
      </vt:variant>
      <vt:variant>
        <vt:lpwstr/>
      </vt:variant>
      <vt:variant>
        <vt:lpwstr>_Toc348018205</vt:lpwstr>
      </vt:variant>
      <vt:variant>
        <vt:i4>1769528</vt:i4>
      </vt:variant>
      <vt:variant>
        <vt:i4>293</vt:i4>
      </vt:variant>
      <vt:variant>
        <vt:i4>0</vt:i4>
      </vt:variant>
      <vt:variant>
        <vt:i4>5</vt:i4>
      </vt:variant>
      <vt:variant>
        <vt:lpwstr/>
      </vt:variant>
      <vt:variant>
        <vt:lpwstr>_Toc348018204</vt:lpwstr>
      </vt:variant>
      <vt:variant>
        <vt:i4>1769528</vt:i4>
      </vt:variant>
      <vt:variant>
        <vt:i4>287</vt:i4>
      </vt:variant>
      <vt:variant>
        <vt:i4>0</vt:i4>
      </vt:variant>
      <vt:variant>
        <vt:i4>5</vt:i4>
      </vt:variant>
      <vt:variant>
        <vt:lpwstr/>
      </vt:variant>
      <vt:variant>
        <vt:lpwstr>_Toc348018203</vt:lpwstr>
      </vt:variant>
      <vt:variant>
        <vt:i4>1769528</vt:i4>
      </vt:variant>
      <vt:variant>
        <vt:i4>281</vt:i4>
      </vt:variant>
      <vt:variant>
        <vt:i4>0</vt:i4>
      </vt:variant>
      <vt:variant>
        <vt:i4>5</vt:i4>
      </vt:variant>
      <vt:variant>
        <vt:lpwstr/>
      </vt:variant>
      <vt:variant>
        <vt:lpwstr>_Toc348018202</vt:lpwstr>
      </vt:variant>
      <vt:variant>
        <vt:i4>1769528</vt:i4>
      </vt:variant>
      <vt:variant>
        <vt:i4>275</vt:i4>
      </vt:variant>
      <vt:variant>
        <vt:i4>0</vt:i4>
      </vt:variant>
      <vt:variant>
        <vt:i4>5</vt:i4>
      </vt:variant>
      <vt:variant>
        <vt:lpwstr/>
      </vt:variant>
      <vt:variant>
        <vt:lpwstr>_Toc348018201</vt:lpwstr>
      </vt:variant>
      <vt:variant>
        <vt:i4>1769528</vt:i4>
      </vt:variant>
      <vt:variant>
        <vt:i4>269</vt:i4>
      </vt:variant>
      <vt:variant>
        <vt:i4>0</vt:i4>
      </vt:variant>
      <vt:variant>
        <vt:i4>5</vt:i4>
      </vt:variant>
      <vt:variant>
        <vt:lpwstr/>
      </vt:variant>
      <vt:variant>
        <vt:lpwstr>_Toc348018200</vt:lpwstr>
      </vt:variant>
      <vt:variant>
        <vt:i4>1179707</vt:i4>
      </vt:variant>
      <vt:variant>
        <vt:i4>263</vt:i4>
      </vt:variant>
      <vt:variant>
        <vt:i4>0</vt:i4>
      </vt:variant>
      <vt:variant>
        <vt:i4>5</vt:i4>
      </vt:variant>
      <vt:variant>
        <vt:lpwstr/>
      </vt:variant>
      <vt:variant>
        <vt:lpwstr>_Toc348018199</vt:lpwstr>
      </vt:variant>
      <vt:variant>
        <vt:i4>1179707</vt:i4>
      </vt:variant>
      <vt:variant>
        <vt:i4>257</vt:i4>
      </vt:variant>
      <vt:variant>
        <vt:i4>0</vt:i4>
      </vt:variant>
      <vt:variant>
        <vt:i4>5</vt:i4>
      </vt:variant>
      <vt:variant>
        <vt:lpwstr/>
      </vt:variant>
      <vt:variant>
        <vt:lpwstr>_Toc348018198</vt:lpwstr>
      </vt:variant>
      <vt:variant>
        <vt:i4>1179707</vt:i4>
      </vt:variant>
      <vt:variant>
        <vt:i4>251</vt:i4>
      </vt:variant>
      <vt:variant>
        <vt:i4>0</vt:i4>
      </vt:variant>
      <vt:variant>
        <vt:i4>5</vt:i4>
      </vt:variant>
      <vt:variant>
        <vt:lpwstr/>
      </vt:variant>
      <vt:variant>
        <vt:lpwstr>_Toc348018197</vt:lpwstr>
      </vt:variant>
      <vt:variant>
        <vt:i4>1179707</vt:i4>
      </vt:variant>
      <vt:variant>
        <vt:i4>245</vt:i4>
      </vt:variant>
      <vt:variant>
        <vt:i4>0</vt:i4>
      </vt:variant>
      <vt:variant>
        <vt:i4>5</vt:i4>
      </vt:variant>
      <vt:variant>
        <vt:lpwstr/>
      </vt:variant>
      <vt:variant>
        <vt:lpwstr>_Toc348018196</vt:lpwstr>
      </vt:variant>
      <vt:variant>
        <vt:i4>1179707</vt:i4>
      </vt:variant>
      <vt:variant>
        <vt:i4>239</vt:i4>
      </vt:variant>
      <vt:variant>
        <vt:i4>0</vt:i4>
      </vt:variant>
      <vt:variant>
        <vt:i4>5</vt:i4>
      </vt:variant>
      <vt:variant>
        <vt:lpwstr/>
      </vt:variant>
      <vt:variant>
        <vt:lpwstr>_Toc348018195</vt:lpwstr>
      </vt:variant>
      <vt:variant>
        <vt:i4>1179707</vt:i4>
      </vt:variant>
      <vt:variant>
        <vt:i4>233</vt:i4>
      </vt:variant>
      <vt:variant>
        <vt:i4>0</vt:i4>
      </vt:variant>
      <vt:variant>
        <vt:i4>5</vt:i4>
      </vt:variant>
      <vt:variant>
        <vt:lpwstr/>
      </vt:variant>
      <vt:variant>
        <vt:lpwstr>_Toc348018194</vt:lpwstr>
      </vt:variant>
      <vt:variant>
        <vt:i4>1179707</vt:i4>
      </vt:variant>
      <vt:variant>
        <vt:i4>227</vt:i4>
      </vt:variant>
      <vt:variant>
        <vt:i4>0</vt:i4>
      </vt:variant>
      <vt:variant>
        <vt:i4>5</vt:i4>
      </vt:variant>
      <vt:variant>
        <vt:lpwstr/>
      </vt:variant>
      <vt:variant>
        <vt:lpwstr>_Toc348018193</vt:lpwstr>
      </vt:variant>
      <vt:variant>
        <vt:i4>1179707</vt:i4>
      </vt:variant>
      <vt:variant>
        <vt:i4>221</vt:i4>
      </vt:variant>
      <vt:variant>
        <vt:i4>0</vt:i4>
      </vt:variant>
      <vt:variant>
        <vt:i4>5</vt:i4>
      </vt:variant>
      <vt:variant>
        <vt:lpwstr/>
      </vt:variant>
      <vt:variant>
        <vt:lpwstr>_Toc348018192</vt:lpwstr>
      </vt:variant>
      <vt:variant>
        <vt:i4>1179707</vt:i4>
      </vt:variant>
      <vt:variant>
        <vt:i4>215</vt:i4>
      </vt:variant>
      <vt:variant>
        <vt:i4>0</vt:i4>
      </vt:variant>
      <vt:variant>
        <vt:i4>5</vt:i4>
      </vt:variant>
      <vt:variant>
        <vt:lpwstr/>
      </vt:variant>
      <vt:variant>
        <vt:lpwstr>_Toc348018191</vt:lpwstr>
      </vt:variant>
      <vt:variant>
        <vt:i4>1179707</vt:i4>
      </vt:variant>
      <vt:variant>
        <vt:i4>209</vt:i4>
      </vt:variant>
      <vt:variant>
        <vt:i4>0</vt:i4>
      </vt:variant>
      <vt:variant>
        <vt:i4>5</vt:i4>
      </vt:variant>
      <vt:variant>
        <vt:lpwstr/>
      </vt:variant>
      <vt:variant>
        <vt:lpwstr>_Toc348018190</vt:lpwstr>
      </vt:variant>
      <vt:variant>
        <vt:i4>1245243</vt:i4>
      </vt:variant>
      <vt:variant>
        <vt:i4>203</vt:i4>
      </vt:variant>
      <vt:variant>
        <vt:i4>0</vt:i4>
      </vt:variant>
      <vt:variant>
        <vt:i4>5</vt:i4>
      </vt:variant>
      <vt:variant>
        <vt:lpwstr/>
      </vt:variant>
      <vt:variant>
        <vt:lpwstr>_Toc348018189</vt:lpwstr>
      </vt:variant>
      <vt:variant>
        <vt:i4>1245243</vt:i4>
      </vt:variant>
      <vt:variant>
        <vt:i4>197</vt:i4>
      </vt:variant>
      <vt:variant>
        <vt:i4>0</vt:i4>
      </vt:variant>
      <vt:variant>
        <vt:i4>5</vt:i4>
      </vt:variant>
      <vt:variant>
        <vt:lpwstr/>
      </vt:variant>
      <vt:variant>
        <vt:lpwstr>_Toc348018188</vt:lpwstr>
      </vt:variant>
      <vt:variant>
        <vt:i4>1245243</vt:i4>
      </vt:variant>
      <vt:variant>
        <vt:i4>191</vt:i4>
      </vt:variant>
      <vt:variant>
        <vt:i4>0</vt:i4>
      </vt:variant>
      <vt:variant>
        <vt:i4>5</vt:i4>
      </vt:variant>
      <vt:variant>
        <vt:lpwstr/>
      </vt:variant>
      <vt:variant>
        <vt:lpwstr>_Toc348018187</vt:lpwstr>
      </vt:variant>
      <vt:variant>
        <vt:i4>1245243</vt:i4>
      </vt:variant>
      <vt:variant>
        <vt:i4>185</vt:i4>
      </vt:variant>
      <vt:variant>
        <vt:i4>0</vt:i4>
      </vt:variant>
      <vt:variant>
        <vt:i4>5</vt:i4>
      </vt:variant>
      <vt:variant>
        <vt:lpwstr/>
      </vt:variant>
      <vt:variant>
        <vt:lpwstr>_Toc348018186</vt:lpwstr>
      </vt:variant>
      <vt:variant>
        <vt:i4>1245243</vt:i4>
      </vt:variant>
      <vt:variant>
        <vt:i4>179</vt:i4>
      </vt:variant>
      <vt:variant>
        <vt:i4>0</vt:i4>
      </vt:variant>
      <vt:variant>
        <vt:i4>5</vt:i4>
      </vt:variant>
      <vt:variant>
        <vt:lpwstr/>
      </vt:variant>
      <vt:variant>
        <vt:lpwstr>_Toc348018185</vt:lpwstr>
      </vt:variant>
      <vt:variant>
        <vt:i4>1245243</vt:i4>
      </vt:variant>
      <vt:variant>
        <vt:i4>173</vt:i4>
      </vt:variant>
      <vt:variant>
        <vt:i4>0</vt:i4>
      </vt:variant>
      <vt:variant>
        <vt:i4>5</vt:i4>
      </vt:variant>
      <vt:variant>
        <vt:lpwstr/>
      </vt:variant>
      <vt:variant>
        <vt:lpwstr>_Toc348018184</vt:lpwstr>
      </vt:variant>
      <vt:variant>
        <vt:i4>1245243</vt:i4>
      </vt:variant>
      <vt:variant>
        <vt:i4>167</vt:i4>
      </vt:variant>
      <vt:variant>
        <vt:i4>0</vt:i4>
      </vt:variant>
      <vt:variant>
        <vt:i4>5</vt:i4>
      </vt:variant>
      <vt:variant>
        <vt:lpwstr/>
      </vt:variant>
      <vt:variant>
        <vt:lpwstr>_Toc348018183</vt:lpwstr>
      </vt:variant>
      <vt:variant>
        <vt:i4>1245243</vt:i4>
      </vt:variant>
      <vt:variant>
        <vt:i4>161</vt:i4>
      </vt:variant>
      <vt:variant>
        <vt:i4>0</vt:i4>
      </vt:variant>
      <vt:variant>
        <vt:i4>5</vt:i4>
      </vt:variant>
      <vt:variant>
        <vt:lpwstr/>
      </vt:variant>
      <vt:variant>
        <vt:lpwstr>_Toc348018182</vt:lpwstr>
      </vt:variant>
      <vt:variant>
        <vt:i4>1245243</vt:i4>
      </vt:variant>
      <vt:variant>
        <vt:i4>155</vt:i4>
      </vt:variant>
      <vt:variant>
        <vt:i4>0</vt:i4>
      </vt:variant>
      <vt:variant>
        <vt:i4>5</vt:i4>
      </vt:variant>
      <vt:variant>
        <vt:lpwstr/>
      </vt:variant>
      <vt:variant>
        <vt:lpwstr>_Toc348018181</vt:lpwstr>
      </vt:variant>
      <vt:variant>
        <vt:i4>1245243</vt:i4>
      </vt:variant>
      <vt:variant>
        <vt:i4>149</vt:i4>
      </vt:variant>
      <vt:variant>
        <vt:i4>0</vt:i4>
      </vt:variant>
      <vt:variant>
        <vt:i4>5</vt:i4>
      </vt:variant>
      <vt:variant>
        <vt:lpwstr/>
      </vt:variant>
      <vt:variant>
        <vt:lpwstr>_Toc348018180</vt:lpwstr>
      </vt:variant>
      <vt:variant>
        <vt:i4>1835067</vt:i4>
      </vt:variant>
      <vt:variant>
        <vt:i4>143</vt:i4>
      </vt:variant>
      <vt:variant>
        <vt:i4>0</vt:i4>
      </vt:variant>
      <vt:variant>
        <vt:i4>5</vt:i4>
      </vt:variant>
      <vt:variant>
        <vt:lpwstr/>
      </vt:variant>
      <vt:variant>
        <vt:lpwstr>_Toc348018179</vt:lpwstr>
      </vt:variant>
      <vt:variant>
        <vt:i4>1835067</vt:i4>
      </vt:variant>
      <vt:variant>
        <vt:i4>137</vt:i4>
      </vt:variant>
      <vt:variant>
        <vt:i4>0</vt:i4>
      </vt:variant>
      <vt:variant>
        <vt:i4>5</vt:i4>
      </vt:variant>
      <vt:variant>
        <vt:lpwstr/>
      </vt:variant>
      <vt:variant>
        <vt:lpwstr>_Toc348018178</vt:lpwstr>
      </vt:variant>
      <vt:variant>
        <vt:i4>1835067</vt:i4>
      </vt:variant>
      <vt:variant>
        <vt:i4>131</vt:i4>
      </vt:variant>
      <vt:variant>
        <vt:i4>0</vt:i4>
      </vt:variant>
      <vt:variant>
        <vt:i4>5</vt:i4>
      </vt:variant>
      <vt:variant>
        <vt:lpwstr/>
      </vt:variant>
      <vt:variant>
        <vt:lpwstr>_Toc348018177</vt:lpwstr>
      </vt:variant>
      <vt:variant>
        <vt:i4>1835067</vt:i4>
      </vt:variant>
      <vt:variant>
        <vt:i4>125</vt:i4>
      </vt:variant>
      <vt:variant>
        <vt:i4>0</vt:i4>
      </vt:variant>
      <vt:variant>
        <vt:i4>5</vt:i4>
      </vt:variant>
      <vt:variant>
        <vt:lpwstr/>
      </vt:variant>
      <vt:variant>
        <vt:lpwstr>_Toc348018176</vt:lpwstr>
      </vt:variant>
      <vt:variant>
        <vt:i4>1835067</vt:i4>
      </vt:variant>
      <vt:variant>
        <vt:i4>119</vt:i4>
      </vt:variant>
      <vt:variant>
        <vt:i4>0</vt:i4>
      </vt:variant>
      <vt:variant>
        <vt:i4>5</vt:i4>
      </vt:variant>
      <vt:variant>
        <vt:lpwstr/>
      </vt:variant>
      <vt:variant>
        <vt:lpwstr>_Toc348018175</vt:lpwstr>
      </vt:variant>
      <vt:variant>
        <vt:i4>1835067</vt:i4>
      </vt:variant>
      <vt:variant>
        <vt:i4>113</vt:i4>
      </vt:variant>
      <vt:variant>
        <vt:i4>0</vt:i4>
      </vt:variant>
      <vt:variant>
        <vt:i4>5</vt:i4>
      </vt:variant>
      <vt:variant>
        <vt:lpwstr/>
      </vt:variant>
      <vt:variant>
        <vt:lpwstr>_Toc348018174</vt:lpwstr>
      </vt:variant>
      <vt:variant>
        <vt:i4>1835067</vt:i4>
      </vt:variant>
      <vt:variant>
        <vt:i4>107</vt:i4>
      </vt:variant>
      <vt:variant>
        <vt:i4>0</vt:i4>
      </vt:variant>
      <vt:variant>
        <vt:i4>5</vt:i4>
      </vt:variant>
      <vt:variant>
        <vt:lpwstr/>
      </vt:variant>
      <vt:variant>
        <vt:lpwstr>_Toc348018173</vt:lpwstr>
      </vt:variant>
      <vt:variant>
        <vt:i4>1835067</vt:i4>
      </vt:variant>
      <vt:variant>
        <vt:i4>101</vt:i4>
      </vt:variant>
      <vt:variant>
        <vt:i4>0</vt:i4>
      </vt:variant>
      <vt:variant>
        <vt:i4>5</vt:i4>
      </vt:variant>
      <vt:variant>
        <vt:lpwstr/>
      </vt:variant>
      <vt:variant>
        <vt:lpwstr>_Toc348018172</vt:lpwstr>
      </vt:variant>
      <vt:variant>
        <vt:i4>1835067</vt:i4>
      </vt:variant>
      <vt:variant>
        <vt:i4>95</vt:i4>
      </vt:variant>
      <vt:variant>
        <vt:i4>0</vt:i4>
      </vt:variant>
      <vt:variant>
        <vt:i4>5</vt:i4>
      </vt:variant>
      <vt:variant>
        <vt:lpwstr/>
      </vt:variant>
      <vt:variant>
        <vt:lpwstr>_Toc348018171</vt:lpwstr>
      </vt:variant>
      <vt:variant>
        <vt:i4>1835067</vt:i4>
      </vt:variant>
      <vt:variant>
        <vt:i4>89</vt:i4>
      </vt:variant>
      <vt:variant>
        <vt:i4>0</vt:i4>
      </vt:variant>
      <vt:variant>
        <vt:i4>5</vt:i4>
      </vt:variant>
      <vt:variant>
        <vt:lpwstr/>
      </vt:variant>
      <vt:variant>
        <vt:lpwstr>_Toc348018170</vt:lpwstr>
      </vt:variant>
      <vt:variant>
        <vt:i4>1900603</vt:i4>
      </vt:variant>
      <vt:variant>
        <vt:i4>83</vt:i4>
      </vt:variant>
      <vt:variant>
        <vt:i4>0</vt:i4>
      </vt:variant>
      <vt:variant>
        <vt:i4>5</vt:i4>
      </vt:variant>
      <vt:variant>
        <vt:lpwstr/>
      </vt:variant>
      <vt:variant>
        <vt:lpwstr>_Toc348018169</vt:lpwstr>
      </vt:variant>
      <vt:variant>
        <vt:i4>1900603</vt:i4>
      </vt:variant>
      <vt:variant>
        <vt:i4>77</vt:i4>
      </vt:variant>
      <vt:variant>
        <vt:i4>0</vt:i4>
      </vt:variant>
      <vt:variant>
        <vt:i4>5</vt:i4>
      </vt:variant>
      <vt:variant>
        <vt:lpwstr/>
      </vt:variant>
      <vt:variant>
        <vt:lpwstr>_Toc348018168</vt:lpwstr>
      </vt:variant>
      <vt:variant>
        <vt:i4>1900603</vt:i4>
      </vt:variant>
      <vt:variant>
        <vt:i4>71</vt:i4>
      </vt:variant>
      <vt:variant>
        <vt:i4>0</vt:i4>
      </vt:variant>
      <vt:variant>
        <vt:i4>5</vt:i4>
      </vt:variant>
      <vt:variant>
        <vt:lpwstr/>
      </vt:variant>
      <vt:variant>
        <vt:lpwstr>_Toc348018167</vt:lpwstr>
      </vt:variant>
      <vt:variant>
        <vt:i4>1900603</vt:i4>
      </vt:variant>
      <vt:variant>
        <vt:i4>65</vt:i4>
      </vt:variant>
      <vt:variant>
        <vt:i4>0</vt:i4>
      </vt:variant>
      <vt:variant>
        <vt:i4>5</vt:i4>
      </vt:variant>
      <vt:variant>
        <vt:lpwstr/>
      </vt:variant>
      <vt:variant>
        <vt:lpwstr>_Toc348018166</vt:lpwstr>
      </vt:variant>
      <vt:variant>
        <vt:i4>1900603</vt:i4>
      </vt:variant>
      <vt:variant>
        <vt:i4>59</vt:i4>
      </vt:variant>
      <vt:variant>
        <vt:i4>0</vt:i4>
      </vt:variant>
      <vt:variant>
        <vt:i4>5</vt:i4>
      </vt:variant>
      <vt:variant>
        <vt:lpwstr/>
      </vt:variant>
      <vt:variant>
        <vt:lpwstr>_Toc348018165</vt:lpwstr>
      </vt:variant>
      <vt:variant>
        <vt:i4>1900603</vt:i4>
      </vt:variant>
      <vt:variant>
        <vt:i4>53</vt:i4>
      </vt:variant>
      <vt:variant>
        <vt:i4>0</vt:i4>
      </vt:variant>
      <vt:variant>
        <vt:i4>5</vt:i4>
      </vt:variant>
      <vt:variant>
        <vt:lpwstr/>
      </vt:variant>
      <vt:variant>
        <vt:lpwstr>_Toc348018164</vt:lpwstr>
      </vt:variant>
      <vt:variant>
        <vt:i4>1900603</vt:i4>
      </vt:variant>
      <vt:variant>
        <vt:i4>47</vt:i4>
      </vt:variant>
      <vt:variant>
        <vt:i4>0</vt:i4>
      </vt:variant>
      <vt:variant>
        <vt:i4>5</vt:i4>
      </vt:variant>
      <vt:variant>
        <vt:lpwstr/>
      </vt:variant>
      <vt:variant>
        <vt:lpwstr>_Toc348018163</vt:lpwstr>
      </vt:variant>
      <vt:variant>
        <vt:i4>1900603</vt:i4>
      </vt:variant>
      <vt:variant>
        <vt:i4>41</vt:i4>
      </vt:variant>
      <vt:variant>
        <vt:i4>0</vt:i4>
      </vt:variant>
      <vt:variant>
        <vt:i4>5</vt:i4>
      </vt:variant>
      <vt:variant>
        <vt:lpwstr/>
      </vt:variant>
      <vt:variant>
        <vt:lpwstr>_Toc348018162</vt:lpwstr>
      </vt:variant>
      <vt:variant>
        <vt:i4>1900603</vt:i4>
      </vt:variant>
      <vt:variant>
        <vt:i4>35</vt:i4>
      </vt:variant>
      <vt:variant>
        <vt:i4>0</vt:i4>
      </vt:variant>
      <vt:variant>
        <vt:i4>5</vt:i4>
      </vt:variant>
      <vt:variant>
        <vt:lpwstr/>
      </vt:variant>
      <vt:variant>
        <vt:lpwstr>_Toc348018161</vt:lpwstr>
      </vt:variant>
      <vt:variant>
        <vt:i4>1900603</vt:i4>
      </vt:variant>
      <vt:variant>
        <vt:i4>29</vt:i4>
      </vt:variant>
      <vt:variant>
        <vt:i4>0</vt:i4>
      </vt:variant>
      <vt:variant>
        <vt:i4>5</vt:i4>
      </vt:variant>
      <vt:variant>
        <vt:lpwstr/>
      </vt:variant>
      <vt:variant>
        <vt:lpwstr>_Toc348018160</vt:lpwstr>
      </vt:variant>
      <vt:variant>
        <vt:i4>1966139</vt:i4>
      </vt:variant>
      <vt:variant>
        <vt:i4>23</vt:i4>
      </vt:variant>
      <vt:variant>
        <vt:i4>0</vt:i4>
      </vt:variant>
      <vt:variant>
        <vt:i4>5</vt:i4>
      </vt:variant>
      <vt:variant>
        <vt:lpwstr/>
      </vt:variant>
      <vt:variant>
        <vt:lpwstr>_Toc348018159</vt:lpwstr>
      </vt:variant>
      <vt:variant>
        <vt:i4>1966139</vt:i4>
      </vt:variant>
      <vt:variant>
        <vt:i4>17</vt:i4>
      </vt:variant>
      <vt:variant>
        <vt:i4>0</vt:i4>
      </vt:variant>
      <vt:variant>
        <vt:i4>5</vt:i4>
      </vt:variant>
      <vt:variant>
        <vt:lpwstr/>
      </vt:variant>
      <vt:variant>
        <vt:lpwstr>_Toc348018158</vt:lpwstr>
      </vt:variant>
      <vt:variant>
        <vt:i4>1966139</vt:i4>
      </vt:variant>
      <vt:variant>
        <vt:i4>11</vt:i4>
      </vt:variant>
      <vt:variant>
        <vt:i4>0</vt:i4>
      </vt:variant>
      <vt:variant>
        <vt:i4>5</vt:i4>
      </vt:variant>
      <vt:variant>
        <vt:lpwstr/>
      </vt:variant>
      <vt:variant>
        <vt:lpwstr>_Toc348018157</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SAMBA_550647_FSD_WS02.7</dc:title>
  <dc:creator>arvindm</dc:creator>
  <cp:lastModifiedBy>Goli SivaGuravaiah</cp:lastModifiedBy>
  <cp:revision>3</cp:revision>
  <cp:lastPrinted>2022-11-10T17:09:00Z</cp:lastPrinted>
  <dcterms:created xsi:type="dcterms:W3CDTF">2023-03-28T12:00:00Z</dcterms:created>
  <dcterms:modified xsi:type="dcterms:W3CDTF">2025-05-09T11:24:00Z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licability">
    <vt:lpwstr>;#NCD;#</vt:lpwstr>
  </property>
  <property fmtid="{D5CDD505-2E9C-101B-9397-08002B2CF9AE}" pid="3" name="Project Size">
    <vt:lpwstr>;#Small;#Medium;#Large;#</vt:lpwstr>
  </property>
  <property fmtid="{D5CDD505-2E9C-101B-9397-08002B2CF9AE}" pid="4" name="Publish">
    <vt:lpwstr>Yes</vt:lpwstr>
  </property>
  <property fmtid="{D5CDD505-2E9C-101B-9397-08002B2CF9AE}" pid="5" name="ContentType">
    <vt:lpwstr>Document</vt:lpwstr>
  </property>
  <property fmtid="{D5CDD505-2E9C-101B-9397-08002B2CF9AE}" pid="6" name="Category">
    <vt:lpwstr/>
  </property>
  <property fmtid="{D5CDD505-2E9C-101B-9397-08002B2CF9AE}" pid="7" name="Sub Category">
    <vt:lpwstr/>
  </property>
  <property fmtid="{D5CDD505-2E9C-101B-9397-08002B2CF9AE}" pid="8" name="_dlc_DocId">
    <vt:lpwstr>DMSCUST-1525-417</vt:lpwstr>
  </property>
  <property fmtid="{D5CDD505-2E9C-101B-9397-08002B2CF9AE}" pid="9" name="_dlc_DocIdItemGuid">
    <vt:lpwstr>493f71cb-5f4c-4c7f-9a3b-afb1cc553876</vt:lpwstr>
  </property>
  <property fmtid="{D5CDD505-2E9C-101B-9397-08002B2CF9AE}" pid="10" name="_dlc_DocIdUrl">
    <vt:lpwstr>http://t-connect.temenos.com/dms/Customer/21420/_layouts/DocIdRedir.aspx?ID=DMSCUST-1525-417, DMSCUST-1525-417</vt:lpwstr>
  </property>
  <property fmtid="{D5CDD505-2E9C-101B-9397-08002B2CF9AE}" pid="11" name="ContentTypeId">
    <vt:lpwstr>0x010100C740AF659E99684D9FA94DC91059A6B7</vt:lpwstr>
  </property>
  <property fmtid="{D5CDD505-2E9C-101B-9397-08002B2CF9AE}" pid="12" name="GrammarlyDocumentId">
    <vt:lpwstr>32548d5634e8542263de531b2362573fc4123832dc3fcf496dbb33a9cc9352ff</vt:lpwstr>
  </property>
</Properties>
</file>